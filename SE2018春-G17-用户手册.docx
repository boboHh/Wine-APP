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3EF54B" w14:textId="632196CB" w:rsidR="00EB2A62" w:rsidRDefault="00EB2A62" w:rsidP="00A51AA3">
      <w:pPr>
        <w:jc w:val="center"/>
        <w:rPr>
          <w:b/>
        </w:rPr>
      </w:pPr>
    </w:p>
    <w:p w14:paraId="7054FDA2" w14:textId="77777777" w:rsidR="001A3E8F" w:rsidRDefault="001A3E8F" w:rsidP="00A51AA3">
      <w:pPr>
        <w:jc w:val="center"/>
        <w:rPr>
          <w:b/>
        </w:rPr>
      </w:pPr>
    </w:p>
    <w:p w14:paraId="07932352" w14:textId="77777777" w:rsidR="001A3E8F" w:rsidRDefault="001A3E8F" w:rsidP="00A51AA3">
      <w:pPr>
        <w:jc w:val="center"/>
        <w:rPr>
          <w:b/>
        </w:rPr>
      </w:pPr>
    </w:p>
    <w:p w14:paraId="32BEB0D2" w14:textId="77777777" w:rsidR="001A3E8F" w:rsidRDefault="001A3E8F" w:rsidP="00D76606">
      <w:pPr>
        <w:rPr>
          <w:b/>
        </w:rPr>
      </w:pPr>
    </w:p>
    <w:p w14:paraId="58922C53" w14:textId="664C09D7" w:rsidR="00A51AA3" w:rsidRPr="00A51AA3" w:rsidRDefault="003B103C" w:rsidP="00A51AA3">
      <w:pPr>
        <w:numPr>
          <w:ilvl w:val="1"/>
          <w:numId w:val="0"/>
        </w:numPr>
        <w:spacing w:beforeLines="600" w:before="1872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-10"/>
          <w:sz w:val="44"/>
          <w:szCs w:val="56"/>
        </w:rPr>
      </w:pPr>
      <w:r>
        <w:rPr>
          <w:rFonts w:ascii="Calibri Light" w:hAnsi="Calibri Light" w:cs="Times New Roman"/>
          <w:b/>
          <w:spacing w:val="-10"/>
          <w:sz w:val="44"/>
          <w:szCs w:val="56"/>
        </w:rPr>
        <w:t>《问酒》</w:t>
      </w:r>
      <w:r>
        <w:rPr>
          <w:rFonts w:ascii="Calibri Light" w:hAnsi="Calibri Light" w:cs="Times New Roman" w:hint="eastAsia"/>
          <w:b/>
          <w:spacing w:val="-10"/>
          <w:sz w:val="44"/>
          <w:szCs w:val="56"/>
        </w:rPr>
        <w:t>APP</w:t>
      </w:r>
    </w:p>
    <w:tbl>
      <w:tblPr>
        <w:tblpPr w:leftFromText="180" w:rightFromText="180" w:vertAnchor="text" w:horzAnchor="margin" w:tblpY="6052"/>
        <w:tblW w:w="86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3"/>
        <w:gridCol w:w="1170"/>
        <w:gridCol w:w="4873"/>
      </w:tblGrid>
      <w:tr w:rsidR="001A3E8F" w14:paraId="5794376E" w14:textId="77777777" w:rsidTr="001A3E8F">
        <w:tc>
          <w:tcPr>
            <w:tcW w:w="2653" w:type="dxa"/>
            <w:vMerge w:val="restart"/>
            <w:shd w:val="clear" w:color="auto" w:fill="auto"/>
          </w:tcPr>
          <w:p w14:paraId="7ABB434A" w14:textId="77777777" w:rsidR="001A3E8F" w:rsidRDefault="001A3E8F" w:rsidP="001A3E8F">
            <w:r>
              <w:rPr>
                <w:rFonts w:hint="eastAsia"/>
              </w:rPr>
              <w:t>文件状态：</w:t>
            </w:r>
          </w:p>
          <w:p w14:paraId="7D117799" w14:textId="7271972F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rPr>
                <w:rFonts w:hint="eastAsia"/>
              </w:rPr>
              <w:t>√</w:t>
            </w:r>
            <w:r>
              <w:rPr>
                <w:rFonts w:hint="eastAsia"/>
              </w:rPr>
              <w:t>]草稿</w:t>
            </w:r>
          </w:p>
          <w:p w14:paraId="22262364" w14:textId="704F987A" w:rsidR="001A3E8F" w:rsidRDefault="001A3E8F" w:rsidP="001A3E8F">
            <w:r>
              <w:rPr>
                <w:rFonts w:hint="eastAsia"/>
              </w:rPr>
              <w:t xml:space="preserve">　[</w:t>
            </w:r>
            <w:r w:rsidR="00EF01AC">
              <w:t xml:space="preserve"> </w:t>
            </w:r>
            <w:r w:rsidR="003B103C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]正式发布</w:t>
            </w:r>
          </w:p>
          <w:p w14:paraId="2C288214" w14:textId="77777777" w:rsidR="001A3E8F" w:rsidRDefault="001A3E8F" w:rsidP="001A3E8F">
            <w:r>
              <w:rPr>
                <w:rFonts w:hint="eastAsia"/>
              </w:rPr>
              <w:t xml:space="preserve">　[　]正在修改</w:t>
            </w:r>
          </w:p>
        </w:tc>
        <w:tc>
          <w:tcPr>
            <w:tcW w:w="1170" w:type="dxa"/>
            <w:shd w:val="clear" w:color="auto" w:fill="BEBEBE"/>
          </w:tcPr>
          <w:p w14:paraId="29130F6F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文件标识：</w:t>
            </w:r>
          </w:p>
        </w:tc>
        <w:tc>
          <w:tcPr>
            <w:tcW w:w="4873" w:type="dxa"/>
          </w:tcPr>
          <w:p w14:paraId="5B43EAD1" w14:textId="3D426C04" w:rsidR="001A3E8F" w:rsidRPr="00F52AE7" w:rsidRDefault="003B103C" w:rsidP="00AC1AB7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SE2018春-G17-用户手册</w:t>
            </w:r>
          </w:p>
        </w:tc>
      </w:tr>
      <w:tr w:rsidR="001A3E8F" w14:paraId="1049CE0F" w14:textId="77777777" w:rsidTr="001A3E8F">
        <w:tc>
          <w:tcPr>
            <w:tcW w:w="2653" w:type="dxa"/>
            <w:vMerge/>
            <w:shd w:val="clear" w:color="auto" w:fill="auto"/>
          </w:tcPr>
          <w:p w14:paraId="6C1F5931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9AD8BAA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当前版本：</w:t>
            </w:r>
          </w:p>
        </w:tc>
        <w:tc>
          <w:tcPr>
            <w:tcW w:w="4873" w:type="dxa"/>
          </w:tcPr>
          <w:p w14:paraId="61D3AABC" w14:textId="444C8C29" w:rsidR="001A3E8F" w:rsidRPr="00F52AE7" w:rsidRDefault="00D822DC" w:rsidP="001A3E8F">
            <w:pPr>
              <w:rPr>
                <w:szCs w:val="21"/>
              </w:rPr>
            </w:pPr>
            <w:r>
              <w:rPr>
                <w:szCs w:val="21"/>
              </w:rPr>
              <w:t>0.1.0</w:t>
            </w:r>
          </w:p>
        </w:tc>
      </w:tr>
      <w:tr w:rsidR="001A3E8F" w14:paraId="05993E6D" w14:textId="77777777" w:rsidTr="001A3E8F">
        <w:tc>
          <w:tcPr>
            <w:tcW w:w="2653" w:type="dxa"/>
            <w:vMerge/>
            <w:shd w:val="clear" w:color="auto" w:fill="auto"/>
          </w:tcPr>
          <w:p w14:paraId="7A72CE2B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215C34B8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作者：</w:t>
            </w:r>
          </w:p>
        </w:tc>
        <w:tc>
          <w:tcPr>
            <w:tcW w:w="4873" w:type="dxa"/>
          </w:tcPr>
          <w:p w14:paraId="695F3C4D" w14:textId="1111A8CB" w:rsidR="001A3E8F" w:rsidRPr="00F52AE7" w:rsidRDefault="003B103C" w:rsidP="001A3E8F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</w:tr>
      <w:tr w:rsidR="001A3E8F" w14:paraId="43251477" w14:textId="77777777" w:rsidTr="001A3E8F">
        <w:tc>
          <w:tcPr>
            <w:tcW w:w="2653" w:type="dxa"/>
            <w:vMerge/>
            <w:shd w:val="clear" w:color="auto" w:fill="auto"/>
          </w:tcPr>
          <w:p w14:paraId="62FC9704" w14:textId="77777777" w:rsidR="001A3E8F" w:rsidRDefault="001A3E8F" w:rsidP="001A3E8F"/>
        </w:tc>
        <w:tc>
          <w:tcPr>
            <w:tcW w:w="1170" w:type="dxa"/>
            <w:shd w:val="clear" w:color="auto" w:fill="BEBEBE"/>
          </w:tcPr>
          <w:p w14:paraId="0F3A4FDE" w14:textId="77777777" w:rsidR="001A3E8F" w:rsidRPr="00F52AE7" w:rsidRDefault="001A3E8F" w:rsidP="001A3E8F">
            <w:pPr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完成日期：</w:t>
            </w:r>
          </w:p>
        </w:tc>
        <w:tc>
          <w:tcPr>
            <w:tcW w:w="4873" w:type="dxa"/>
          </w:tcPr>
          <w:p w14:paraId="4B16C234" w14:textId="5000FF13" w:rsidR="001A3E8F" w:rsidRPr="00F52AE7" w:rsidRDefault="003B103C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2018-5-6</w:t>
            </w:r>
          </w:p>
        </w:tc>
      </w:tr>
    </w:tbl>
    <w:p w14:paraId="008EEF54" w14:textId="7BCF19C4" w:rsidR="00164536" w:rsidRDefault="009E22A7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用户</w:t>
      </w:r>
      <w:r>
        <w:rPr>
          <w:rFonts w:ascii="Calibri Light" w:hAnsi="Calibri Light" w:cs="Times New Roman"/>
          <w:b/>
          <w:spacing w:val="15"/>
          <w:sz w:val="32"/>
          <w:szCs w:val="56"/>
        </w:rPr>
        <w:t>手</w:t>
      </w:r>
      <w:r>
        <w:rPr>
          <w:rFonts w:ascii="Calibri Light" w:hAnsi="Calibri Light" w:cs="Times New Roman" w:hint="eastAsia"/>
          <w:b/>
          <w:spacing w:val="15"/>
          <w:sz w:val="32"/>
          <w:szCs w:val="56"/>
        </w:rPr>
        <w:t>册</w:t>
      </w:r>
    </w:p>
    <w:p w14:paraId="068011AE" w14:textId="2FF93B3C" w:rsidR="00164536" w:rsidRPr="007359D4" w:rsidRDefault="0058000C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cs="Times New Roman"/>
          <w:b/>
          <w:spacing w:val="15"/>
          <w:sz w:val="32"/>
          <w:szCs w:val="56"/>
        </w:rPr>
      </w:pPr>
      <w:r>
        <w:rPr>
          <w:rFonts w:cs="Times New Roman"/>
          <w:b/>
          <w:spacing w:val="15"/>
          <w:sz w:val="32"/>
          <w:szCs w:val="56"/>
        </w:rPr>
        <w:t>User Manual</w:t>
      </w:r>
    </w:p>
    <w:p w14:paraId="7A330179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1CC6C50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63FC1F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18CC20E8" w14:textId="77777777" w:rsidR="00164536" w:rsidRDefault="00164536" w:rsidP="00164536">
      <w:pPr>
        <w:numPr>
          <w:ilvl w:val="1"/>
          <w:numId w:val="0"/>
        </w:numPr>
        <w:spacing w:afterLines="1150" w:after="3588" w:line="720" w:lineRule="auto"/>
        <w:contextualSpacing/>
        <w:jc w:val="center"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A17307B" w14:textId="77777777" w:rsidR="00021BB3" w:rsidRPr="00021BB3" w:rsidRDefault="00021BB3" w:rsidP="00021BB3">
      <w:pPr>
        <w:keepNext/>
        <w:keepLines/>
        <w:spacing w:before="340" w:after="330" w:line="578" w:lineRule="auto"/>
        <w:jc w:val="center"/>
        <w:outlineLvl w:val="0"/>
        <w:rPr>
          <w:rFonts w:ascii="Times New Roman" w:hAnsi="Times New Roman" w:cs="Times New Roman"/>
          <w:b/>
          <w:bCs/>
          <w:kern w:val="44"/>
          <w:sz w:val="44"/>
          <w:szCs w:val="44"/>
        </w:rPr>
      </w:pPr>
      <w:bookmarkStart w:id="0" w:name="_Toc446076693"/>
      <w:bookmarkStart w:id="1" w:name="_Toc447553497"/>
      <w:bookmarkStart w:id="2" w:name="_Toc27132"/>
      <w:bookmarkStart w:id="3" w:name="_Toc12861"/>
      <w:bookmarkStart w:id="4" w:name="_Toc60"/>
      <w:bookmarkStart w:id="5" w:name="_Toc466020645"/>
      <w:bookmarkStart w:id="6" w:name="_Toc466742046"/>
      <w:bookmarkStart w:id="7" w:name="_Toc495739754"/>
      <w:bookmarkStart w:id="8" w:name="_Toc503060496"/>
      <w:bookmarkStart w:id="9" w:name="_Toc513490495"/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版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本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历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 xml:space="preserve"> </w:t>
      </w:r>
      <w:r w:rsidRPr="00021BB3">
        <w:rPr>
          <w:rFonts w:ascii="Times New Roman" w:hAnsi="Times New Roman" w:cs="Times New Roman" w:hint="eastAsia"/>
          <w:b/>
          <w:bCs/>
          <w:kern w:val="44"/>
          <w:sz w:val="44"/>
          <w:szCs w:val="44"/>
        </w:rPr>
        <w:t>史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tbl>
      <w:tblPr>
        <w:tblW w:w="824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9"/>
        <w:gridCol w:w="1704"/>
        <w:gridCol w:w="1930"/>
        <w:gridCol w:w="1671"/>
        <w:gridCol w:w="1672"/>
      </w:tblGrid>
      <w:tr w:rsidR="00021BB3" w14:paraId="63EBAD29" w14:textId="77777777" w:rsidTr="00777E8E">
        <w:trPr>
          <w:trHeight w:val="300"/>
        </w:trPr>
        <w:tc>
          <w:tcPr>
            <w:tcW w:w="1269" w:type="dxa"/>
            <w:shd w:val="clear" w:color="auto" w:fill="BDD6EE" w:themeFill="accent1" w:themeFillTint="66"/>
          </w:tcPr>
          <w:p w14:paraId="16ABD479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版本</w:t>
            </w:r>
          </w:p>
        </w:tc>
        <w:tc>
          <w:tcPr>
            <w:tcW w:w="1704" w:type="dxa"/>
            <w:shd w:val="clear" w:color="auto" w:fill="BDD6EE" w:themeFill="accent1" w:themeFillTint="66"/>
          </w:tcPr>
          <w:p w14:paraId="5902EE1D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作者</w:t>
            </w:r>
          </w:p>
        </w:tc>
        <w:tc>
          <w:tcPr>
            <w:tcW w:w="1930" w:type="dxa"/>
            <w:shd w:val="clear" w:color="auto" w:fill="BDD6EE" w:themeFill="accent1" w:themeFillTint="66"/>
          </w:tcPr>
          <w:p w14:paraId="6075A54D" w14:textId="77777777" w:rsidR="00021BB3" w:rsidRPr="00F52AE7" w:rsidRDefault="003F3569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协助</w:t>
            </w:r>
            <w:r w:rsidR="00021BB3" w:rsidRPr="00F52AE7">
              <w:rPr>
                <w:rFonts w:hint="eastAsia"/>
                <w:b/>
                <w:szCs w:val="21"/>
              </w:rPr>
              <w:t>者</w:t>
            </w:r>
          </w:p>
        </w:tc>
        <w:tc>
          <w:tcPr>
            <w:tcW w:w="1671" w:type="dxa"/>
            <w:shd w:val="clear" w:color="auto" w:fill="BDD6EE" w:themeFill="accent1" w:themeFillTint="66"/>
          </w:tcPr>
          <w:p w14:paraId="1C5361DA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起止日期</w:t>
            </w:r>
          </w:p>
        </w:tc>
        <w:tc>
          <w:tcPr>
            <w:tcW w:w="1672" w:type="dxa"/>
            <w:shd w:val="clear" w:color="auto" w:fill="BDD6EE" w:themeFill="accent1" w:themeFillTint="66"/>
          </w:tcPr>
          <w:p w14:paraId="45DDAABB" w14:textId="77777777" w:rsidR="00021BB3" w:rsidRPr="00F52AE7" w:rsidRDefault="00021BB3" w:rsidP="00EB2A62">
            <w:pPr>
              <w:jc w:val="center"/>
              <w:rPr>
                <w:b/>
                <w:szCs w:val="21"/>
              </w:rPr>
            </w:pPr>
            <w:r w:rsidRPr="00F52AE7">
              <w:rPr>
                <w:rFonts w:hint="eastAsia"/>
                <w:b/>
                <w:szCs w:val="21"/>
              </w:rPr>
              <w:t>备注</w:t>
            </w:r>
          </w:p>
        </w:tc>
      </w:tr>
      <w:tr w:rsidR="00021BB3" w14:paraId="4979ABEE" w14:textId="77777777" w:rsidTr="00021BB3">
        <w:trPr>
          <w:trHeight w:val="90"/>
        </w:trPr>
        <w:tc>
          <w:tcPr>
            <w:tcW w:w="1269" w:type="dxa"/>
          </w:tcPr>
          <w:p w14:paraId="635EE6F1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0.</w:t>
            </w:r>
            <w:r w:rsidR="003B54DA" w:rsidRPr="00F52AE7">
              <w:rPr>
                <w:szCs w:val="21"/>
              </w:rPr>
              <w:t>1</w:t>
            </w:r>
            <w:r w:rsidRPr="00F52AE7">
              <w:rPr>
                <w:szCs w:val="21"/>
              </w:rPr>
              <w:t>.</w:t>
            </w:r>
            <w:r w:rsidR="003B54DA" w:rsidRPr="00F52AE7">
              <w:rPr>
                <w:szCs w:val="21"/>
              </w:rPr>
              <w:t>0</w:t>
            </w:r>
          </w:p>
        </w:tc>
        <w:tc>
          <w:tcPr>
            <w:tcW w:w="1704" w:type="dxa"/>
          </w:tcPr>
          <w:p w14:paraId="4ACE9EB7" w14:textId="212B129D" w:rsidR="00021BB3" w:rsidRPr="00F52AE7" w:rsidRDefault="003B103C" w:rsidP="003B54DA">
            <w:pPr>
              <w:rPr>
                <w:szCs w:val="21"/>
              </w:rPr>
            </w:pPr>
            <w:r>
              <w:rPr>
                <w:szCs w:val="21"/>
              </w:rPr>
              <w:t>蔡峰</w:t>
            </w:r>
          </w:p>
        </w:tc>
        <w:tc>
          <w:tcPr>
            <w:tcW w:w="1930" w:type="dxa"/>
          </w:tcPr>
          <w:p w14:paraId="73ABB349" w14:textId="7B2DC0F0" w:rsidR="00021BB3" w:rsidRPr="00F52AE7" w:rsidRDefault="00021BB3" w:rsidP="00EB2A62">
            <w:pPr>
              <w:rPr>
                <w:szCs w:val="21"/>
              </w:rPr>
            </w:pPr>
          </w:p>
        </w:tc>
        <w:tc>
          <w:tcPr>
            <w:tcW w:w="1671" w:type="dxa"/>
          </w:tcPr>
          <w:p w14:paraId="1D09EB70" w14:textId="53522E77" w:rsidR="00021BB3" w:rsidRPr="00F52AE7" w:rsidRDefault="00C9565C" w:rsidP="003B103C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201</w:t>
            </w:r>
            <w:r w:rsidR="003B103C">
              <w:rPr>
                <w:rFonts w:hint="eastAsia"/>
                <w:szCs w:val="21"/>
              </w:rPr>
              <w:t>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4-2018/5</w:t>
            </w:r>
            <w:r w:rsidR="00021BB3" w:rsidRPr="00F52AE7">
              <w:rPr>
                <w:rFonts w:hint="eastAsia"/>
                <w:szCs w:val="21"/>
              </w:rPr>
              <w:t>/</w:t>
            </w:r>
            <w:r w:rsidR="003B103C">
              <w:rPr>
                <w:rFonts w:hint="eastAsia"/>
                <w:szCs w:val="21"/>
              </w:rPr>
              <w:t>6</w:t>
            </w:r>
          </w:p>
        </w:tc>
        <w:tc>
          <w:tcPr>
            <w:tcW w:w="1672" w:type="dxa"/>
          </w:tcPr>
          <w:p w14:paraId="2099DB2A" w14:textId="77777777" w:rsidR="00021BB3" w:rsidRPr="00F52AE7" w:rsidRDefault="00021BB3" w:rsidP="00EB2A62">
            <w:pPr>
              <w:rPr>
                <w:szCs w:val="21"/>
              </w:rPr>
            </w:pPr>
            <w:r w:rsidRPr="00F52AE7">
              <w:rPr>
                <w:rFonts w:hint="eastAsia"/>
                <w:szCs w:val="21"/>
              </w:rPr>
              <w:t>起草</w:t>
            </w:r>
          </w:p>
        </w:tc>
      </w:tr>
    </w:tbl>
    <w:p w14:paraId="6879AE79" w14:textId="77777777" w:rsidR="00021BB3" w:rsidRPr="00021BB3" w:rsidRDefault="00021BB3" w:rsidP="00021BB3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6"/>
          <w:szCs w:val="36"/>
        </w:rPr>
      </w:pPr>
    </w:p>
    <w:p w14:paraId="41026976" w14:textId="77777777" w:rsidR="0092325F" w:rsidRDefault="009232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 w:hint="eastAsia"/>
          <w:b/>
          <w:spacing w:val="15"/>
          <w:sz w:val="32"/>
          <w:szCs w:val="56"/>
        </w:rPr>
      </w:pPr>
      <w:bookmarkStart w:id="10" w:name="_GoBack"/>
    </w:p>
    <w:bookmarkEnd w:id="10"/>
    <w:p w14:paraId="7842785A" w14:textId="77777777" w:rsidR="00E14B5F" w:rsidRDefault="00E14B5F" w:rsidP="00D7660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sdt>
      <w:sdtPr>
        <w:rPr>
          <w:rFonts w:asciiTheme="minorHAnsi" w:eastAsiaTheme="minorEastAsia" w:hAnsiTheme="minorHAnsi" w:cstheme="minorBidi"/>
          <w:kern w:val="2"/>
          <w:lang w:val="zh-CN"/>
        </w:rPr>
        <w:id w:val="190736727"/>
        <w:docPartObj>
          <w:docPartGallery w:val="Table of Contents"/>
          <w:docPartUnique/>
        </w:docPartObj>
      </w:sdtPr>
      <w:sdtEndPr>
        <w:rPr>
          <w:rFonts w:ascii="宋体" w:eastAsia="宋体" w:hAnsi="宋体" w:cs="宋体"/>
          <w:b/>
          <w:bCs/>
          <w:kern w:val="0"/>
        </w:rPr>
      </w:sdtEndPr>
      <w:sdtContent>
        <w:p w14:paraId="36FFC6BB" w14:textId="77777777" w:rsidR="004206CE" w:rsidRDefault="004206CE">
          <w:r>
            <w:rPr>
              <w:lang w:val="zh-CN"/>
            </w:rPr>
            <w:t>目录</w:t>
          </w:r>
        </w:p>
        <w:p w14:paraId="3B86EAB4" w14:textId="77777777" w:rsidR="00E14B5F" w:rsidRDefault="005C2232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513490495" w:history="1"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版</w:t>
            </w:r>
            <w:r w:rsidR="00E14B5F" w:rsidRPr="00D36BFF">
              <w:rPr>
                <w:rStyle w:val="a9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本</w:t>
            </w:r>
            <w:r w:rsidR="00E14B5F" w:rsidRPr="00D36BFF">
              <w:rPr>
                <w:rStyle w:val="a9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历</w:t>
            </w:r>
            <w:r w:rsidR="00E14B5F" w:rsidRPr="00D36BFF">
              <w:rPr>
                <w:rStyle w:val="a9"/>
                <w:rFonts w:ascii="Times New Roman" w:hAnsi="Times New Roman" w:cs="Times New Roman"/>
                <w:b/>
                <w:bCs/>
                <w:noProof/>
                <w:kern w:val="44"/>
              </w:rPr>
              <w:t xml:space="preserve"> </w:t>
            </w:r>
            <w:r w:rsidR="00E14B5F" w:rsidRPr="00D36BFF">
              <w:rPr>
                <w:rStyle w:val="a9"/>
                <w:rFonts w:ascii="Times New Roman" w:hAnsi="Times New Roman" w:cs="Times New Roman" w:hint="eastAsia"/>
                <w:b/>
                <w:bCs/>
                <w:noProof/>
                <w:kern w:val="44"/>
              </w:rPr>
              <w:t>史</w:t>
            </w:r>
            <w:r w:rsidR="00E14B5F">
              <w:rPr>
                <w:noProof/>
                <w:webHidden/>
              </w:rPr>
              <w:tab/>
            </w:r>
            <w:r w:rsidR="00E14B5F">
              <w:rPr>
                <w:noProof/>
                <w:webHidden/>
              </w:rPr>
              <w:fldChar w:fldCharType="begin"/>
            </w:r>
            <w:r w:rsidR="00E14B5F">
              <w:rPr>
                <w:noProof/>
                <w:webHidden/>
              </w:rPr>
              <w:instrText xml:space="preserve"> PAGEREF _Toc513490495 \h </w:instrText>
            </w:r>
            <w:r w:rsidR="00E14B5F">
              <w:rPr>
                <w:noProof/>
                <w:webHidden/>
              </w:rPr>
            </w:r>
            <w:r w:rsidR="00E14B5F">
              <w:rPr>
                <w:noProof/>
                <w:webHidden/>
              </w:rPr>
              <w:fldChar w:fldCharType="separate"/>
            </w:r>
            <w:r w:rsidR="00E14B5F">
              <w:rPr>
                <w:noProof/>
                <w:webHidden/>
              </w:rPr>
              <w:t>1</w:t>
            </w:r>
            <w:r w:rsidR="00E14B5F">
              <w:rPr>
                <w:noProof/>
                <w:webHidden/>
              </w:rPr>
              <w:fldChar w:fldCharType="end"/>
            </w:r>
          </w:hyperlink>
        </w:p>
        <w:p w14:paraId="41E6E20B" w14:textId="77777777" w:rsidR="00E14B5F" w:rsidRDefault="00E14B5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6" w:history="1">
            <w:r w:rsidRPr="00D36BFF">
              <w:rPr>
                <w:rStyle w:val="a9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A93FD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7" w:history="1">
            <w:r w:rsidRPr="00D36BFF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C4280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8" w:history="1">
            <w:r w:rsidRPr="00D36BFF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0106D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499" w:history="1">
            <w:r w:rsidRPr="00D36BFF">
              <w:rPr>
                <w:rStyle w:val="a9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项目名称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2FCF8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0" w:history="1">
            <w:r w:rsidRPr="00D36BFF">
              <w:rPr>
                <w:rStyle w:val="a9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项目提出者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61A1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1" w:history="1">
            <w:r w:rsidRPr="00D36BFF">
              <w:rPr>
                <w:rStyle w:val="a9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项目开发团队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1256C" w14:textId="77777777" w:rsidR="00E14B5F" w:rsidRDefault="00E14B5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2" w:history="1">
            <w:r w:rsidRPr="00D36BFF">
              <w:rPr>
                <w:rStyle w:val="a9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用途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56219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3" w:history="1">
            <w:r w:rsidRPr="00D36BFF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125F6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4" w:history="1">
            <w:r w:rsidRPr="00D36BFF">
              <w:rPr>
                <w:rStyle w:val="a9"/>
                <w:noProof/>
              </w:rPr>
              <w:t>2.1.1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进入</w:t>
            </w:r>
            <w:r w:rsidRPr="00D36BFF">
              <w:rPr>
                <w:rStyle w:val="a9"/>
                <w:noProof/>
              </w:rPr>
              <w:t>APP</w:t>
            </w:r>
            <w:r w:rsidRPr="00D36BFF">
              <w:rPr>
                <w:rStyle w:val="a9"/>
                <w:rFonts w:hint="eastAsia"/>
                <w:noProof/>
              </w:rPr>
              <w:t>首界面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A0FC8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5" w:history="1">
            <w:r w:rsidRPr="00D36BFF">
              <w:rPr>
                <w:rStyle w:val="a9"/>
                <w:noProof/>
              </w:rPr>
              <w:t>2.1.2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如何拍照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3515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6" w:history="1">
            <w:r w:rsidRPr="00D36BFF">
              <w:rPr>
                <w:rStyle w:val="a9"/>
                <w:noProof/>
              </w:rPr>
              <w:t>2.1.3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如何截取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6722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7" w:history="1">
            <w:r w:rsidRPr="00D36BFF">
              <w:rPr>
                <w:rStyle w:val="a9"/>
                <w:noProof/>
              </w:rPr>
              <w:t>2.1.4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识别中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A4A9C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8" w:history="1">
            <w:r w:rsidRPr="00D36BFF">
              <w:rPr>
                <w:rStyle w:val="a9"/>
                <w:noProof/>
              </w:rPr>
              <w:t>2.1.5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识别失败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128C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09" w:history="1">
            <w:r w:rsidRPr="00D36BFF">
              <w:rPr>
                <w:rStyle w:val="a9"/>
                <w:noProof/>
              </w:rPr>
              <w:t>2.1.6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识别结果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5077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0" w:history="1">
            <w:r w:rsidRPr="00D36BFF">
              <w:rPr>
                <w:rStyle w:val="a9"/>
                <w:noProof/>
              </w:rPr>
              <w:t>2.1.7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酒页面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4A346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1" w:history="1">
            <w:r w:rsidRPr="00D36BFF">
              <w:rPr>
                <w:rStyle w:val="a9"/>
                <w:noProof/>
              </w:rPr>
              <w:t>2.1.8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在图库中选择图片识别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87730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2" w:history="1">
            <w:r w:rsidRPr="00D36BFF">
              <w:rPr>
                <w:rStyle w:val="a9"/>
                <w:noProof/>
              </w:rPr>
              <w:t>2.1.9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查看识别历史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6693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3" w:history="1">
            <w:r w:rsidRPr="00D36BFF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安全保密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8CBB9" w14:textId="77777777" w:rsidR="00E14B5F" w:rsidRDefault="00E14B5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4" w:history="1">
            <w:r w:rsidRPr="00D36BFF">
              <w:rPr>
                <w:rStyle w:val="a9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C6C80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5" w:history="1">
            <w:r w:rsidRPr="00D36BFF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配置要求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B1A61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6" w:history="1">
            <w:r w:rsidRPr="00D36BFF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数据结构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FD7B4" w14:textId="77777777" w:rsidR="00E14B5F" w:rsidRDefault="00E14B5F">
          <w:pPr>
            <w:pStyle w:val="1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7" w:history="1">
            <w:r w:rsidRPr="00D36BFF">
              <w:rPr>
                <w:rStyle w:val="a9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使用过程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2CD6A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8" w:history="1">
            <w:r w:rsidRPr="00D36BFF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安装与初始化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F17C1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19" w:history="1">
            <w:r w:rsidRPr="00D36BFF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输入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EFC16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0" w:history="1">
            <w:r w:rsidRPr="00D36BFF">
              <w:rPr>
                <w:rStyle w:val="a9"/>
                <w:noProof/>
              </w:rPr>
              <w:t>4.2.1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在图库中选择图片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9C1F1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1" w:history="1">
            <w:r w:rsidRPr="00D36BFF">
              <w:rPr>
                <w:rStyle w:val="a9"/>
                <w:noProof/>
              </w:rPr>
              <w:t>4.2.2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调用摄像头捕捉图片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0E3F" w14:textId="77777777" w:rsidR="00E14B5F" w:rsidRDefault="00E14B5F">
          <w:pPr>
            <w:pStyle w:val="20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2" w:history="1">
            <w:r w:rsidRPr="00D36BFF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95C9B" w14:textId="77777777" w:rsidR="00E14B5F" w:rsidRDefault="00E14B5F">
          <w:pPr>
            <w:pStyle w:val="30"/>
            <w:tabs>
              <w:tab w:val="left" w:pos="168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513490523" w:history="1">
            <w:r w:rsidRPr="00D36BFF">
              <w:rPr>
                <w:rStyle w:val="a9"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Pr="00D36BFF">
              <w:rPr>
                <w:rStyle w:val="a9"/>
                <w:rFonts w:hint="eastAsia"/>
                <w:noProof/>
              </w:rPr>
              <w:t>输出举例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99489" w14:textId="1D875541" w:rsidR="004206CE" w:rsidRDefault="005C2232">
          <w:r>
            <w:fldChar w:fldCharType="end"/>
          </w:r>
        </w:p>
      </w:sdtContent>
    </w:sdt>
    <w:p w14:paraId="64D40670" w14:textId="77777777" w:rsidR="0046483C" w:rsidRDefault="0046483C" w:rsidP="004206CE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509F0B66" w14:textId="5F554EA9" w:rsidR="00063EB6" w:rsidRDefault="00063EB6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4C558C9C" w14:textId="77777777" w:rsidR="00E34DDF" w:rsidRDefault="00E34DDF" w:rsidP="00063EB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00852592" w14:textId="77777777" w:rsidR="00063EB6" w:rsidRDefault="00063EB6" w:rsidP="00063EB6">
      <w:pPr>
        <w:pStyle w:val="a"/>
      </w:pPr>
      <w:bookmarkStart w:id="11" w:name="_Toc498726664"/>
      <w:bookmarkStart w:id="12" w:name="_Toc503060497"/>
      <w:bookmarkStart w:id="13" w:name="_Toc513490496"/>
      <w:r>
        <w:rPr>
          <w:rFonts w:hint="eastAsia"/>
        </w:rPr>
        <w:lastRenderedPageBreak/>
        <w:t>引言</w:t>
      </w:r>
      <w:bookmarkEnd w:id="11"/>
      <w:bookmarkEnd w:id="12"/>
      <w:bookmarkEnd w:id="13"/>
    </w:p>
    <w:p w14:paraId="0EFEF988" w14:textId="77777777" w:rsidR="00063EB6" w:rsidRDefault="00063EB6" w:rsidP="00063EB6">
      <w:pPr>
        <w:pStyle w:val="a0"/>
      </w:pPr>
      <w:bookmarkStart w:id="14" w:name="_Toc498726665"/>
      <w:bookmarkStart w:id="15" w:name="_Toc503060498"/>
      <w:bookmarkStart w:id="16" w:name="_Toc513490497"/>
      <w:r w:rsidRPr="00525C93">
        <w:rPr>
          <w:rFonts w:hint="eastAsia"/>
        </w:rPr>
        <w:t>编写目的</w:t>
      </w:r>
      <w:bookmarkEnd w:id="14"/>
      <w:bookmarkEnd w:id="15"/>
      <w:bookmarkEnd w:id="16"/>
    </w:p>
    <w:p w14:paraId="66B77F51" w14:textId="5DE397FF" w:rsidR="00063EB6" w:rsidRPr="00F20BBF" w:rsidRDefault="00634765" w:rsidP="00063EB6">
      <w:pPr>
        <w:ind w:firstLineChars="300" w:firstLine="630"/>
        <w:rPr>
          <w:szCs w:val="21"/>
        </w:rPr>
      </w:pPr>
      <w:r w:rsidRPr="00634765">
        <w:rPr>
          <w:rFonts w:hint="eastAsia"/>
          <w:szCs w:val="21"/>
        </w:rPr>
        <w:t>为喜欢喝酒以及对酒文化感兴趣的群体通过</w:t>
      </w:r>
      <w:r w:rsidRPr="00634765">
        <w:rPr>
          <w:szCs w:val="21"/>
        </w:rPr>
        <w:t>Android Studio，API，（</w:t>
      </w:r>
      <w:proofErr w:type="spellStart"/>
      <w:r w:rsidRPr="00634765">
        <w:rPr>
          <w:szCs w:val="21"/>
        </w:rPr>
        <w:t>Tensorflow</w:t>
      </w:r>
      <w:proofErr w:type="spellEnd"/>
      <w:r w:rsidRPr="00634765">
        <w:rPr>
          <w:szCs w:val="21"/>
        </w:rPr>
        <w:t>）等工具开发出一个可以通过图像识别来检索酒的信息的APP。</w:t>
      </w:r>
    </w:p>
    <w:p w14:paraId="289C3283" w14:textId="77777777" w:rsidR="00063EB6" w:rsidRPr="003D026A" w:rsidRDefault="00063EB6" w:rsidP="00063EB6"/>
    <w:p w14:paraId="0B4A92ED" w14:textId="77777777" w:rsidR="00063EB6" w:rsidRDefault="00063EB6" w:rsidP="00063EB6">
      <w:pPr>
        <w:pStyle w:val="a0"/>
      </w:pPr>
      <w:bookmarkStart w:id="17" w:name="_Toc498726666"/>
      <w:bookmarkStart w:id="18" w:name="_Toc503060499"/>
      <w:bookmarkStart w:id="19" w:name="_Toc513490498"/>
      <w:r w:rsidRPr="00525C93">
        <w:t>背景</w:t>
      </w:r>
      <w:bookmarkEnd w:id="17"/>
      <w:bookmarkEnd w:id="18"/>
      <w:bookmarkEnd w:id="19"/>
    </w:p>
    <w:p w14:paraId="46F33E93" w14:textId="1324FF53" w:rsidR="00063EB6" w:rsidRDefault="00063EB6" w:rsidP="003B103C">
      <w:pPr>
        <w:pStyle w:val="a1"/>
      </w:pPr>
      <w:bookmarkStart w:id="20" w:name="_Toc498726667"/>
      <w:bookmarkStart w:id="21" w:name="_Toc503060500"/>
      <w:bookmarkStart w:id="22" w:name="_Toc513490499"/>
      <w:r w:rsidRPr="00525C93">
        <w:t>项目名</w:t>
      </w:r>
      <w:bookmarkEnd w:id="20"/>
      <w:bookmarkEnd w:id="21"/>
      <w:r w:rsidR="00703CC4">
        <w:t>称</w:t>
      </w:r>
      <w:bookmarkEnd w:id="22"/>
    </w:p>
    <w:p w14:paraId="7CB47B3E" w14:textId="1BA60901" w:rsidR="00063EB6" w:rsidRPr="00723450" w:rsidRDefault="00634765" w:rsidP="00063EB6">
      <w:pPr>
        <w:ind w:leftChars="200" w:left="420"/>
      </w:pPr>
      <w:r>
        <w:rPr>
          <w:rFonts w:hint="eastAsia"/>
        </w:rPr>
        <w:t>《问酒》APP</w:t>
      </w:r>
    </w:p>
    <w:p w14:paraId="32E904AB" w14:textId="77777777" w:rsidR="00063EB6" w:rsidRDefault="00063EB6" w:rsidP="003B103C">
      <w:pPr>
        <w:pStyle w:val="a1"/>
      </w:pPr>
      <w:bookmarkStart w:id="23" w:name="_Toc498642446"/>
      <w:bookmarkStart w:id="24" w:name="_Toc503060501"/>
      <w:bookmarkStart w:id="25" w:name="_Toc513490500"/>
      <w:r>
        <w:rPr>
          <w:rFonts w:hint="eastAsia"/>
        </w:rPr>
        <w:t>项目提出者</w:t>
      </w:r>
      <w:bookmarkEnd w:id="23"/>
      <w:bookmarkEnd w:id="24"/>
      <w:bookmarkEnd w:id="25"/>
    </w:p>
    <w:p w14:paraId="3064D370" w14:textId="7D1AE0BB" w:rsidR="00063EB6" w:rsidRPr="008F7194" w:rsidRDefault="00063EB6" w:rsidP="00063EB6">
      <w:r w:rsidRPr="008F7194">
        <w:rPr>
          <w:rFonts w:hint="eastAsia"/>
        </w:rPr>
        <w:t>下表简述了</w:t>
      </w:r>
      <w:r>
        <w:rPr>
          <w:rFonts w:hint="eastAsia"/>
        </w:rPr>
        <w:t>项目提出</w:t>
      </w:r>
      <w:r>
        <w:t>者的</w:t>
      </w:r>
      <w:r w:rsidRPr="008F7194">
        <w:rPr>
          <w:rFonts w:hint="eastAsia"/>
        </w:rPr>
        <w:t>联系方式信息。</w:t>
      </w:r>
    </w:p>
    <w:tbl>
      <w:tblPr>
        <w:tblW w:w="85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68"/>
        <w:gridCol w:w="2592"/>
        <w:gridCol w:w="2130"/>
        <w:gridCol w:w="2130"/>
      </w:tblGrid>
      <w:tr w:rsidR="00063EB6" w14:paraId="5F5864DD" w14:textId="77777777" w:rsidTr="00CF3095">
        <w:tc>
          <w:tcPr>
            <w:tcW w:w="1668" w:type="dxa"/>
            <w:shd w:val="clear" w:color="auto" w:fill="BDD6EE"/>
          </w:tcPr>
          <w:p w14:paraId="271035D2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姓名</w:t>
            </w:r>
          </w:p>
        </w:tc>
        <w:tc>
          <w:tcPr>
            <w:tcW w:w="2592" w:type="dxa"/>
            <w:shd w:val="clear" w:color="auto" w:fill="BDD6EE"/>
          </w:tcPr>
          <w:p w14:paraId="33ED93BB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联系电话</w:t>
            </w:r>
          </w:p>
        </w:tc>
        <w:tc>
          <w:tcPr>
            <w:tcW w:w="2130" w:type="dxa"/>
            <w:shd w:val="clear" w:color="auto" w:fill="BDD6EE"/>
          </w:tcPr>
          <w:p w14:paraId="3C4929A0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邮箱</w:t>
            </w:r>
          </w:p>
        </w:tc>
        <w:tc>
          <w:tcPr>
            <w:tcW w:w="2130" w:type="dxa"/>
            <w:shd w:val="clear" w:color="auto" w:fill="BDD6EE"/>
          </w:tcPr>
          <w:p w14:paraId="5DCEBDE8" w14:textId="77777777" w:rsidR="00063EB6" w:rsidRPr="002C70E3" w:rsidRDefault="00063EB6" w:rsidP="00CF3095">
            <w:pPr>
              <w:ind w:firstLine="422"/>
              <w:rPr>
                <w:b/>
              </w:rPr>
            </w:pPr>
            <w:r w:rsidRPr="002C70E3">
              <w:rPr>
                <w:rFonts w:hint="eastAsia"/>
                <w:b/>
              </w:rPr>
              <w:t>地址</w:t>
            </w:r>
          </w:p>
        </w:tc>
      </w:tr>
      <w:tr w:rsidR="00063EB6" w14:paraId="72F8528F" w14:textId="77777777" w:rsidTr="00CF3095">
        <w:tc>
          <w:tcPr>
            <w:tcW w:w="1668" w:type="dxa"/>
            <w:shd w:val="clear" w:color="auto" w:fill="auto"/>
          </w:tcPr>
          <w:p w14:paraId="5D226E97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杨</w:t>
            </w:r>
            <w:proofErr w:type="gramStart"/>
            <w:r w:rsidRPr="002C70E3">
              <w:rPr>
                <w:rFonts w:hint="eastAsia"/>
              </w:rPr>
              <w:t>枨</w:t>
            </w:r>
            <w:proofErr w:type="gramEnd"/>
          </w:p>
        </w:tc>
        <w:tc>
          <w:tcPr>
            <w:tcW w:w="2592" w:type="dxa"/>
            <w:shd w:val="clear" w:color="auto" w:fill="auto"/>
          </w:tcPr>
          <w:p w14:paraId="0CF97DCF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13357102333</w:t>
            </w:r>
          </w:p>
        </w:tc>
        <w:tc>
          <w:tcPr>
            <w:tcW w:w="2130" w:type="dxa"/>
            <w:shd w:val="clear" w:color="auto" w:fill="auto"/>
          </w:tcPr>
          <w:p w14:paraId="5A5C37B4" w14:textId="77777777" w:rsidR="00063EB6" w:rsidRPr="00FA49F6" w:rsidRDefault="00E95B01" w:rsidP="00CF3095">
            <w:hyperlink r:id="rId9" w:history="1">
              <w:r w:rsidR="00063EB6" w:rsidRPr="00FA49F6">
                <w:t>yangc@zucc.edu.cn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1ED1D580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</w:t>
            </w:r>
            <w:proofErr w:type="gramStart"/>
            <w:r w:rsidRPr="00FA49F6">
              <w:rPr>
                <w:rFonts w:hint="eastAsia"/>
              </w:rPr>
              <w:t>504</w:t>
            </w:r>
            <w:proofErr w:type="gramEnd"/>
          </w:p>
        </w:tc>
      </w:tr>
      <w:tr w:rsidR="00063EB6" w14:paraId="77FC8B64" w14:textId="77777777" w:rsidTr="00CF3095">
        <w:tc>
          <w:tcPr>
            <w:tcW w:w="1668" w:type="dxa"/>
            <w:shd w:val="clear" w:color="auto" w:fill="auto"/>
          </w:tcPr>
          <w:p w14:paraId="3B842798" w14:textId="77777777" w:rsidR="00063EB6" w:rsidRPr="002C70E3" w:rsidRDefault="00063EB6" w:rsidP="00CF3095">
            <w:pPr>
              <w:ind w:firstLine="420"/>
            </w:pPr>
            <w:r w:rsidRPr="002C70E3">
              <w:rPr>
                <w:rFonts w:hint="eastAsia"/>
              </w:rPr>
              <w:t>侯宏仑</w:t>
            </w:r>
          </w:p>
        </w:tc>
        <w:tc>
          <w:tcPr>
            <w:tcW w:w="2592" w:type="dxa"/>
            <w:shd w:val="clear" w:color="auto" w:fill="auto"/>
          </w:tcPr>
          <w:p w14:paraId="57EFBE92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13071858629</w:t>
            </w:r>
          </w:p>
        </w:tc>
        <w:tc>
          <w:tcPr>
            <w:tcW w:w="2130" w:type="dxa"/>
            <w:shd w:val="clear" w:color="auto" w:fill="auto"/>
          </w:tcPr>
          <w:p w14:paraId="236EC467" w14:textId="77777777" w:rsidR="00063EB6" w:rsidRPr="00FA49F6" w:rsidRDefault="00E95B01" w:rsidP="00CF3095">
            <w:hyperlink r:id="rId10" w:history="1">
              <w:r w:rsidR="00063EB6" w:rsidRPr="00C2156B">
                <w:t>houhl@</w:t>
              </w:r>
              <w:r w:rsidR="00063EB6" w:rsidRPr="00C2156B">
                <w:rPr>
                  <w:rFonts w:hint="eastAsia"/>
                </w:rPr>
                <w:t>zucc</w:t>
              </w:r>
              <w:r w:rsidR="00063EB6" w:rsidRPr="00C2156B">
                <w:t>.edu.cn</w:t>
              </w:r>
            </w:hyperlink>
          </w:p>
        </w:tc>
        <w:tc>
          <w:tcPr>
            <w:tcW w:w="2130" w:type="dxa"/>
            <w:shd w:val="clear" w:color="auto" w:fill="auto"/>
          </w:tcPr>
          <w:p w14:paraId="6B716354" w14:textId="77777777" w:rsidR="00063EB6" w:rsidRPr="00FA49F6" w:rsidRDefault="00063EB6" w:rsidP="00CF3095">
            <w:pPr>
              <w:ind w:firstLine="420"/>
            </w:pPr>
            <w:r w:rsidRPr="00FA49F6">
              <w:rPr>
                <w:rFonts w:hint="eastAsia"/>
              </w:rPr>
              <w:t>理四</w:t>
            </w:r>
            <w:proofErr w:type="gramStart"/>
            <w:r w:rsidRPr="00FA49F6">
              <w:rPr>
                <w:rFonts w:hint="eastAsia"/>
              </w:rPr>
              <w:t>501</w:t>
            </w:r>
            <w:proofErr w:type="gramEnd"/>
          </w:p>
        </w:tc>
      </w:tr>
    </w:tbl>
    <w:p w14:paraId="2E7C8187" w14:textId="77777777" w:rsidR="00063EB6" w:rsidRDefault="00063EB6" w:rsidP="003B103C">
      <w:pPr>
        <w:pStyle w:val="a1"/>
      </w:pPr>
      <w:bookmarkStart w:id="26" w:name="_Toc498642447"/>
      <w:bookmarkStart w:id="27" w:name="_Toc503060502"/>
      <w:bookmarkStart w:id="28" w:name="_Toc513490501"/>
      <w:r>
        <w:rPr>
          <w:rFonts w:hint="eastAsia"/>
        </w:rPr>
        <w:t>项目</w:t>
      </w:r>
      <w:r>
        <w:t>开发团队</w:t>
      </w:r>
      <w:bookmarkEnd w:id="26"/>
      <w:bookmarkEnd w:id="27"/>
      <w:bookmarkEnd w:id="28"/>
    </w:p>
    <w:p w14:paraId="7981D7CE" w14:textId="77777777" w:rsidR="00063EB6" w:rsidRPr="009818C8" w:rsidRDefault="00063EB6" w:rsidP="00063EB6">
      <w:r>
        <w:rPr>
          <w:rFonts w:hint="eastAsia"/>
        </w:rPr>
        <w:t>下表</w:t>
      </w:r>
      <w:r>
        <w:t>简述</w:t>
      </w:r>
      <w:r>
        <w:rPr>
          <w:rFonts w:hint="eastAsia"/>
        </w:rPr>
        <w:t>了</w:t>
      </w:r>
      <w:r>
        <w:t>整个开发团队的成员联系方式信息。</w:t>
      </w:r>
    </w:p>
    <w:tbl>
      <w:tblPr>
        <w:tblW w:w="81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47"/>
        <w:gridCol w:w="866"/>
        <w:gridCol w:w="2547"/>
        <w:gridCol w:w="2560"/>
        <w:gridCol w:w="768"/>
      </w:tblGrid>
      <w:tr w:rsidR="00063EB6" w:rsidRPr="00966B6F" w14:paraId="1D81C04E" w14:textId="77777777" w:rsidTr="00CF3095">
        <w:trPr>
          <w:trHeight w:val="260"/>
        </w:trPr>
        <w:tc>
          <w:tcPr>
            <w:tcW w:w="1447" w:type="dxa"/>
            <w:shd w:val="clear" w:color="000000" w:fill="BDD7EE"/>
            <w:noWrap/>
            <w:vAlign w:val="center"/>
            <w:hideMark/>
          </w:tcPr>
          <w:p w14:paraId="0540E9C8" w14:textId="77777777" w:rsidR="00063EB6" w:rsidRPr="00966B6F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姓名</w:t>
            </w:r>
          </w:p>
        </w:tc>
        <w:tc>
          <w:tcPr>
            <w:tcW w:w="866" w:type="dxa"/>
            <w:shd w:val="clear" w:color="000000" w:fill="BDD7EE"/>
          </w:tcPr>
          <w:p w14:paraId="26555F85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职位</w:t>
            </w:r>
          </w:p>
        </w:tc>
        <w:tc>
          <w:tcPr>
            <w:tcW w:w="2547" w:type="dxa"/>
            <w:shd w:val="clear" w:color="000000" w:fill="BDD7EE"/>
            <w:noWrap/>
            <w:vAlign w:val="center"/>
            <w:hideMark/>
          </w:tcPr>
          <w:p w14:paraId="343E3E32" w14:textId="77777777" w:rsidR="00063EB6" w:rsidRPr="00966B6F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电话</w:t>
            </w:r>
          </w:p>
        </w:tc>
        <w:tc>
          <w:tcPr>
            <w:tcW w:w="2560" w:type="dxa"/>
            <w:shd w:val="clear" w:color="000000" w:fill="BDD7EE"/>
          </w:tcPr>
          <w:p w14:paraId="52E4C593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邮箱</w:t>
            </w:r>
          </w:p>
        </w:tc>
        <w:tc>
          <w:tcPr>
            <w:tcW w:w="768" w:type="dxa"/>
            <w:shd w:val="clear" w:color="000000" w:fill="BDD7EE"/>
          </w:tcPr>
          <w:p w14:paraId="2D7C8832" w14:textId="77777777" w:rsidR="00063EB6" w:rsidRDefault="00063EB6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所在地</w:t>
            </w:r>
          </w:p>
        </w:tc>
      </w:tr>
      <w:tr w:rsidR="00063EB6" w:rsidRPr="0055154F" w14:paraId="725798F5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15BB3785" w14:textId="48FD7841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/>
                <w:color w:val="000000"/>
                <w:sz w:val="22"/>
              </w:rPr>
              <w:t>黄为波</w:t>
            </w:r>
          </w:p>
        </w:tc>
        <w:tc>
          <w:tcPr>
            <w:tcW w:w="866" w:type="dxa"/>
          </w:tcPr>
          <w:p w14:paraId="4A4DB239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长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1BB046F" w14:textId="3D13C80C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15336551730</w:t>
            </w:r>
          </w:p>
        </w:tc>
        <w:tc>
          <w:tcPr>
            <w:tcW w:w="2560" w:type="dxa"/>
          </w:tcPr>
          <w:p w14:paraId="1EA5D3FE" w14:textId="5CE0CA3A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31601351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AC27D8E" w14:textId="482B22F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602</w:t>
            </w:r>
          </w:p>
        </w:tc>
      </w:tr>
      <w:tr w:rsidR="00063EB6" w:rsidRPr="0055154F" w14:paraId="0332BADC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2593F02F" w14:textId="15541B22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蔡峰</w:t>
            </w:r>
          </w:p>
        </w:tc>
        <w:tc>
          <w:tcPr>
            <w:tcW w:w="866" w:type="dxa"/>
          </w:tcPr>
          <w:p w14:paraId="3771F43F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29B3DF11" w14:textId="329DDB1A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Cs w:val="21"/>
              </w:rPr>
            </w:pPr>
            <w:r w:rsidRPr="00A44B58">
              <w:rPr>
                <w:rFonts w:ascii="Times New Roman" w:eastAsiaTheme="minorEastAsia" w:hAnsi="Times New Roman" w:cs="Times New Roman"/>
                <w:szCs w:val="21"/>
              </w:rPr>
              <w:t>17367073325</w:t>
            </w:r>
          </w:p>
        </w:tc>
        <w:tc>
          <w:tcPr>
            <w:tcW w:w="2560" w:type="dxa"/>
          </w:tcPr>
          <w:p w14:paraId="74816245" w14:textId="26624B0F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31601344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22A3DBC4" w14:textId="22928BB1" w:rsidR="00063EB6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弘毅</w:t>
            </w:r>
            <w:r w:rsidR="00063EB6">
              <w:rPr>
                <w:rFonts w:asciiTheme="minorEastAsia" w:eastAsiaTheme="minorEastAsia" w:hAnsiTheme="minorEastAsia" w:hint="eastAsia"/>
                <w:sz w:val="20"/>
                <w:szCs w:val="20"/>
              </w:rPr>
              <w:t>1</w:t>
            </w:r>
            <w:r>
              <w:rPr>
                <w:rFonts w:asciiTheme="minorEastAsia" w:eastAsiaTheme="minorEastAsia" w:hAnsiTheme="minorEastAsia"/>
                <w:sz w:val="20"/>
                <w:szCs w:val="20"/>
              </w:rPr>
              <w:t>-</w:t>
            </w: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601</w:t>
            </w:r>
          </w:p>
        </w:tc>
      </w:tr>
      <w:tr w:rsidR="00063EB6" w:rsidRPr="0055154F" w14:paraId="348EFE47" w14:textId="77777777" w:rsidTr="00CF3095">
        <w:trPr>
          <w:trHeight w:val="260"/>
        </w:trPr>
        <w:tc>
          <w:tcPr>
            <w:tcW w:w="1447" w:type="dxa"/>
            <w:shd w:val="clear" w:color="000000" w:fill="C6E0B4"/>
            <w:noWrap/>
            <w:vAlign w:val="center"/>
            <w:hideMark/>
          </w:tcPr>
          <w:p w14:paraId="4C37366E" w14:textId="29C98A8D" w:rsidR="00063EB6" w:rsidRPr="00966B6F" w:rsidRDefault="00A44B58" w:rsidP="00CF3095">
            <w:pPr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>陈子卿</w:t>
            </w:r>
          </w:p>
        </w:tc>
        <w:tc>
          <w:tcPr>
            <w:tcW w:w="866" w:type="dxa"/>
          </w:tcPr>
          <w:p w14:paraId="7D2FEFC1" w14:textId="77777777" w:rsidR="00063EB6" w:rsidRPr="0055154F" w:rsidRDefault="00063EB6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组员</w:t>
            </w:r>
          </w:p>
        </w:tc>
        <w:tc>
          <w:tcPr>
            <w:tcW w:w="2547" w:type="dxa"/>
            <w:shd w:val="clear" w:color="auto" w:fill="auto"/>
            <w:noWrap/>
            <w:vAlign w:val="center"/>
            <w:hideMark/>
          </w:tcPr>
          <w:p w14:paraId="330DAF22" w14:textId="52C53A05" w:rsidR="00063EB6" w:rsidRPr="00A44B58" w:rsidRDefault="00A44B58" w:rsidP="00CF3095">
            <w:pPr>
              <w:rPr>
                <w:rFonts w:ascii="Times New Roman" w:eastAsiaTheme="minorEastAsia" w:hAnsi="Times New Roman" w:cs="Times New Roman"/>
                <w:sz w:val="20"/>
                <w:szCs w:val="20"/>
              </w:rPr>
            </w:pPr>
            <w:r w:rsidRPr="00A44B58">
              <w:rPr>
                <w:rFonts w:ascii="Times New Roman" w:hAnsi="Times New Roman" w:cs="Times New Roman"/>
                <w:color w:val="000000"/>
                <w:szCs w:val="21"/>
              </w:rPr>
              <w:t>15968119438</w:t>
            </w:r>
          </w:p>
        </w:tc>
        <w:tc>
          <w:tcPr>
            <w:tcW w:w="2560" w:type="dxa"/>
          </w:tcPr>
          <w:p w14:paraId="2F04741C" w14:textId="60D5233B" w:rsidR="00063EB6" w:rsidRPr="00F100C9" w:rsidRDefault="00A44B58" w:rsidP="00CF3095">
            <w:pPr>
              <w:rPr>
                <w:bCs/>
                <w:color w:val="000000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0"/>
                <w:szCs w:val="20"/>
              </w:rPr>
              <w:t>31601347</w:t>
            </w:r>
            <w:r w:rsidR="00063EB6">
              <w:rPr>
                <w:rFonts w:asciiTheme="minorEastAsia" w:eastAsiaTheme="minorEastAsia" w:hAnsiTheme="minorEastAsia"/>
                <w:sz w:val="20"/>
                <w:szCs w:val="20"/>
              </w:rPr>
              <w:t>@stu.zucc.edu.cn</w:t>
            </w:r>
          </w:p>
        </w:tc>
        <w:tc>
          <w:tcPr>
            <w:tcW w:w="768" w:type="dxa"/>
          </w:tcPr>
          <w:p w14:paraId="58E717F5" w14:textId="3D16DEFA" w:rsidR="00063EB6" w:rsidRPr="0055154F" w:rsidRDefault="00A44B58" w:rsidP="00CF3095">
            <w:pPr>
              <w:rPr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Fonts w:hint="eastAsia"/>
                <w:bCs/>
                <w:color w:val="000000"/>
                <w:szCs w:val="21"/>
              </w:rPr>
              <w:t>弘毅1-524</w:t>
            </w:r>
          </w:p>
        </w:tc>
      </w:tr>
    </w:tbl>
    <w:p w14:paraId="5B90D613" w14:textId="77777777" w:rsidR="00063EB6" w:rsidRDefault="00063EB6" w:rsidP="00063EB6"/>
    <w:p w14:paraId="5E717563" w14:textId="77777777" w:rsidR="00063EB6" w:rsidRDefault="00063EB6" w:rsidP="00063EB6">
      <w:pPr>
        <w:autoSpaceDE w:val="0"/>
        <w:autoSpaceDN w:val="0"/>
        <w:adjustRightInd w:val="0"/>
        <w:ind w:firstLine="420"/>
        <w:rPr>
          <w:szCs w:val="21"/>
          <w:lang w:val="zh-CN"/>
        </w:rPr>
      </w:pPr>
      <w:r>
        <w:rPr>
          <w:rFonts w:hint="eastAsia"/>
          <w:szCs w:val="21"/>
          <w:lang w:val="zh-CN"/>
        </w:rPr>
        <w:t>项目组成员空余时间表：</w:t>
      </w:r>
    </w:p>
    <w:tbl>
      <w:tblPr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2"/>
        <w:gridCol w:w="1078"/>
        <w:gridCol w:w="1078"/>
        <w:gridCol w:w="1078"/>
        <w:gridCol w:w="1079"/>
        <w:gridCol w:w="1079"/>
        <w:gridCol w:w="1009"/>
        <w:gridCol w:w="1009"/>
      </w:tblGrid>
      <w:tr w:rsidR="003F4FB8" w14:paraId="435C74EA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04B083D" w14:textId="77777777" w:rsidR="003F4FB8" w:rsidRDefault="003F4FB8" w:rsidP="0010236A"/>
        </w:tc>
        <w:tc>
          <w:tcPr>
            <w:tcW w:w="1078" w:type="dxa"/>
            <w:shd w:val="clear" w:color="auto" w:fill="BDD6EE"/>
          </w:tcPr>
          <w:p w14:paraId="1987E9AC" w14:textId="77777777" w:rsidR="003F4FB8" w:rsidRDefault="003F4FB8" w:rsidP="0010236A">
            <w:r>
              <w:rPr>
                <w:rFonts w:hint="eastAsia"/>
              </w:rPr>
              <w:t>周一</w:t>
            </w:r>
          </w:p>
        </w:tc>
        <w:tc>
          <w:tcPr>
            <w:tcW w:w="1078" w:type="dxa"/>
            <w:shd w:val="clear" w:color="auto" w:fill="BDD6EE"/>
          </w:tcPr>
          <w:p w14:paraId="0E1C3957" w14:textId="77777777" w:rsidR="003F4FB8" w:rsidRDefault="003F4FB8" w:rsidP="0010236A">
            <w:r>
              <w:rPr>
                <w:rFonts w:hint="eastAsia"/>
              </w:rPr>
              <w:t>周二</w:t>
            </w:r>
          </w:p>
        </w:tc>
        <w:tc>
          <w:tcPr>
            <w:tcW w:w="1078" w:type="dxa"/>
            <w:shd w:val="clear" w:color="auto" w:fill="BDD6EE"/>
          </w:tcPr>
          <w:p w14:paraId="6BD06784" w14:textId="77777777" w:rsidR="003F4FB8" w:rsidRDefault="003F4FB8" w:rsidP="0010236A">
            <w:r>
              <w:rPr>
                <w:rFonts w:hint="eastAsia"/>
              </w:rPr>
              <w:t>周三</w:t>
            </w:r>
          </w:p>
        </w:tc>
        <w:tc>
          <w:tcPr>
            <w:tcW w:w="1079" w:type="dxa"/>
            <w:shd w:val="clear" w:color="auto" w:fill="BDD6EE"/>
          </w:tcPr>
          <w:p w14:paraId="35201389" w14:textId="77777777" w:rsidR="003F4FB8" w:rsidRDefault="003F4FB8" w:rsidP="0010236A">
            <w:r>
              <w:rPr>
                <w:rFonts w:hint="eastAsia"/>
              </w:rPr>
              <w:t>周四</w:t>
            </w:r>
          </w:p>
        </w:tc>
        <w:tc>
          <w:tcPr>
            <w:tcW w:w="1079" w:type="dxa"/>
            <w:shd w:val="clear" w:color="auto" w:fill="BDD6EE"/>
          </w:tcPr>
          <w:p w14:paraId="2A9A4DDB" w14:textId="77777777" w:rsidR="003F4FB8" w:rsidRDefault="003F4FB8" w:rsidP="0010236A">
            <w:r>
              <w:rPr>
                <w:rFonts w:hint="eastAsia"/>
              </w:rPr>
              <w:t>周五</w:t>
            </w:r>
          </w:p>
        </w:tc>
        <w:tc>
          <w:tcPr>
            <w:tcW w:w="1009" w:type="dxa"/>
            <w:shd w:val="clear" w:color="auto" w:fill="BDD6EE"/>
          </w:tcPr>
          <w:p w14:paraId="7CA9914A" w14:textId="77777777" w:rsidR="003F4FB8" w:rsidRDefault="003F4FB8" w:rsidP="0010236A">
            <w:r>
              <w:rPr>
                <w:rFonts w:hint="eastAsia"/>
              </w:rPr>
              <w:t>周六</w:t>
            </w:r>
          </w:p>
        </w:tc>
        <w:tc>
          <w:tcPr>
            <w:tcW w:w="1009" w:type="dxa"/>
            <w:shd w:val="clear" w:color="auto" w:fill="BDD6EE"/>
          </w:tcPr>
          <w:p w14:paraId="1037AFB5" w14:textId="77777777" w:rsidR="003F4FB8" w:rsidRDefault="003F4FB8" w:rsidP="0010236A">
            <w:r>
              <w:rPr>
                <w:rFonts w:hint="eastAsia"/>
              </w:rPr>
              <w:t>周日</w:t>
            </w:r>
          </w:p>
        </w:tc>
      </w:tr>
      <w:tr w:rsidR="003F4FB8" w14:paraId="05473E8F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4CFE1DC2" w14:textId="77777777" w:rsidR="003F4FB8" w:rsidRDefault="003F4FB8" w:rsidP="0010236A">
            <w:r>
              <w:rPr>
                <w:rFonts w:hint="eastAsia"/>
              </w:rPr>
              <w:t>上午-1</w:t>
            </w:r>
          </w:p>
        </w:tc>
        <w:tc>
          <w:tcPr>
            <w:tcW w:w="1078" w:type="dxa"/>
          </w:tcPr>
          <w:p w14:paraId="4BC872C5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63E7BA7E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，陈</w:t>
            </w:r>
          </w:p>
        </w:tc>
        <w:tc>
          <w:tcPr>
            <w:tcW w:w="1078" w:type="dxa"/>
          </w:tcPr>
          <w:p w14:paraId="4BEA6630" w14:textId="77777777" w:rsidR="003F4FB8" w:rsidRDefault="003F4FB8" w:rsidP="0010236A"/>
        </w:tc>
        <w:tc>
          <w:tcPr>
            <w:tcW w:w="1079" w:type="dxa"/>
          </w:tcPr>
          <w:p w14:paraId="7A5F274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2F731248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6C912A3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80EA7C7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56081457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1937AF72" w14:textId="77777777" w:rsidR="003F4FB8" w:rsidRDefault="003F4FB8" w:rsidP="0010236A">
            <w:r>
              <w:rPr>
                <w:rFonts w:hint="eastAsia"/>
              </w:rPr>
              <w:t>上午-2</w:t>
            </w:r>
          </w:p>
        </w:tc>
        <w:tc>
          <w:tcPr>
            <w:tcW w:w="1078" w:type="dxa"/>
          </w:tcPr>
          <w:p w14:paraId="0852646F" w14:textId="77777777" w:rsidR="003F4FB8" w:rsidRDefault="003F4FB8" w:rsidP="0010236A"/>
        </w:tc>
        <w:tc>
          <w:tcPr>
            <w:tcW w:w="1078" w:type="dxa"/>
          </w:tcPr>
          <w:p w14:paraId="5BE3BCC1" w14:textId="77777777" w:rsidR="003F4FB8" w:rsidRDefault="003F4FB8" w:rsidP="0010236A"/>
        </w:tc>
        <w:tc>
          <w:tcPr>
            <w:tcW w:w="1078" w:type="dxa"/>
          </w:tcPr>
          <w:p w14:paraId="4ACD2E6D" w14:textId="77777777" w:rsidR="003F4FB8" w:rsidRDefault="003F4FB8" w:rsidP="0010236A"/>
        </w:tc>
        <w:tc>
          <w:tcPr>
            <w:tcW w:w="1079" w:type="dxa"/>
          </w:tcPr>
          <w:p w14:paraId="3C7ADE2B" w14:textId="77777777" w:rsidR="003F4FB8" w:rsidRDefault="003F4FB8" w:rsidP="0010236A"/>
        </w:tc>
        <w:tc>
          <w:tcPr>
            <w:tcW w:w="1079" w:type="dxa"/>
          </w:tcPr>
          <w:p w14:paraId="50A9F7E7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398426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338D31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3EA89539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0F0143C5" w14:textId="77777777" w:rsidR="003F4FB8" w:rsidRDefault="003F4FB8" w:rsidP="0010236A">
            <w:r>
              <w:rPr>
                <w:rFonts w:hint="eastAsia"/>
              </w:rPr>
              <w:t>下午-1</w:t>
            </w:r>
          </w:p>
        </w:tc>
        <w:tc>
          <w:tcPr>
            <w:tcW w:w="1078" w:type="dxa"/>
          </w:tcPr>
          <w:p w14:paraId="3E91A133" w14:textId="77777777" w:rsidR="003F4FB8" w:rsidRDefault="003F4FB8" w:rsidP="0010236A"/>
        </w:tc>
        <w:tc>
          <w:tcPr>
            <w:tcW w:w="1078" w:type="dxa"/>
          </w:tcPr>
          <w:p w14:paraId="73E20A0D" w14:textId="77777777" w:rsidR="003F4FB8" w:rsidRDefault="003F4FB8" w:rsidP="0010236A"/>
        </w:tc>
        <w:tc>
          <w:tcPr>
            <w:tcW w:w="1078" w:type="dxa"/>
          </w:tcPr>
          <w:p w14:paraId="41A87D79" w14:textId="77777777" w:rsidR="003F4FB8" w:rsidRDefault="003F4FB8" w:rsidP="0010236A">
            <w:r>
              <w:rPr>
                <w:rFonts w:hint="eastAsia"/>
              </w:rPr>
              <w:t>陈</w:t>
            </w:r>
          </w:p>
        </w:tc>
        <w:tc>
          <w:tcPr>
            <w:tcW w:w="1079" w:type="dxa"/>
          </w:tcPr>
          <w:p w14:paraId="77E26265" w14:textId="77777777" w:rsidR="003F4FB8" w:rsidRDefault="003F4FB8" w:rsidP="0010236A">
            <w:r>
              <w:rPr>
                <w:rFonts w:hint="eastAsia"/>
              </w:rPr>
              <w:t>黄</w:t>
            </w:r>
          </w:p>
        </w:tc>
        <w:tc>
          <w:tcPr>
            <w:tcW w:w="1079" w:type="dxa"/>
          </w:tcPr>
          <w:p w14:paraId="42E5BBE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026710B3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46F84CD6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052135CC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4717044" w14:textId="77777777" w:rsidR="003F4FB8" w:rsidRDefault="003F4FB8" w:rsidP="0010236A">
            <w:r>
              <w:rPr>
                <w:rFonts w:hint="eastAsia"/>
              </w:rPr>
              <w:t>下午-2</w:t>
            </w:r>
          </w:p>
        </w:tc>
        <w:tc>
          <w:tcPr>
            <w:tcW w:w="1078" w:type="dxa"/>
          </w:tcPr>
          <w:p w14:paraId="6EECC242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0BE54ADA" w14:textId="77777777" w:rsidR="003F4FB8" w:rsidRDefault="003F4FB8" w:rsidP="0010236A"/>
        </w:tc>
        <w:tc>
          <w:tcPr>
            <w:tcW w:w="1078" w:type="dxa"/>
          </w:tcPr>
          <w:p w14:paraId="76753DD2" w14:textId="77777777" w:rsidR="003F4FB8" w:rsidRDefault="003F4FB8" w:rsidP="0010236A"/>
        </w:tc>
        <w:tc>
          <w:tcPr>
            <w:tcW w:w="1079" w:type="dxa"/>
          </w:tcPr>
          <w:p w14:paraId="0AD19D13" w14:textId="77777777" w:rsidR="003F4FB8" w:rsidRDefault="003F4FB8" w:rsidP="0010236A"/>
        </w:tc>
        <w:tc>
          <w:tcPr>
            <w:tcW w:w="1079" w:type="dxa"/>
          </w:tcPr>
          <w:p w14:paraId="26839814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216DF742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2B3571A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  <w:tr w:rsidR="003F4FB8" w14:paraId="672A09B3" w14:textId="77777777" w:rsidTr="0010236A">
        <w:trPr>
          <w:jc w:val="right"/>
        </w:trPr>
        <w:tc>
          <w:tcPr>
            <w:tcW w:w="1112" w:type="dxa"/>
            <w:shd w:val="clear" w:color="auto" w:fill="BDD6EE"/>
          </w:tcPr>
          <w:p w14:paraId="6619932C" w14:textId="77777777" w:rsidR="003F4FB8" w:rsidRDefault="003F4FB8" w:rsidP="0010236A">
            <w:r>
              <w:rPr>
                <w:rFonts w:hint="eastAsia"/>
              </w:rPr>
              <w:t>晚修</w:t>
            </w:r>
          </w:p>
        </w:tc>
        <w:tc>
          <w:tcPr>
            <w:tcW w:w="1078" w:type="dxa"/>
          </w:tcPr>
          <w:p w14:paraId="7E2FE46F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0E5B7448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8" w:type="dxa"/>
          </w:tcPr>
          <w:p w14:paraId="6588AEAB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9" w:type="dxa"/>
          </w:tcPr>
          <w:p w14:paraId="47A1BF05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79" w:type="dxa"/>
          </w:tcPr>
          <w:p w14:paraId="232A080C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1E83770C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  <w:tc>
          <w:tcPr>
            <w:tcW w:w="1009" w:type="dxa"/>
          </w:tcPr>
          <w:p w14:paraId="347AD429" w14:textId="77777777" w:rsidR="003F4FB8" w:rsidRDefault="003F4FB8" w:rsidP="0010236A">
            <w:proofErr w:type="gramStart"/>
            <w:r>
              <w:rPr>
                <w:rFonts w:hint="eastAsia"/>
              </w:rPr>
              <w:t>蔡</w:t>
            </w:r>
            <w:proofErr w:type="gramEnd"/>
            <w:r>
              <w:rPr>
                <w:rFonts w:hint="eastAsia"/>
              </w:rPr>
              <w:t>，黄，陈</w:t>
            </w:r>
          </w:p>
        </w:tc>
      </w:tr>
    </w:tbl>
    <w:p w14:paraId="5934FBB1" w14:textId="77777777" w:rsidR="00F61CED" w:rsidRDefault="00F61CED" w:rsidP="00F61CED">
      <w:pPr>
        <w:pStyle w:val="a"/>
        <w:numPr>
          <w:ilvl w:val="0"/>
          <w:numId w:val="0"/>
        </w:numPr>
        <w:ind w:left="425"/>
      </w:pPr>
      <w:bookmarkStart w:id="29" w:name="_Toc503060503"/>
    </w:p>
    <w:p w14:paraId="4AC64D3B" w14:textId="785ED561" w:rsidR="0092325F" w:rsidRDefault="00816B5A" w:rsidP="00A87EA5">
      <w:pPr>
        <w:pStyle w:val="a"/>
      </w:pPr>
      <w:bookmarkStart w:id="30" w:name="_Toc513490502"/>
      <w:r>
        <w:rPr>
          <w:rFonts w:hint="eastAsia"/>
        </w:rPr>
        <w:lastRenderedPageBreak/>
        <w:t>用</w:t>
      </w:r>
      <w:r>
        <w:t>途</w:t>
      </w:r>
      <w:bookmarkEnd w:id="29"/>
      <w:bookmarkEnd w:id="30"/>
    </w:p>
    <w:p w14:paraId="692CF3CE" w14:textId="39C3E8F8" w:rsidR="00816B5A" w:rsidRDefault="00816B5A" w:rsidP="00A87EA5">
      <w:pPr>
        <w:pStyle w:val="a0"/>
      </w:pPr>
      <w:bookmarkStart w:id="31" w:name="_Toc503060504"/>
      <w:bookmarkStart w:id="32" w:name="_Toc513490503"/>
      <w:r>
        <w:rPr>
          <w:rFonts w:hint="eastAsia"/>
        </w:rPr>
        <w:t>功能</w:t>
      </w:r>
      <w:bookmarkEnd w:id="31"/>
      <w:bookmarkEnd w:id="32"/>
    </w:p>
    <w:p w14:paraId="7FA3CEDF" w14:textId="3C8F14D3" w:rsidR="00713D16" w:rsidRDefault="0078058F" w:rsidP="00713D16">
      <w:pPr>
        <w:pStyle w:val="a1"/>
      </w:pPr>
      <w:bookmarkStart w:id="33" w:name="_Toc513490504"/>
      <w:r>
        <w:rPr>
          <w:rFonts w:hint="eastAsia"/>
        </w:rPr>
        <w:t>进入APP首界面</w:t>
      </w:r>
      <w:bookmarkEnd w:id="33"/>
    </w:p>
    <w:p w14:paraId="6C8A5E9C" w14:textId="27D4F182" w:rsidR="00A64636" w:rsidRPr="00713D16" w:rsidRDefault="00EE127F" w:rsidP="00713D1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F0717D" wp14:editId="0D22FC82">
                <wp:simplePos x="0" y="0"/>
                <wp:positionH relativeFrom="column">
                  <wp:posOffset>177800</wp:posOffset>
                </wp:positionH>
                <wp:positionV relativeFrom="paragraph">
                  <wp:posOffset>1036955</wp:posOffset>
                </wp:positionV>
                <wp:extent cx="411480" cy="434340"/>
                <wp:effectExtent l="0" t="0" r="7620" b="3810"/>
                <wp:wrapNone/>
                <wp:docPr id="150" name="文本框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81D9C2" w14:textId="7E45C647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50" o:spid="_x0000_s1026" type="#_x0000_t202" style="position:absolute;margin-left:14pt;margin-top:81.65pt;width:32.4pt;height:34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" fillcolor="white [3201]" stroked="f" strokeweight=".5pt">
                <v:textbox>
                  <w:txbxContent>
                    <w:p w14:paraId="6181D9C2" w14:textId="7E45C647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5A2240" wp14:editId="28A3C0DB">
                <wp:simplePos x="0" y="0"/>
                <wp:positionH relativeFrom="column">
                  <wp:posOffset>4758198</wp:posOffset>
                </wp:positionH>
                <wp:positionV relativeFrom="paragraph">
                  <wp:posOffset>3416273</wp:posOffset>
                </wp:positionV>
                <wp:extent cx="411480" cy="434340"/>
                <wp:effectExtent l="0" t="0" r="7620" b="3810"/>
                <wp:wrapNone/>
                <wp:docPr id="152" name="文本框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3E1DB" w14:textId="4FA636E1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2" o:spid="_x0000_s1027" type="#_x0000_t202" style="position:absolute;margin-left:374.65pt;margin-top:269pt;width:32.4pt;height:34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" fillcolor="white [3201]" stroked="f" strokeweight=".5pt">
                <v:textbox>
                  <w:txbxContent>
                    <w:p w14:paraId="0F83E1DB" w14:textId="4FA636E1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7059B3" wp14:editId="2F41DF5F">
                <wp:simplePos x="0" y="0"/>
                <wp:positionH relativeFrom="column">
                  <wp:posOffset>416008</wp:posOffset>
                </wp:positionH>
                <wp:positionV relativeFrom="paragraph">
                  <wp:posOffset>2828125</wp:posOffset>
                </wp:positionV>
                <wp:extent cx="411480" cy="434340"/>
                <wp:effectExtent l="0" t="0" r="7620" b="3810"/>
                <wp:wrapNone/>
                <wp:docPr id="151" name="文本框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5417A5" w14:textId="796414EE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1" o:spid="_x0000_s1028" type="#_x0000_t202" style="position:absolute;margin-left:32.75pt;margin-top:222.7pt;width:32.4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" fillcolor="white [3201]" stroked="f" strokeweight=".5pt">
                <v:textbox>
                  <w:txbxContent>
                    <w:p w14:paraId="665417A5" w14:textId="796414EE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1C1C45" wp14:editId="0FB302DF">
                <wp:simplePos x="0" y="0"/>
                <wp:positionH relativeFrom="column">
                  <wp:posOffset>5102225</wp:posOffset>
                </wp:positionH>
                <wp:positionV relativeFrom="paragraph">
                  <wp:posOffset>959678</wp:posOffset>
                </wp:positionV>
                <wp:extent cx="411480" cy="434340"/>
                <wp:effectExtent l="0" t="0" r="7620" b="3810"/>
                <wp:wrapNone/>
                <wp:docPr id="149" name="文本框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DFF61" w14:textId="77777777" w:rsidR="0010236A" w:rsidRDefault="0010236A" w:rsidP="0059144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49" o:spid="_x0000_s1029" type="#_x0000_t202" style="position:absolute;margin-left:401.75pt;margin-top:75.55pt;width:32.4pt;height:34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zuqhAIAAE0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" fillcolor="white [3201]" stroked="f" strokeweight=".5pt">
                <v:textbox>
                  <w:txbxContent>
                    <w:p w14:paraId="675DFF61" w14:textId="77777777" w:rsidR="0010236A" w:rsidRDefault="0010236A" w:rsidP="0059144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9144F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09F0409" wp14:editId="77E04532">
                <wp:simplePos x="0" y="0"/>
                <wp:positionH relativeFrom="column">
                  <wp:posOffset>256430</wp:posOffset>
                </wp:positionH>
                <wp:positionV relativeFrom="paragraph">
                  <wp:posOffset>1254318</wp:posOffset>
                </wp:positionV>
                <wp:extent cx="4799965" cy="3649345"/>
                <wp:effectExtent l="0" t="0" r="19685" b="46355"/>
                <wp:wrapNone/>
                <wp:docPr id="144" name="组合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9965" cy="3649345"/>
                          <a:chOff x="-424746" y="-205840"/>
                          <a:chExt cx="4800733" cy="3650125"/>
                        </a:xfrm>
                      </wpg:grpSpPr>
                      <wps:wsp>
                        <wps:cNvPr id="145" name="直接箭头连接符 145"/>
                        <wps:cNvCnPr/>
                        <wps:spPr>
                          <a:xfrm>
                            <a:off x="-424746" y="-190600"/>
                            <a:ext cx="1737360" cy="46482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接箭头连接符 146"/>
                        <wps:cNvCnPr/>
                        <wps:spPr>
                          <a:xfrm flipH="1">
                            <a:off x="3004387" y="-205840"/>
                            <a:ext cx="1371600" cy="4800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接箭头连接符 147"/>
                        <wps:cNvCnPr/>
                        <wps:spPr>
                          <a:xfrm>
                            <a:off x="95431" y="1645881"/>
                            <a:ext cx="2065020" cy="48768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直接箭头连接符 148"/>
                        <wps:cNvCnPr/>
                        <wps:spPr>
                          <a:xfrm flipH="1">
                            <a:off x="2299383" y="2316525"/>
                            <a:ext cx="1775460" cy="1127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组合 144" o:spid="_x0000_s1026" style="position:absolute;left:0;text-align:left;margin-left:20.2pt;margin-top:98.75pt;width:377.95pt;height:287.35pt;z-index:251666432;mso-width-relative:margin;mso-height-relative:margin" coordorigin="-4247,-2058" coordsize="48007,365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45" o:spid="_x0000_s1027" type="#_x0000_t32" style="position:absolute;left:-4247;top:-1906;width:17373;height:46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sCpMUAAADcAAAADwAAAGRycy9kb3ducmV2LnhtbERPTWvCQBC9F/wPywje6kaxxUZXEUXs&#10;QQtNpcXbmB2TaHY2ZFeN/fVdoeBtHu9zxtPGlOJCtSssK+h1IxDEqdUFZwq2X8vnIQjnkTWWlknB&#10;jRxMJ62nMcbaXvmTLonPRAhhF6OC3PsqltKlORl0XVsRB+5ga4M+wDqTusZrCDel7EfRqzRYcGjI&#10;saJ5TukpORsF35v5spds0zcTLc7r3c/qWHzsf5XqtJvZCISnxj/E/+53HeYPXuD+TLh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+sCpM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46" o:spid="_x0000_s1028" type="#_x0000_t32" style="position:absolute;left:30043;top:-2058;width:13716;height:48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FmN70AAADcAAAADwAAAGRycy9kb3ducmV2LnhtbERPSwrCMBDdC94hjOBOU0VEqmlRQXCl&#10;+FnobmjGtthMShO13t4Igrt5vO8s0tZU4kmNKy0rGA0jEMSZ1SXnCs6nzWAGwnlkjZVlUvAmB2nS&#10;7Sww1vbFB3oefS5CCLsYFRTe17GULivIoBvamjhwN9sY9AE2udQNvkK4qeQ4iqbSYMmhocCa1gVl&#10;9+PDKHhIk9MK9+N2eVnZ615WvDuNlOr32uUchKfW/8U/91aH+ZMpfJ8JF8jk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XhZje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47" o:spid="_x0000_s1029" type="#_x0000_t32" style="position:absolute;left:954;top:16458;width:20650;height:487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U5SMUAAADcAAAADwAAAGRycy9kb3ducmV2LnhtbERPTWvCQBC9F/wPywje6kaR1kZXEUXs&#10;QQtNpcXbmB2TaHY2ZFeN/fVdoeBtHu9zxtPGlOJCtSssK+h1IxDEqdUFZwq2X8vnIQjnkTWWlknB&#10;jRxMJ62nMcbaXvmTLonPRAhhF6OC3PsqltKlORl0XVsRB+5ga4M+wDqTusZrCDel7EfRizRYcGjI&#10;saJ5TukpORsF35v5spds0zcTLc7r3c/qWHzsf5XqtJvZCISnxj/E/+53HeYPXuH+TLhATv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HU5SM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48" o:spid="_x0000_s1030" type="#_x0000_t32" style="position:absolute;left:22993;top:23165;width:17755;height:1127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JX3sQAAADcAAAADwAAAGRycy9kb3ducmV2LnhtbESPzWrDQAyE74W8w6JCb/U6ppTiZmOc&#10;QCCnhiY5JDfhVW1Tr9Z41z99++pQ6E1iRjOfNsXiOjXREFrPBtZJCoq48rbl2sD1cnh+AxUissXO&#10;Mxn4oQDFdvWwwdz6mT9pOsdaSQiHHA00Mfa51qFqyGFIfE8s2pcfHEZZh1rbAWcJd53O0vRVO2xZ&#10;Ghrsad9Q9X0enYFRu5p2eMqW8rbz95Pu+OOyNubpcSnfQUVa4r/57/poBf9FaOUZmUBv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LMlfexAAAANwAAAAPAAAAAAAAAAAA&#10;AAAAAKECAABkcnMvZG93bnJldi54bWxQSwUGAAAAAAQABAD5AAAAkgMAAAAA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59144F">
        <w:rPr>
          <w:rFonts w:hint="eastAsia"/>
          <w:noProof/>
        </w:rPr>
        <w:drawing>
          <wp:inline distT="0" distB="0" distL="114300" distR="114300" wp14:anchorId="3483BADB" wp14:editId="0833D753">
            <wp:extent cx="4347210" cy="6699885"/>
            <wp:effectExtent l="0" t="0" r="11430" b="5715"/>
            <wp:docPr id="1" name="图片 1" descr="首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面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6238" w14:textId="581EC508" w:rsidR="00ED245A" w:rsidRDefault="00ED245A" w:rsidP="003B103C"/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78058F" w14:paraId="1F8143EC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5692293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0440D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0DB979C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功能</w:t>
            </w:r>
          </w:p>
        </w:tc>
      </w:tr>
      <w:tr w:rsidR="0078058F" w14:paraId="30A6FA6D" w14:textId="77777777" w:rsidTr="0010236A">
        <w:tc>
          <w:tcPr>
            <w:tcW w:w="1464" w:type="dxa"/>
          </w:tcPr>
          <w:p w14:paraId="3D1787E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1</w:t>
            </w:r>
          </w:p>
        </w:tc>
        <w:tc>
          <w:tcPr>
            <w:tcW w:w="2505" w:type="dxa"/>
          </w:tcPr>
          <w:p w14:paraId="4AC59A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识别图像</w:t>
            </w:r>
          </w:p>
        </w:tc>
        <w:tc>
          <w:tcPr>
            <w:tcW w:w="4553" w:type="dxa"/>
          </w:tcPr>
          <w:p w14:paraId="19C8350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点击进入识别图像界面</w:t>
            </w:r>
          </w:p>
        </w:tc>
      </w:tr>
      <w:tr w:rsidR="0078058F" w14:paraId="5DEB1E4F" w14:textId="77777777" w:rsidTr="0010236A">
        <w:tc>
          <w:tcPr>
            <w:tcW w:w="1464" w:type="dxa"/>
          </w:tcPr>
          <w:p w14:paraId="10E1F9DF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2</w:t>
            </w:r>
          </w:p>
        </w:tc>
        <w:tc>
          <w:tcPr>
            <w:tcW w:w="2505" w:type="dxa"/>
          </w:tcPr>
          <w:p w14:paraId="483BA46C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识别历史</w:t>
            </w:r>
          </w:p>
        </w:tc>
        <w:tc>
          <w:tcPr>
            <w:tcW w:w="4553" w:type="dxa"/>
          </w:tcPr>
          <w:p w14:paraId="331F96DB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点击进入识别历史界面</w:t>
            </w:r>
          </w:p>
        </w:tc>
      </w:tr>
      <w:tr w:rsidR="0078058F" w14:paraId="05BCA25D" w14:textId="77777777" w:rsidTr="0010236A">
        <w:tc>
          <w:tcPr>
            <w:tcW w:w="1464" w:type="dxa"/>
          </w:tcPr>
          <w:p w14:paraId="1FF692DE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lastRenderedPageBreak/>
              <w:t>3</w:t>
            </w:r>
          </w:p>
        </w:tc>
        <w:tc>
          <w:tcPr>
            <w:tcW w:w="2505" w:type="dxa"/>
          </w:tcPr>
          <w:p w14:paraId="516D2424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捕捉相机</w:t>
            </w:r>
          </w:p>
        </w:tc>
        <w:tc>
          <w:tcPr>
            <w:tcW w:w="4553" w:type="dxa"/>
          </w:tcPr>
          <w:p w14:paraId="63105C95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点击捕捉相机，已获取图像提供识别</w:t>
            </w:r>
          </w:p>
        </w:tc>
      </w:tr>
      <w:tr w:rsidR="0078058F" w14:paraId="129F037F" w14:textId="77777777" w:rsidTr="0010236A">
        <w:tc>
          <w:tcPr>
            <w:tcW w:w="1464" w:type="dxa"/>
          </w:tcPr>
          <w:p w14:paraId="30AD8248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4</w:t>
            </w:r>
          </w:p>
        </w:tc>
        <w:tc>
          <w:tcPr>
            <w:tcW w:w="2505" w:type="dxa"/>
          </w:tcPr>
          <w:p w14:paraId="0B6BDC5A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</w:t>
            </w:r>
          </w:p>
        </w:tc>
        <w:tc>
          <w:tcPr>
            <w:tcW w:w="4553" w:type="dxa"/>
          </w:tcPr>
          <w:p w14:paraId="43F11427" w14:textId="77777777" w:rsidR="0078058F" w:rsidRPr="0078058F" w:rsidRDefault="0078058F" w:rsidP="0010236A">
            <w:pPr>
              <w:rPr>
                <w:rFonts w:cs="Times New Roman"/>
                <w:sz w:val="21"/>
                <w:szCs w:val="21"/>
              </w:rPr>
            </w:pPr>
            <w:r w:rsidRPr="0078058F">
              <w:rPr>
                <w:rFonts w:cs="Times New Roman" w:hint="eastAsia"/>
                <w:sz w:val="21"/>
                <w:szCs w:val="21"/>
              </w:rPr>
              <w:t>进入本地图库选取图片以供识别</w:t>
            </w:r>
          </w:p>
        </w:tc>
      </w:tr>
    </w:tbl>
    <w:p w14:paraId="5C05B600" w14:textId="2F79B0B4" w:rsidR="00CF3095" w:rsidRPr="0078058F" w:rsidRDefault="00CF3095" w:rsidP="003B103C"/>
    <w:p w14:paraId="52C1E0FB" w14:textId="02DC1E6B" w:rsidR="00713D16" w:rsidRDefault="0059144F">
      <w:pPr>
        <w:pStyle w:val="a1"/>
      </w:pPr>
      <w:bookmarkStart w:id="34" w:name="_Toc513490505"/>
      <w:r>
        <w:t>如何拍照</w:t>
      </w:r>
      <w:bookmarkEnd w:id="34"/>
    </w:p>
    <w:p w14:paraId="7403ACEA" w14:textId="0B275C95" w:rsidR="005742F1" w:rsidRPr="005742F1" w:rsidRDefault="00EE127F" w:rsidP="005742F1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6BA8613" wp14:editId="6FED9A19">
                <wp:simplePos x="0" y="0"/>
                <wp:positionH relativeFrom="column">
                  <wp:posOffset>3922395</wp:posOffset>
                </wp:positionH>
                <wp:positionV relativeFrom="paragraph">
                  <wp:posOffset>3787775</wp:posOffset>
                </wp:positionV>
                <wp:extent cx="411480" cy="434340"/>
                <wp:effectExtent l="0" t="0" r="7620" b="3810"/>
                <wp:wrapNone/>
                <wp:docPr id="157" name="文本框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2CCF6" w14:textId="1E82125F" w:rsidR="0010236A" w:rsidRDefault="0010236A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7" o:spid="_x0000_s1030" type="#_x0000_t202" style="position:absolute;margin-left:308.85pt;margin-top:298.25pt;width:32.4pt;height:34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IshA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f4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" fillcolor="white [3201]" stroked="f" strokeweight=".5pt">
                <v:textbox>
                  <w:txbxContent>
                    <w:p w14:paraId="4652CCF6" w14:textId="1E82125F" w:rsidR="0010236A" w:rsidRDefault="0010236A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27951A" wp14:editId="0DAD2435">
                <wp:simplePos x="0" y="0"/>
                <wp:positionH relativeFrom="column">
                  <wp:posOffset>4002018</wp:posOffset>
                </wp:positionH>
                <wp:positionV relativeFrom="paragraph">
                  <wp:posOffset>1759806</wp:posOffset>
                </wp:positionV>
                <wp:extent cx="411480" cy="434340"/>
                <wp:effectExtent l="0" t="0" r="7620" b="3810"/>
                <wp:wrapNone/>
                <wp:docPr id="156" name="文本框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811260" w14:textId="77777777" w:rsidR="0010236A" w:rsidRDefault="0010236A" w:rsidP="00EE127F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56" o:spid="_x0000_s1031" type="#_x0000_t202" style="position:absolute;margin-left:315.1pt;margin-top:138.55pt;width:32.4pt;height:3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" fillcolor="white [3201]" stroked="f" strokeweight=".5pt">
                <v:textbox>
                  <w:txbxContent>
                    <w:p w14:paraId="7C811260" w14:textId="77777777" w:rsidR="0010236A" w:rsidRDefault="0010236A" w:rsidP="00EE127F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272A8F5" wp14:editId="50EDFE29">
                <wp:simplePos x="0" y="0"/>
                <wp:positionH relativeFrom="column">
                  <wp:posOffset>1595755</wp:posOffset>
                </wp:positionH>
                <wp:positionV relativeFrom="paragraph">
                  <wp:posOffset>4077970</wp:posOffset>
                </wp:positionV>
                <wp:extent cx="2276475" cy="962025"/>
                <wp:effectExtent l="38100" t="0" r="28575" b="66675"/>
                <wp:wrapNone/>
                <wp:docPr id="154" name="直接箭头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4" o:spid="_x0000_s1026" type="#_x0000_t32" style="position:absolute;left:0;text-align:left;margin-left:125.65pt;margin-top:321.1pt;width:179.25pt;height:75.75pt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6A692" wp14:editId="5C0A2C51">
                <wp:simplePos x="0" y="0"/>
                <wp:positionH relativeFrom="column">
                  <wp:posOffset>416560</wp:posOffset>
                </wp:positionH>
                <wp:positionV relativeFrom="paragraph">
                  <wp:posOffset>1294765</wp:posOffset>
                </wp:positionV>
                <wp:extent cx="3457575" cy="619125"/>
                <wp:effectExtent l="38100" t="76200" r="28575" b="28575"/>
                <wp:wrapNone/>
                <wp:docPr id="153" name="直接箭头连接符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7575" cy="619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3" o:spid="_x0000_s1026" type="#_x0000_t32" style="position:absolute;left:0;text-align:left;margin-left:32.8pt;margin-top:101.95pt;width:272.25pt;height:48.75pt;flip:x 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 w:rsidR="0059144F">
        <w:rPr>
          <w:rFonts w:hint="eastAsia"/>
          <w:noProof/>
        </w:rPr>
        <w:drawing>
          <wp:inline distT="0" distB="0" distL="114300" distR="114300" wp14:anchorId="195BE5DA" wp14:editId="001789DD">
            <wp:extent cx="3028950" cy="6231255"/>
            <wp:effectExtent l="0" t="0" r="3810" b="1905"/>
            <wp:docPr id="143" name="图片 143" descr="拍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拍照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B60A7" w14:paraId="0262966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343F5E4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513D078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571F90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B60A7" w14:paraId="6DB3C21A" w14:textId="77777777" w:rsidTr="0010236A">
        <w:tc>
          <w:tcPr>
            <w:tcW w:w="1464" w:type="dxa"/>
          </w:tcPr>
          <w:p w14:paraId="1B30C503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3902C48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A3A67FA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返回首界面</w:t>
            </w:r>
          </w:p>
        </w:tc>
      </w:tr>
      <w:tr w:rsidR="005B60A7" w14:paraId="5C39DC67" w14:textId="77777777" w:rsidTr="0010236A">
        <w:tc>
          <w:tcPr>
            <w:tcW w:w="1464" w:type="dxa"/>
          </w:tcPr>
          <w:p w14:paraId="242A48F2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053D3C2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拍照</w:t>
            </w:r>
          </w:p>
        </w:tc>
        <w:tc>
          <w:tcPr>
            <w:tcW w:w="4553" w:type="dxa"/>
          </w:tcPr>
          <w:p w14:paraId="1939DF5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捕捉当前图像</w:t>
            </w:r>
          </w:p>
        </w:tc>
      </w:tr>
      <w:tr w:rsidR="005B60A7" w14:paraId="76609478" w14:textId="77777777" w:rsidTr="0010236A">
        <w:tc>
          <w:tcPr>
            <w:tcW w:w="1464" w:type="dxa"/>
          </w:tcPr>
          <w:p w14:paraId="32C9466B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#</w:t>
            </w:r>
          </w:p>
        </w:tc>
        <w:tc>
          <w:tcPr>
            <w:tcW w:w="2505" w:type="dxa"/>
          </w:tcPr>
          <w:p w14:paraId="6E9F3908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对焦</w:t>
            </w:r>
          </w:p>
        </w:tc>
        <w:tc>
          <w:tcPr>
            <w:tcW w:w="4553" w:type="dxa"/>
          </w:tcPr>
          <w:p w14:paraId="6D5BD0A7" w14:textId="77777777" w:rsidR="005B60A7" w:rsidRDefault="005B60A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可以点击捕捉的界面进行相机对焦</w:t>
            </w:r>
          </w:p>
        </w:tc>
      </w:tr>
    </w:tbl>
    <w:p w14:paraId="087D6B5D" w14:textId="55D3C77A" w:rsidR="00ED245A" w:rsidRPr="005B60A7" w:rsidRDefault="00ED245A" w:rsidP="00F82336"/>
    <w:p w14:paraId="0E09A840" w14:textId="38987ED8" w:rsidR="00CF3095" w:rsidRPr="00F82336" w:rsidRDefault="00CF3095" w:rsidP="00F82336"/>
    <w:p w14:paraId="5E6B7F74" w14:textId="222397AB" w:rsidR="00153B47" w:rsidRDefault="00153B47">
      <w:pPr>
        <w:pStyle w:val="a1"/>
      </w:pPr>
      <w:bookmarkStart w:id="35" w:name="_Toc503060507"/>
      <w:bookmarkStart w:id="36" w:name="_Toc513490506"/>
      <w:r>
        <w:rPr>
          <w:rFonts w:hint="eastAsia"/>
        </w:rPr>
        <w:lastRenderedPageBreak/>
        <w:t>如何</w:t>
      </w:r>
      <w:bookmarkEnd w:id="35"/>
      <w:r w:rsidR="00BD4F2D">
        <w:rPr>
          <w:rFonts w:hint="eastAsia"/>
        </w:rPr>
        <w:t>截取</w:t>
      </w:r>
      <w:bookmarkEnd w:id="36"/>
    </w:p>
    <w:p w14:paraId="3706FA02" w14:textId="3255DF89" w:rsidR="00ED245A" w:rsidRDefault="004357C6" w:rsidP="00F24825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99D611D" wp14:editId="68F79330">
                <wp:simplePos x="0" y="0"/>
                <wp:positionH relativeFrom="column">
                  <wp:posOffset>4943365</wp:posOffset>
                </wp:positionH>
                <wp:positionV relativeFrom="paragraph">
                  <wp:posOffset>4315653</wp:posOffset>
                </wp:positionV>
                <wp:extent cx="411480" cy="434340"/>
                <wp:effectExtent l="0" t="0" r="7620" b="3810"/>
                <wp:wrapNone/>
                <wp:docPr id="169" name="文本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CE4C" w14:textId="4CF5DC6B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9" o:spid="_x0000_s1032" type="#_x0000_t202" style="position:absolute;margin-left:389.25pt;margin-top:339.8pt;width:32.4pt;height:34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" fillcolor="white [3201]" stroked="f" strokeweight=".5pt">
                <v:textbox>
                  <w:txbxContent>
                    <w:p w14:paraId="6F76CE4C" w14:textId="4CF5DC6B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7FA6B9A" wp14:editId="69EA6909">
                <wp:simplePos x="0" y="0"/>
                <wp:positionH relativeFrom="column">
                  <wp:posOffset>4017838</wp:posOffset>
                </wp:positionH>
                <wp:positionV relativeFrom="paragraph">
                  <wp:posOffset>4386773</wp:posOffset>
                </wp:positionV>
                <wp:extent cx="411480" cy="434340"/>
                <wp:effectExtent l="0" t="0" r="7620" b="3810"/>
                <wp:wrapNone/>
                <wp:docPr id="168" name="文本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7CD47" w14:textId="1FF75B50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8" o:spid="_x0000_s1033" type="#_x0000_t202" style="position:absolute;margin-left:316.35pt;margin-top:345.4pt;width:32.4pt;height:34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vJYgw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" fillcolor="white [3201]" stroked="f" strokeweight=".5pt">
                <v:textbox>
                  <w:txbxContent>
                    <w:p w14:paraId="26E7CD47" w14:textId="1FF75B50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B5D0CD1" wp14:editId="61C6E90F">
                <wp:simplePos x="0" y="0"/>
                <wp:positionH relativeFrom="column">
                  <wp:posOffset>4297680</wp:posOffset>
                </wp:positionH>
                <wp:positionV relativeFrom="paragraph">
                  <wp:posOffset>3742607</wp:posOffset>
                </wp:positionV>
                <wp:extent cx="411480" cy="434340"/>
                <wp:effectExtent l="0" t="0" r="7620" b="3810"/>
                <wp:wrapNone/>
                <wp:docPr id="167" name="文本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0031C" w14:textId="4A5C112D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7" o:spid="_x0000_s1034" type="#_x0000_t202" style="position:absolute;margin-left:338.4pt;margin-top:294.7pt;width:32.4pt;height:34.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W3EhAIAAE0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cE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" fillcolor="white [3201]" stroked="f" strokeweight=".5pt">
                <v:textbox>
                  <w:txbxContent>
                    <w:p w14:paraId="7010031C" w14:textId="4A5C112D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F0EED7B" wp14:editId="0DEBC6AA">
                <wp:simplePos x="0" y="0"/>
                <wp:positionH relativeFrom="column">
                  <wp:posOffset>5064705</wp:posOffset>
                </wp:positionH>
                <wp:positionV relativeFrom="paragraph">
                  <wp:posOffset>1150317</wp:posOffset>
                </wp:positionV>
                <wp:extent cx="411480" cy="434340"/>
                <wp:effectExtent l="0" t="0" r="7620" b="3810"/>
                <wp:wrapNone/>
                <wp:docPr id="166" name="文本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3827AD" w14:textId="5CBD9528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6" o:spid="_x0000_s1035" type="#_x0000_t202" style="position:absolute;margin-left:398.8pt;margin-top:90.6pt;width:32.4pt;height:34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" fillcolor="white [3201]" stroked="f" strokeweight=".5pt">
                <v:textbox>
                  <w:txbxContent>
                    <w:p w14:paraId="2A3827AD" w14:textId="5CBD9528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AC9A35" wp14:editId="74A51351">
                <wp:simplePos x="0" y="0"/>
                <wp:positionH relativeFrom="column">
                  <wp:posOffset>4169410</wp:posOffset>
                </wp:positionH>
                <wp:positionV relativeFrom="paragraph">
                  <wp:posOffset>1050290</wp:posOffset>
                </wp:positionV>
                <wp:extent cx="411480" cy="434340"/>
                <wp:effectExtent l="0" t="0" r="7620" b="3810"/>
                <wp:wrapNone/>
                <wp:docPr id="165" name="文本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76FD2" w14:textId="4C7B1DEF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65" o:spid="_x0000_s1036" type="#_x0000_t202" style="position:absolute;margin-left:328.3pt;margin-top:82.7pt;width:32.4pt;height:34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" fillcolor="white [3201]" stroked="f" strokeweight=".5pt">
                <v:textbox>
                  <w:txbxContent>
                    <w:p w14:paraId="05476FD2" w14:textId="4C7B1DEF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BFD24A" wp14:editId="52F46805">
                <wp:simplePos x="0" y="0"/>
                <wp:positionH relativeFrom="column">
                  <wp:posOffset>3887718</wp:posOffset>
                </wp:positionH>
                <wp:positionV relativeFrom="paragraph">
                  <wp:posOffset>395163</wp:posOffset>
                </wp:positionV>
                <wp:extent cx="411480" cy="434340"/>
                <wp:effectExtent l="0" t="0" r="7620" b="381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1B5DF" w14:textId="77777777" w:rsidR="0010236A" w:rsidRDefault="0010236A" w:rsidP="004357C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6" o:spid="_x0000_s1037" type="#_x0000_t202" style="position:absolute;margin-left:306.1pt;margin-top:31.1pt;width:32.4pt;height:34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" fillcolor="white [3201]" stroked="f" strokeweight=".5pt">
                <v:textbox>
                  <w:txbxContent>
                    <w:p w14:paraId="5DA1B5DF" w14:textId="77777777" w:rsidR="0010236A" w:rsidRDefault="0010236A" w:rsidP="004357C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C30FB7" wp14:editId="6B7E50BA">
                <wp:simplePos x="0" y="0"/>
                <wp:positionH relativeFrom="column">
                  <wp:posOffset>2555295</wp:posOffset>
                </wp:positionH>
                <wp:positionV relativeFrom="paragraph">
                  <wp:posOffset>4702921</wp:posOffset>
                </wp:positionV>
                <wp:extent cx="2276475" cy="962025"/>
                <wp:effectExtent l="38100" t="0" r="28575" b="66675"/>
                <wp:wrapNone/>
                <wp:docPr id="164" name="直接箭头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4" o:spid="_x0000_s1026" type="#_x0000_t32" style="position:absolute;left:0;text-align:left;margin-left:201.2pt;margin-top:370.3pt;width:179.25pt;height:75.75pt;flip:x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923CC3" wp14:editId="35DD66F9">
                <wp:simplePos x="0" y="0"/>
                <wp:positionH relativeFrom="column">
                  <wp:posOffset>1736145</wp:posOffset>
                </wp:positionH>
                <wp:positionV relativeFrom="paragraph">
                  <wp:posOffset>4702920</wp:posOffset>
                </wp:positionV>
                <wp:extent cx="2276475" cy="962025"/>
                <wp:effectExtent l="38100" t="0" r="28575" b="66675"/>
                <wp:wrapNone/>
                <wp:docPr id="163" name="直接箭头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3" o:spid="_x0000_s1026" type="#_x0000_t32" style="position:absolute;left:0;text-align:left;margin-left:136.7pt;margin-top:370.3pt;width:179.25pt;height:75.75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DF81BD" wp14:editId="0BFAB4AB">
                <wp:simplePos x="0" y="0"/>
                <wp:positionH relativeFrom="column">
                  <wp:posOffset>1868004</wp:posOffset>
                </wp:positionH>
                <wp:positionV relativeFrom="paragraph">
                  <wp:posOffset>4088461</wp:posOffset>
                </wp:positionV>
                <wp:extent cx="2390775" cy="1066800"/>
                <wp:effectExtent l="38100" t="0" r="28575" b="76200"/>
                <wp:wrapNone/>
                <wp:docPr id="162" name="直接箭头连接符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1066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2" o:spid="_x0000_s1026" type="#_x0000_t32" style="position:absolute;left:0;text-align:left;margin-left:147.1pt;margin-top:321.95pt;width:188.25pt;height:84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273F09" wp14:editId="435C1B1E">
                <wp:simplePos x="0" y="0"/>
                <wp:positionH relativeFrom="column">
                  <wp:posOffset>2593478</wp:posOffset>
                </wp:positionH>
                <wp:positionV relativeFrom="paragraph">
                  <wp:posOffset>1464061</wp:posOffset>
                </wp:positionV>
                <wp:extent cx="2466975" cy="654050"/>
                <wp:effectExtent l="38100" t="0" r="28575" b="88900"/>
                <wp:wrapNone/>
                <wp:docPr id="161" name="直接箭头连接符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540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1" o:spid="_x0000_s1026" type="#_x0000_t32" style="position:absolute;left:0;text-align:left;margin-left:204.2pt;margin-top:115.3pt;width:194.25pt;height:51.5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0BB9DCB" wp14:editId="259B6459">
                <wp:simplePos x="0" y="0"/>
                <wp:positionH relativeFrom="column">
                  <wp:posOffset>1732915</wp:posOffset>
                </wp:positionH>
                <wp:positionV relativeFrom="paragraph">
                  <wp:posOffset>1360998</wp:posOffset>
                </wp:positionV>
                <wp:extent cx="2438400" cy="752475"/>
                <wp:effectExtent l="38100" t="0" r="19050" b="85725"/>
                <wp:wrapNone/>
                <wp:docPr id="160" name="直接箭头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7524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60" o:spid="_x0000_s1026" type="#_x0000_t32" style="position:absolute;left:0;text-align:left;margin-left:136.45pt;margin-top:107.15pt;width:192pt;height:59.25pt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A37A46C" wp14:editId="2BC0053F">
                <wp:simplePos x="0" y="0"/>
                <wp:positionH relativeFrom="column">
                  <wp:posOffset>614680</wp:posOffset>
                </wp:positionH>
                <wp:positionV relativeFrom="paragraph">
                  <wp:posOffset>700405</wp:posOffset>
                </wp:positionV>
                <wp:extent cx="3267075" cy="863600"/>
                <wp:effectExtent l="38100" t="0" r="28575" b="88900"/>
                <wp:wrapNone/>
                <wp:docPr id="159" name="直接箭头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7075" cy="863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59" o:spid="_x0000_s1026" type="#_x0000_t32" style="position:absolute;left:0;text-align:left;margin-left:48.4pt;margin-top:55.15pt;width:257.25pt;height:68pt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 w:rsidR="00BD4F2D">
        <w:rPr>
          <w:rFonts w:hint="eastAsia"/>
          <w:noProof/>
        </w:rPr>
        <w:drawing>
          <wp:inline distT="0" distB="0" distL="114300" distR="114300" wp14:anchorId="1981C50F" wp14:editId="236D5B78">
            <wp:extent cx="3181985" cy="6457950"/>
            <wp:effectExtent l="0" t="0" r="3175" b="3810"/>
            <wp:docPr id="158" name="图片 158" descr="截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取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AD9" w14:textId="77777777" w:rsidR="00BD4F2D" w:rsidRDefault="00BD4F2D" w:rsidP="00F24825"/>
    <w:p w14:paraId="59F503BD" w14:textId="65CE7540" w:rsidR="00CF3095" w:rsidRDefault="00CF3095" w:rsidP="00F24825"/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BD4F2D" w14:paraId="39739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B66B273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6DD8B0EE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D087B6B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BD4F2D" w14:paraId="4822AF24" w14:textId="77777777" w:rsidTr="0010236A">
        <w:tc>
          <w:tcPr>
            <w:tcW w:w="1464" w:type="dxa"/>
          </w:tcPr>
          <w:p w14:paraId="21EEC1B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5F89402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2F6EC906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  <w:tr w:rsidR="00BD4F2D" w14:paraId="0DA962FB" w14:textId="77777777" w:rsidTr="0010236A">
        <w:tc>
          <w:tcPr>
            <w:tcW w:w="1464" w:type="dxa"/>
          </w:tcPr>
          <w:p w14:paraId="75A5C840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740026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4DA8191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0F2E1E1" w14:textId="77777777" w:rsidTr="0010236A">
        <w:tc>
          <w:tcPr>
            <w:tcW w:w="1464" w:type="dxa"/>
          </w:tcPr>
          <w:p w14:paraId="3646FFB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5CCCE2B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3B22CBD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79E063A8" w14:textId="77777777" w:rsidTr="0010236A">
        <w:tc>
          <w:tcPr>
            <w:tcW w:w="1464" w:type="dxa"/>
          </w:tcPr>
          <w:p w14:paraId="40D0485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1174C02D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46FD2E2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</w:t>
            </w:r>
            <w:r>
              <w:rPr>
                <w:rFonts w:ascii="Times New Roman" w:hAnsi="Times New Roman" w:cs="Times New Roman" w:hint="eastAsia"/>
              </w:rPr>
              <w:lastRenderedPageBreak/>
              <w:t>的矩形区域，此为其中一个</w:t>
            </w:r>
          </w:p>
        </w:tc>
      </w:tr>
      <w:tr w:rsidR="00BD4F2D" w14:paraId="1B313AEE" w14:textId="77777777" w:rsidTr="0010236A">
        <w:tc>
          <w:tcPr>
            <w:tcW w:w="1464" w:type="dxa"/>
          </w:tcPr>
          <w:p w14:paraId="305C2DE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5</w:t>
            </w:r>
          </w:p>
        </w:tc>
        <w:tc>
          <w:tcPr>
            <w:tcW w:w="2505" w:type="dxa"/>
          </w:tcPr>
          <w:p w14:paraId="5B59B2C9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截取</w:t>
            </w:r>
          </w:p>
        </w:tc>
        <w:tc>
          <w:tcPr>
            <w:tcW w:w="4553" w:type="dxa"/>
          </w:tcPr>
          <w:p w14:paraId="1B2CA7E2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有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个截取键位可供调整，截取图像为</w:t>
            </w:r>
            <w:r>
              <w:rPr>
                <w:rFonts w:ascii="Times New Roman" w:hAnsi="Times New Roman" w:cs="Times New Roman" w:hint="eastAsia"/>
              </w:rPr>
              <w:t>4</w:t>
            </w:r>
            <w:r>
              <w:rPr>
                <w:rFonts w:ascii="Times New Roman" w:hAnsi="Times New Roman" w:cs="Times New Roman" w:hint="eastAsia"/>
              </w:rPr>
              <w:t>个所围成的矩形区域，此为其中一个</w:t>
            </w:r>
          </w:p>
        </w:tc>
      </w:tr>
      <w:tr w:rsidR="00BD4F2D" w14:paraId="4D93CD68" w14:textId="77777777" w:rsidTr="0010236A">
        <w:tc>
          <w:tcPr>
            <w:tcW w:w="1464" w:type="dxa"/>
          </w:tcPr>
          <w:p w14:paraId="4AAE8E48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6</w:t>
            </w:r>
          </w:p>
        </w:tc>
        <w:tc>
          <w:tcPr>
            <w:tcW w:w="2505" w:type="dxa"/>
          </w:tcPr>
          <w:p w14:paraId="2595477C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AE42607" w14:textId="77777777" w:rsidR="00BD4F2D" w:rsidRDefault="00BD4F2D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对截取的图片进行确定</w:t>
            </w:r>
          </w:p>
        </w:tc>
      </w:tr>
    </w:tbl>
    <w:p w14:paraId="28C27E5E" w14:textId="77777777" w:rsidR="002C7C2E" w:rsidRPr="00BD4F2D" w:rsidRDefault="002C7C2E" w:rsidP="00F24825"/>
    <w:p w14:paraId="31EE662A" w14:textId="18D41A17" w:rsidR="000C28DC" w:rsidRDefault="00CE2C56">
      <w:pPr>
        <w:pStyle w:val="a1"/>
      </w:pPr>
      <w:bookmarkStart w:id="37" w:name="_Toc513490507"/>
      <w:r>
        <w:t>识别中</w:t>
      </w:r>
      <w:bookmarkEnd w:id="37"/>
    </w:p>
    <w:p w14:paraId="67550790" w14:textId="6E8A91ED" w:rsidR="00ED245A" w:rsidRPr="003B103C" w:rsidRDefault="00CE2C56" w:rsidP="002D6724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50D13A1" wp14:editId="2C1E124F">
                <wp:simplePos x="0" y="0"/>
                <wp:positionH relativeFrom="column">
                  <wp:posOffset>3966100</wp:posOffset>
                </wp:positionH>
                <wp:positionV relativeFrom="paragraph">
                  <wp:posOffset>847090</wp:posOffset>
                </wp:positionV>
                <wp:extent cx="411480" cy="434340"/>
                <wp:effectExtent l="0" t="0" r="7620" b="3810"/>
                <wp:wrapNone/>
                <wp:docPr id="172" name="文本框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1930B9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2" o:spid="_x0000_s1038" type="#_x0000_t202" style="position:absolute;margin-left:312.3pt;margin-top:66.7pt;width:32.4pt;height:34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" fillcolor="white [3201]" stroked="f" strokeweight=".5pt">
                <v:textbox>
                  <w:txbxContent>
                    <w:p w14:paraId="3F1930B9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64089E" wp14:editId="1CBD3BF9">
                <wp:simplePos x="0" y="0"/>
                <wp:positionH relativeFrom="column">
                  <wp:posOffset>492760</wp:posOffset>
                </wp:positionH>
                <wp:positionV relativeFrom="paragraph">
                  <wp:posOffset>1118235</wp:posOffset>
                </wp:positionV>
                <wp:extent cx="3409950" cy="114300"/>
                <wp:effectExtent l="38100" t="0" r="19050" b="114300"/>
                <wp:wrapNone/>
                <wp:docPr id="171" name="直接箭头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14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1" o:spid="_x0000_s1026" type="#_x0000_t32" style="position:absolute;left:0;text-align:left;margin-left:38.8pt;margin-top:88.05pt;width:268.5pt;height:9pt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6537C6BB" wp14:editId="6209E7FB">
            <wp:extent cx="3314065" cy="6169025"/>
            <wp:effectExtent l="0" t="0" r="8255" b="3175"/>
            <wp:docPr id="170" name="图片 170" descr="识别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识别中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0212A1D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C6286A6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AD46A5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41FF815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1D55801" w14:textId="77777777" w:rsidTr="0010236A">
        <w:tc>
          <w:tcPr>
            <w:tcW w:w="1464" w:type="dxa"/>
          </w:tcPr>
          <w:p w14:paraId="1FD72213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1B43078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758386C0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返回拍照界面</w:t>
            </w:r>
          </w:p>
        </w:tc>
      </w:tr>
    </w:tbl>
    <w:p w14:paraId="6F5E45DA" w14:textId="53E8F987" w:rsidR="00CF3095" w:rsidRPr="002D6724" w:rsidRDefault="00CF3095" w:rsidP="002D6724"/>
    <w:p w14:paraId="4E41D455" w14:textId="618E6F56" w:rsidR="00164536" w:rsidRDefault="00CE2C56">
      <w:pPr>
        <w:pStyle w:val="a1"/>
      </w:pPr>
      <w:bookmarkStart w:id="38" w:name="_Toc513490508"/>
      <w:r>
        <w:t>识别失败</w:t>
      </w:r>
      <w:bookmarkEnd w:id="38"/>
    </w:p>
    <w:p w14:paraId="234A28BB" w14:textId="77777777" w:rsidR="009A4688" w:rsidRPr="00305487" w:rsidRDefault="009A4688" w:rsidP="009A4688">
      <w:pPr>
        <w:pStyle w:val="af0"/>
        <w:ind w:left="465" w:firstLineChars="0" w:firstLine="0"/>
      </w:pPr>
    </w:p>
    <w:p w14:paraId="69B1FE1C" w14:textId="41FB66D4" w:rsidR="00ED245A" w:rsidRDefault="00CE2C5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4A4B4F2" wp14:editId="0FC83453">
                <wp:simplePos x="0" y="0"/>
                <wp:positionH relativeFrom="column">
                  <wp:posOffset>4219575</wp:posOffset>
                </wp:positionH>
                <wp:positionV relativeFrom="paragraph">
                  <wp:posOffset>2407451</wp:posOffset>
                </wp:positionV>
                <wp:extent cx="411480" cy="434340"/>
                <wp:effectExtent l="0" t="0" r="7620" b="3810"/>
                <wp:wrapNone/>
                <wp:docPr id="175" name="文本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5848CC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75" o:spid="_x0000_s1039" type="#_x0000_t202" style="position:absolute;margin-left:332.25pt;margin-top:189.55pt;width:32.4pt;height:34.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jk6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eE+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" fillcolor="white [3201]" stroked="f" strokeweight=".5pt">
                <v:textbox>
                  <w:txbxContent>
                    <w:p w14:paraId="4C5848CC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156EEC7" wp14:editId="363B936F">
                <wp:simplePos x="0" y="0"/>
                <wp:positionH relativeFrom="column">
                  <wp:posOffset>1711960</wp:posOffset>
                </wp:positionH>
                <wp:positionV relativeFrom="paragraph">
                  <wp:posOffset>2768600</wp:posOffset>
                </wp:positionV>
                <wp:extent cx="2511425" cy="990600"/>
                <wp:effectExtent l="38100" t="0" r="22225" b="76200"/>
                <wp:wrapNone/>
                <wp:docPr id="174" name="直接箭头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1425" cy="990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74" o:spid="_x0000_s1026" type="#_x0000_t32" style="position:absolute;left:0;text-align:left;margin-left:134.8pt;margin-top:218pt;width:197.75pt;height:78pt;flip:x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" strokecolor="#ed7d31 [3205]" strokeweight="1.5pt">
                <v:stroke endarrow="open" joinstyle="miter"/>
              </v:shape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731AA033" wp14:editId="78A7FBC1">
            <wp:extent cx="3259455" cy="6166485"/>
            <wp:effectExtent l="0" t="0" r="1905" b="5715"/>
            <wp:docPr id="173" name="图片 173" descr="识别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识别失败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0C6277F8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3662B76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042328D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3E17C18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7BF21FA" w14:textId="77777777" w:rsidTr="0010236A">
        <w:tc>
          <w:tcPr>
            <w:tcW w:w="1464" w:type="dxa"/>
          </w:tcPr>
          <w:p w14:paraId="38A1110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161617C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689ADA8C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点击确定返回拍照界面</w:t>
            </w:r>
          </w:p>
        </w:tc>
      </w:tr>
    </w:tbl>
    <w:p w14:paraId="3FF36DBE" w14:textId="77777777" w:rsidR="009A4688" w:rsidRDefault="009A4688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rFonts w:ascii="Calibri Light" w:hAnsi="Calibri Light" w:cs="Times New Roman"/>
          <w:b/>
          <w:spacing w:val="15"/>
          <w:sz w:val="32"/>
          <w:szCs w:val="56"/>
        </w:rPr>
      </w:pPr>
    </w:p>
    <w:p w14:paraId="6264491B" w14:textId="242F3EE8" w:rsidR="00403F70" w:rsidRDefault="00CE2C56">
      <w:pPr>
        <w:pStyle w:val="a1"/>
      </w:pPr>
      <w:bookmarkStart w:id="39" w:name="_Toc512186760"/>
      <w:bookmarkStart w:id="40" w:name="_Toc28705"/>
      <w:bookmarkStart w:id="41" w:name="_Toc513490509"/>
      <w:r>
        <w:rPr>
          <w:rFonts w:hint="eastAsia"/>
        </w:rPr>
        <w:lastRenderedPageBreak/>
        <w:t>识别结果</w:t>
      </w:r>
      <w:bookmarkEnd w:id="39"/>
      <w:bookmarkEnd w:id="40"/>
      <w:bookmarkEnd w:id="41"/>
    </w:p>
    <w:p w14:paraId="0B0C1C2C" w14:textId="72D6794A" w:rsidR="00E206D3" w:rsidRDefault="00CE2C5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F804E5" wp14:editId="25EA4A79">
                <wp:simplePos x="0" y="0"/>
                <wp:positionH relativeFrom="column">
                  <wp:posOffset>4483387</wp:posOffset>
                </wp:positionH>
                <wp:positionV relativeFrom="paragraph">
                  <wp:posOffset>3904412</wp:posOffset>
                </wp:positionV>
                <wp:extent cx="411480" cy="434340"/>
                <wp:effectExtent l="0" t="0" r="7620" b="3810"/>
                <wp:wrapNone/>
                <wp:docPr id="188" name="文本框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AFCD3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8" o:spid="_x0000_s1040" type="#_x0000_t202" style="position:absolute;margin-left:353pt;margin-top:307.45pt;width:32.4pt;height:34.2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" fillcolor="white [3201]" stroked="f" strokeweight=".5pt">
                <v:textbox>
                  <w:txbxContent>
                    <w:p w14:paraId="4AAAFCD3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8799A8" wp14:editId="40AB42F6">
                <wp:simplePos x="0" y="0"/>
                <wp:positionH relativeFrom="column">
                  <wp:posOffset>4274792</wp:posOffset>
                </wp:positionH>
                <wp:positionV relativeFrom="paragraph">
                  <wp:posOffset>2158365</wp:posOffset>
                </wp:positionV>
                <wp:extent cx="411480" cy="434340"/>
                <wp:effectExtent l="0" t="0" r="7620" b="3810"/>
                <wp:wrapNone/>
                <wp:docPr id="187" name="文本框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56D3D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7" o:spid="_x0000_s1041" type="#_x0000_t202" style="position:absolute;margin-left:336.6pt;margin-top:169.95pt;width:32.4pt;height:3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LJ4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dEh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" fillcolor="white [3201]" stroked="f" strokeweight=".5pt">
                <v:textbox>
                  <w:txbxContent>
                    <w:p w14:paraId="44B56D3D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4B2AC5" wp14:editId="0B8AEE3A">
                <wp:simplePos x="0" y="0"/>
                <wp:positionH relativeFrom="column">
                  <wp:posOffset>5135880</wp:posOffset>
                </wp:positionH>
                <wp:positionV relativeFrom="paragraph">
                  <wp:posOffset>1829173</wp:posOffset>
                </wp:positionV>
                <wp:extent cx="411480" cy="434340"/>
                <wp:effectExtent l="0" t="0" r="7620" b="3810"/>
                <wp:wrapNone/>
                <wp:docPr id="186" name="文本框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E89B1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6" o:spid="_x0000_s1042" type="#_x0000_t202" style="position:absolute;margin-left:404.4pt;margin-top:144.05pt;width:32.4pt;height:34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" fillcolor="white [3201]" stroked="f" strokeweight=".5pt">
                <v:textbox>
                  <w:txbxContent>
                    <w:p w14:paraId="395E89B1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A2B4B2" wp14:editId="45928B87">
                <wp:simplePos x="0" y="0"/>
                <wp:positionH relativeFrom="column">
                  <wp:posOffset>4274185</wp:posOffset>
                </wp:positionH>
                <wp:positionV relativeFrom="paragraph">
                  <wp:posOffset>423131</wp:posOffset>
                </wp:positionV>
                <wp:extent cx="411480" cy="434340"/>
                <wp:effectExtent l="0" t="0" r="7620" b="3810"/>
                <wp:wrapNone/>
                <wp:docPr id="185" name="文本框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7C324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85" o:spid="_x0000_s1043" type="#_x0000_t202" style="position:absolute;margin-left:336.55pt;margin-top:33.3pt;width:32.4pt;height:34.2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" fillcolor="white [3201]" stroked="f" strokeweight=".5pt">
                <v:textbox>
                  <w:txbxContent>
                    <w:p w14:paraId="0C47C324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28E7163" wp14:editId="5C31C35C">
                <wp:simplePos x="0" y="0"/>
                <wp:positionH relativeFrom="column">
                  <wp:posOffset>1188720</wp:posOffset>
                </wp:positionH>
                <wp:positionV relativeFrom="paragraph">
                  <wp:posOffset>732155</wp:posOffset>
                </wp:positionV>
                <wp:extent cx="3871595" cy="4491990"/>
                <wp:effectExtent l="38100" t="0" r="0" b="60960"/>
                <wp:wrapNone/>
                <wp:docPr id="177" name="组合 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595" cy="4491990"/>
                          <a:chOff x="0" y="0"/>
                          <a:chExt cx="3872035" cy="4492136"/>
                        </a:xfrm>
                      </wpg:grpSpPr>
                      <wps:wsp>
                        <wps:cNvPr id="178" name="直接箭头连接符 178"/>
                        <wps:cNvCnPr/>
                        <wps:spPr>
                          <a:xfrm flipH="1" flipV="1">
                            <a:off x="1204546" y="844061"/>
                            <a:ext cx="1844675" cy="6889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直接箭头连接符 179"/>
                        <wps:cNvCnPr/>
                        <wps:spPr>
                          <a:xfrm flipH="1" flipV="1">
                            <a:off x="984739" y="1468315"/>
                            <a:ext cx="2276475" cy="19050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" name="直接箭头连接符 180"/>
                        <wps:cNvCnPr/>
                        <wps:spPr>
                          <a:xfrm flipH="1" flipV="1">
                            <a:off x="1011115" y="2540976"/>
                            <a:ext cx="2228850" cy="857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1" name="直接箭头连接符 181"/>
                        <wps:cNvCnPr/>
                        <wps:spPr>
                          <a:xfrm flipH="1">
                            <a:off x="1037492" y="3446584"/>
                            <a:ext cx="2228850" cy="1524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直接箭头连接符 182"/>
                        <wps:cNvCnPr/>
                        <wps:spPr>
                          <a:xfrm flipH="1">
                            <a:off x="1274885" y="3472961"/>
                            <a:ext cx="2019300" cy="101917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直接箭头连接符 183"/>
                        <wps:cNvCnPr/>
                        <wps:spPr>
                          <a:xfrm flipH="1" flipV="1">
                            <a:off x="2189285" y="817684"/>
                            <a:ext cx="1682750" cy="4508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" name="直接箭头连接符 184"/>
                        <wps:cNvCnPr/>
                        <wps:spPr>
                          <a:xfrm flipH="1">
                            <a:off x="0" y="0"/>
                            <a:ext cx="3086100" cy="8096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177" o:spid="_x0000_s1026" style="position:absolute;left:0;text-align:left;margin-left:93.6pt;margin-top:57.65pt;width:304.85pt;height:353.7pt;z-index:251717632" coordsize="38720,449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">
                <v:shape id="直接箭头连接符 178" o:spid="_x0000_s1027" type="#_x0000_t32" style="position:absolute;left:12045;top:8440;width:18447;height:68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V4hq8YAAADcAAAADwAAAGRycy9kb3ducmV2LnhtbESPS2vDMBCE74X+B7GB3ho5PeThRAml&#10;0FIaAnn00ttibWxTaeVaqu38++whkNsuMzvz7WozeKc6amMd2MBknIEiLoKtuTTwfXp/noOKCdmi&#10;C0wGLhRhs358WGFuQ88H6o6pVBLCMUcDVUpNrnUsKvIYx6EhFu0cWo9J1rbUtsVewr3TL1k21R5r&#10;loYKG3qrqPg9/nsDPzs97Wqnw7BwH9iXl69iv/0z5mk0vC5BJRrS3Xy7/rSCPxNaeUYm0O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1eIavGAAAA3AAAAA8AAAAAAAAA&#10;AAAAAAAAoQIAAGRycy9kb3ducmV2LnhtbFBLBQYAAAAABAAEAPkAAACUAwAAAAA=&#10;" strokecolor="#ed7d31 [3205]" strokeweight="1.5pt">
                  <v:stroke endarrow="open" joinstyle="miter"/>
                </v:shape>
                <v:shape id="直接箭头连接符 179" o:spid="_x0000_s1028" type="#_x0000_t32" style="position:absolute;left:9847;top:14683;width:22765;height:1905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KEMMIAAADcAAAADwAAAGRycy9kb3ducmV2LnhtbERPS4vCMBC+L/gfwgh7W1M9+OgaRQRF&#10;VhZ87GVvQzPbFpNJbWJb//1GELzNx/ec+bKzRjRU+9KxguEgAUGcOV1yruDnvPmYgvABWaNxTAru&#10;5GG56L3NMdWu5SM1p5CLGMI+RQVFCFUqpc8KsugHriKO3J+rLYYI61zqGtsYbo0cJclYWiw5NhRY&#10;0bqg7HK6WQW/33LclEa6bma22Ob3r+ywvyr13u9WnyACdeElfrp3Os6fzODxTLxALv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hKEMMIAAADcAAAADwAAAAAAAAAAAAAA&#10;AAChAgAAZHJzL2Rvd25yZXYueG1sUEsFBgAAAAAEAAQA+QAAAJADAAAAAA==&#10;" strokecolor="#ed7d31 [3205]" strokeweight="1.5pt">
                  <v:stroke endarrow="open" joinstyle="miter"/>
                </v:shape>
                <v:shape id="直接箭头连接符 180" o:spid="_x0000_s1029" type="#_x0000_t32" style="position:absolute;left:10111;top:25409;width:22288;height:857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1disUAAADcAAAADwAAAGRycy9kb3ducmV2LnhtbESPQWvCQBCF74L/YRmhN920B9HUVaTQ&#10;UlqEGr14G7LTJLg7m2a3Sfz3nYPQ2wzvzXvfbHajd6qnLjaBDTwuMlDEZbANVwbOp9f5ClRMyBZd&#10;YDJwowi77XSywdyGgY/UF6lSEsIxRwN1Sm2udSxr8hgXoSUW7Tt0HpOsXaVth4OEe6efsmypPTYs&#10;DTW29FJTeS1+vYHLQS/7xukwrt0bDtXto/z6/DHmYTbun0ElGtO/+X79bgV/JfjyjEy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v1di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181" o:spid="_x0000_s1030" type="#_x0000_t32" style="position:absolute;left:10374;top:34465;width:22289;height:1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bFE2b0AAADcAAAADwAAAGRycy9kb3ducmV2LnhtbERPvQrCMBDeBd8hnOCmaR1EqlFaQXBS&#10;/Bl0O5qzLTaX0kStb28Ewe0+vt9brDpTiye1rrKsIB5HIIhzqysuFJxPm9EMhPPIGmvLpOBNDlbL&#10;fm+BibYvPtDz6AsRQtglqKD0vkmkdHlJBt3YNsSBu9nWoA+wLaRu8RXCTS0nUTSVBisODSU2tC4p&#10;vx8fRsFDmoIy3E+69JLZ617WvDvFSg0HXToH4anzf/HPvdVh/iyG7zPhArn8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GxRNm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82" o:spid="_x0000_s1031" type="#_x0000_t32" style="position:absolute;left:12748;top:34729;width:20193;height:10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Parr0AAADcAAAADwAAAGRycy9kb3ducmV2LnhtbERPvQrCMBDeBd8hnOCmqR1EqlFaQXBS&#10;/Bl0O5qzLTaX0kStb28Ewe0+vt9brDpTiye1rrKsYDKOQBDnVldcKDifNqMZCOeRNdaWScGbHKyW&#10;/d4CE21ffKDn0RcihLBLUEHpfZNI6fKSDLqxbYgDd7OtQR9gW0jd4iuEm1rGUTSVBisODSU2tC4p&#10;vx8fRsFDmoIy3MddesnsdS9r3p0mSg0HXToH4anzf/HPvdVh/iyG7zPhArn8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Fj2q69AAAA3AAAAA8AAAAAAAAAAAAAAAAAoQIA&#10;AGRycy9kb3ducmV2LnhtbFBLBQYAAAAABAAEAPkAAACLAwAAAAA=&#10;" strokecolor="#ed7d31 [3205]" strokeweight="1.5pt">
                  <v:stroke endarrow="open" joinstyle="miter"/>
                </v:shape>
                <v:shape id="直接箭头连接符 183" o:spid="_x0000_s1032" type="#_x0000_t32" style="position:absolute;left:21892;top:8176;width:16828;height:450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/D/cIAAADcAAAADwAAAGRycy9kb3ducmV2LnhtbERPS2vCQBC+F/wPywi91Y0WRKObIEJF&#10;Wgr1cfE2ZMckuDubZtck/vtuodDbfHzPWeeDNaKj1teOFUwnCQjiwumaSwXn09vLAoQPyBqNY1Lw&#10;IA95NnpaY6pdzwfqjqEUMYR9igqqEJpUSl9UZNFPXEMcuatrLYYI21LqFvsYbo2cJclcWqw5NlTY&#10;0Lai4na8WwWXTznvaiPdsDQ77MvHe/H18a3U83jYrEAEGsK/+M+913H+4hV+n4kXyOw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i/D/cIAAADcAAAADwAAAAAAAAAAAAAA&#10;AAChAgAAZHJzL2Rvd25yZXYueG1sUEsFBgAAAAAEAAQA+QAAAJADAAAAAA==&#10;" strokecolor="#ed7d31 [3205]" strokeweight="1.5pt">
                  <v:stroke endarrow="open" joinstyle="miter"/>
                </v:shape>
                <v:shape id="直接箭头连接符 184" o:spid="_x0000_s1033" type="#_x0000_t32" style="position:absolute;width:30861;height:809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bnQb0AAADcAAAADwAAAGRycy9kb3ducmV2LnhtbERPSwrCMBDdC94hjOBOU0VEqlFaQXCl&#10;+FnobmjGtthMShO13t4Igrt5vO8sVq2pxJMaV1pWMBpGIIgzq0vOFZxPm8EMhPPIGivLpOBNDlbL&#10;bmeBsbYvPtDz6HMRQtjFqKDwvo6ldFlBBt3Q1sSBu9nGoA+wyaVu8BXCTSXHUTSVBksODQXWtC4o&#10;ux8fRsFDmpxS3I/b5JLa615WvDuNlOr32mQOwlPr/+Kfe6vD/NkEvs+EC+Ty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HG50G9AAAA3AAAAA8AAAAAAAAAAAAAAAAAoQIA&#10;AGRycy9kb3ducmV2LnhtbFBLBQYAAAAABAAEAPkAAACLAwAAAAA=&#10;" strokecolor="#ed7d31 [3205]" strokeweight="1.5pt">
                  <v:stroke endarrow="open" joinstyle="miter"/>
                </v:shape>
              </v:group>
            </w:pict>
          </mc:Fallback>
        </mc:AlternateContent>
      </w:r>
      <w:r w:rsidR="00774567">
        <w:rPr>
          <w:noProof/>
        </w:rPr>
        <w:t xml:space="preserve"> </w:t>
      </w:r>
      <w:r>
        <w:rPr>
          <w:rFonts w:hint="eastAsia"/>
          <w:noProof/>
        </w:rPr>
        <w:drawing>
          <wp:inline distT="0" distB="0" distL="114300" distR="114300" wp14:anchorId="4234E4FE" wp14:editId="0BCF1502">
            <wp:extent cx="3655695" cy="6458585"/>
            <wp:effectExtent l="0" t="0" r="1905" b="3175"/>
            <wp:docPr id="176" name="图片 176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38A1A38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65B2046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95F896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612738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1466678C" w14:textId="77777777" w:rsidTr="0010236A">
        <w:tc>
          <w:tcPr>
            <w:tcW w:w="1464" w:type="dxa"/>
          </w:tcPr>
          <w:p w14:paraId="2C0A715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27AA080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102684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CE2C56" w14:paraId="4CAAC441" w14:textId="77777777" w:rsidTr="0010236A">
        <w:tc>
          <w:tcPr>
            <w:tcW w:w="1464" w:type="dxa"/>
          </w:tcPr>
          <w:p w14:paraId="379F28D9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6FEECF2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确定</w:t>
            </w:r>
          </w:p>
        </w:tc>
        <w:tc>
          <w:tcPr>
            <w:tcW w:w="4553" w:type="dxa"/>
          </w:tcPr>
          <w:p w14:paraId="378D8EC4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在识别结果中以搜索框中的关键字搜索结果</w:t>
            </w:r>
          </w:p>
        </w:tc>
      </w:tr>
      <w:tr w:rsidR="00CE2C56" w14:paraId="257B9E8B" w14:textId="77777777" w:rsidTr="0010236A">
        <w:trPr>
          <w:trHeight w:val="78"/>
        </w:trPr>
        <w:tc>
          <w:tcPr>
            <w:tcW w:w="1464" w:type="dxa"/>
          </w:tcPr>
          <w:p w14:paraId="4E37BD4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4B65AB4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搜索框</w:t>
            </w:r>
          </w:p>
        </w:tc>
        <w:tc>
          <w:tcPr>
            <w:tcW w:w="4553" w:type="dxa"/>
          </w:tcPr>
          <w:p w14:paraId="1667C19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点击输入关键字</w:t>
            </w:r>
          </w:p>
        </w:tc>
      </w:tr>
      <w:tr w:rsidR="00CE2C56" w14:paraId="5FB9FF74" w14:textId="77777777" w:rsidTr="0010236A">
        <w:tc>
          <w:tcPr>
            <w:tcW w:w="1464" w:type="dxa"/>
          </w:tcPr>
          <w:p w14:paraId="127E13AA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4</w:t>
            </w:r>
          </w:p>
        </w:tc>
        <w:tc>
          <w:tcPr>
            <w:tcW w:w="2505" w:type="dxa"/>
          </w:tcPr>
          <w:p w14:paraId="09C51A1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搜索条目</w:t>
            </w:r>
          </w:p>
        </w:tc>
        <w:tc>
          <w:tcPr>
            <w:tcW w:w="4553" w:type="dxa"/>
          </w:tcPr>
          <w:p w14:paraId="6986496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 w:hint="eastAsia"/>
              </w:rPr>
              <w:t>点击进</w:t>
            </w:r>
            <w:proofErr w:type="gramEnd"/>
            <w:r>
              <w:rPr>
                <w:rFonts w:ascii="Times New Roman" w:hAnsi="Times New Roman" w:cs="Times New Roman" w:hint="eastAsia"/>
              </w:rPr>
              <w:t>入主界面</w:t>
            </w:r>
          </w:p>
        </w:tc>
      </w:tr>
    </w:tbl>
    <w:p w14:paraId="0FF9A268" w14:textId="77777777" w:rsidR="007E28A6" w:rsidRDefault="007E28A6" w:rsidP="005D0FE6">
      <w:pPr>
        <w:numPr>
          <w:ilvl w:val="1"/>
          <w:numId w:val="0"/>
        </w:numPr>
        <w:spacing w:afterLines="1150" w:after="3588" w:line="720" w:lineRule="auto"/>
        <w:contextualSpacing/>
        <w:textAlignment w:val="center"/>
        <w:rPr>
          <w:noProof/>
        </w:rPr>
      </w:pPr>
    </w:p>
    <w:p w14:paraId="4ABF4DE9" w14:textId="04DA97FF" w:rsidR="007E28A6" w:rsidRPr="007E28A6" w:rsidRDefault="00CE2C56" w:rsidP="003B103C">
      <w:pPr>
        <w:pStyle w:val="a1"/>
      </w:pPr>
      <w:bookmarkStart w:id="42" w:name="_Toc513490510"/>
      <w:r>
        <w:rPr>
          <w:rFonts w:hint="eastAsia"/>
        </w:rPr>
        <w:lastRenderedPageBreak/>
        <w:t>酒页面</w:t>
      </w:r>
      <w:bookmarkEnd w:id="42"/>
    </w:p>
    <w:p w14:paraId="2B62DD2D" w14:textId="682B190D" w:rsidR="00CF3095" w:rsidRDefault="00CE2C56" w:rsidP="0001353D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86D03BA" wp14:editId="295F73CC">
                <wp:simplePos x="0" y="0"/>
                <wp:positionH relativeFrom="column">
                  <wp:posOffset>5439410</wp:posOffset>
                </wp:positionH>
                <wp:positionV relativeFrom="paragraph">
                  <wp:posOffset>2874728</wp:posOffset>
                </wp:positionV>
                <wp:extent cx="411480" cy="434340"/>
                <wp:effectExtent l="0" t="0" r="7620" b="3810"/>
                <wp:wrapNone/>
                <wp:docPr id="194" name="文本框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EAD101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4" o:spid="_x0000_s1044" type="#_x0000_t202" style="position:absolute;margin-left:428.3pt;margin-top:226.35pt;width:32.4pt;height:34.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0l7hAIAAE4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" fillcolor="white [3201]" stroked="f" strokeweight=".5pt">
                <v:textbox>
                  <w:txbxContent>
                    <w:p w14:paraId="48EAD101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77206E7" wp14:editId="6D1390EB">
                <wp:simplePos x="0" y="0"/>
                <wp:positionH relativeFrom="column">
                  <wp:posOffset>4287437</wp:posOffset>
                </wp:positionH>
                <wp:positionV relativeFrom="paragraph">
                  <wp:posOffset>1022350</wp:posOffset>
                </wp:positionV>
                <wp:extent cx="411480" cy="434340"/>
                <wp:effectExtent l="0" t="0" r="7620" b="3810"/>
                <wp:wrapNone/>
                <wp:docPr id="193" name="文本框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C2AF5C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193" o:spid="_x0000_s1045" type="#_x0000_t202" style="position:absolute;margin-left:337.6pt;margin-top:80.5pt;width:32.4pt;height:34.2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" fillcolor="white [3201]" stroked="f" strokeweight=".5pt">
                <v:textbox>
                  <w:txbxContent>
                    <w:p w14:paraId="78C2AF5C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4895EAC" wp14:editId="114C4963">
                <wp:simplePos x="0" y="0"/>
                <wp:positionH relativeFrom="column">
                  <wp:posOffset>3169920</wp:posOffset>
                </wp:positionH>
                <wp:positionV relativeFrom="paragraph">
                  <wp:posOffset>3134995</wp:posOffset>
                </wp:positionV>
                <wp:extent cx="2228850" cy="154305"/>
                <wp:effectExtent l="38100" t="0" r="19050" b="112395"/>
                <wp:wrapNone/>
                <wp:docPr id="191" name="直接箭头连接符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1" o:spid="_x0000_s1026" type="#_x0000_t32" style="position:absolute;left:0;text-align:left;margin-left:249.6pt;margin-top:246.85pt;width:175.5pt;height:12.15pt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365D218" wp14:editId="7EBB0481">
                <wp:simplePos x="0" y="0"/>
                <wp:positionH relativeFrom="column">
                  <wp:posOffset>2823541</wp:posOffset>
                </wp:positionH>
                <wp:positionV relativeFrom="paragraph">
                  <wp:posOffset>3462213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style="position:absolute;left:0;text-align:left;margin-left:222.35pt;margin-top:272.6pt;width:17.25pt;height:2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D42776" wp14:editId="46BD284B">
                <wp:simplePos x="0" y="0"/>
                <wp:positionH relativeFrom="column">
                  <wp:posOffset>2690191</wp:posOffset>
                </wp:positionH>
                <wp:positionV relativeFrom="paragraph">
                  <wp:posOffset>3215971</wp:posOffset>
                </wp:positionV>
                <wp:extent cx="428625" cy="152400"/>
                <wp:effectExtent l="19050" t="19050" r="28575" b="38100"/>
                <wp:wrapNone/>
                <wp:docPr id="192" name="左右箭头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9" coordsize="21600,21600" o:spt="69" adj="4320,5400" path="m,10800l@0,21600@0@3@2@3@2,21600,21600,10800@2,0@2@1@0@1@0,xe">
                <v:stroke joinstyle="miter"/>
                <v:formulas>
                  <v:f eqn="val #0"/>
                  <v:f eqn="val #1"/>
                  <v:f eqn="sum 21600 0 #0"/>
                  <v:f eqn="sum 21600 0 #1"/>
                  <v:f eqn="prod #0 #1 10800"/>
                  <v:f eqn="sum #0 0 @4"/>
                  <v:f eqn="sum 21600 0 @5"/>
                </v:formulas>
                <v:path o:connecttype="custom" o:connectlocs="@2,0;10800,@1;@0,0;0,10800;@0,21600;10800,@3;@2,21600;21600,10800" o:connectangles="270,270,270,180,90,90,90,0" textboxrect="@5,@1,@6,@3"/>
                <v:handles>
                  <v:h position="#0,#1" xrange="0,10800" yrange="0,10800"/>
                </v:handles>
              </v:shapetype>
              <v:shape id="左右箭头 192" o:spid="_x0000_s1026" type="#_x0000_t69" style="position:absolute;left:0;text-align:left;margin-left:211.85pt;margin-top:253.25pt;width:33.75pt;height:1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" adj="384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29A1539" wp14:editId="3349C94A">
                <wp:simplePos x="0" y="0"/>
                <wp:positionH relativeFrom="column">
                  <wp:posOffset>970915</wp:posOffset>
                </wp:positionH>
                <wp:positionV relativeFrom="paragraph">
                  <wp:posOffset>1292860</wp:posOffset>
                </wp:positionV>
                <wp:extent cx="3219450" cy="335280"/>
                <wp:effectExtent l="38100" t="0" r="19050" b="102870"/>
                <wp:wrapNone/>
                <wp:docPr id="190" name="直接箭头连接符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3352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0" o:spid="_x0000_s1026" type="#_x0000_t32" style="position:absolute;left:0;text-align:left;margin-left:76.45pt;margin-top:101.8pt;width:253.5pt;height:26.4pt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0173F7A0" wp14:editId="50978DC8">
            <wp:extent cx="4335145" cy="6530340"/>
            <wp:effectExtent l="0" t="0" r="8255" b="7620"/>
            <wp:docPr id="189" name="图片 189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F2BB" w14:textId="6E39E61B" w:rsidR="001309B9" w:rsidRDefault="00CE2C56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E3D893A" wp14:editId="4AC6A2EC">
                <wp:simplePos x="0" y="0"/>
                <wp:positionH relativeFrom="column">
                  <wp:posOffset>4486910</wp:posOffset>
                </wp:positionH>
                <wp:positionV relativeFrom="paragraph">
                  <wp:posOffset>2168498</wp:posOffset>
                </wp:positionV>
                <wp:extent cx="411480" cy="434340"/>
                <wp:effectExtent l="0" t="0" r="7620" b="3810"/>
                <wp:wrapNone/>
                <wp:docPr id="201" name="文本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6D5C7E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1" o:spid="_x0000_s1046" type="#_x0000_t202" style="position:absolute;margin-left:353.3pt;margin-top:170.75pt;width:32.4pt;height:34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" fillcolor="white [3201]" stroked="f" strokeweight=".5pt">
                <v:textbox>
                  <w:txbxContent>
                    <w:p w14:paraId="176D5C7E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D537B6E" wp14:editId="415658E8">
                <wp:simplePos x="0" y="0"/>
                <wp:positionH relativeFrom="column">
                  <wp:posOffset>3880485</wp:posOffset>
                </wp:positionH>
                <wp:positionV relativeFrom="paragraph">
                  <wp:posOffset>259191</wp:posOffset>
                </wp:positionV>
                <wp:extent cx="411480" cy="434340"/>
                <wp:effectExtent l="0" t="0" r="7620" b="3810"/>
                <wp:wrapNone/>
                <wp:docPr id="200" name="文本框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B968B2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0" o:spid="_x0000_s1047" type="#_x0000_t202" style="position:absolute;margin-left:305.55pt;margin-top:20.4pt;width:32.4pt;height:34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" fillcolor="white [3201]" stroked="f" strokeweight=".5pt">
                <v:textbox>
                  <w:txbxContent>
                    <w:p w14:paraId="76B968B2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120E6C7" wp14:editId="36AC4DDC">
                <wp:simplePos x="0" y="0"/>
                <wp:positionH relativeFrom="column">
                  <wp:posOffset>1865906</wp:posOffset>
                </wp:positionH>
                <wp:positionV relativeFrom="paragraph">
                  <wp:posOffset>2568465</wp:posOffset>
                </wp:positionV>
                <wp:extent cx="219075" cy="304800"/>
                <wp:effectExtent l="0" t="0" r="9525" b="0"/>
                <wp:wrapNone/>
                <wp:docPr id="199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style="position:absolute;left:0;text-align:left;margin-left:146.9pt;margin-top:202.25pt;width:17.25pt;height:2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46238,24336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" path="m577732,161925r8338,794l593614,163910r3971,793l601953,165894r3573,1588l609100,169069r3574,1984l616247,173435r3574,3175l623394,179388r3574,3175l630145,186135r3176,3968l636498,194469r3176,4763l642454,204788r2779,5556l648013,216297r2779,6350l653969,229394r2382,7938l658733,245269,838208,927100r1985,1191l841781,933450r57575,-11509l911665,922338r11515,1191l935489,924719r11118,1985l957725,929482r11515,3175l979960,936229r11118,3571l1001402,944166r10324,4763l1022049,954485r9927,5953l1041506,966788r9926,6747l1060565,980679r9132,7937l1076050,994172r5162,5557l1086374,1005682r3971,6350l1126478,1071960r56780,2381l1184847,1075532r14691,2381l1214230,1081088r14294,3969l1242818,1089422r13898,5160l1271010,1100932r13500,5953l1298011,1114029r12706,7143l1323820,1129507r12309,7937l1348041,1146175r11912,9525l1371071,1165225r10721,9922l1392115,1185863r16677,18256l1424278,1223566r15485,19844l1454058,1263254r13897,20637l1480264,1305322r12706,21828l1504088,1348582r1191,2778l1506471,1352154r1588,396l1518780,1353344r9529,1985l1537839,1357710r9132,3175l1555707,1364457r7941,4365l1571590,1373982r7147,5953l1585487,1385888r6353,6350l1597796,1398985r5956,7540l1608914,1413669r4764,7938l1618046,1429544r3971,8335l1625988,1446213r3573,8334l1632738,1463279r2779,8334l1637900,1479947r1985,8335l1641473,1497013r1589,7937l1644253,1512491r794,7938l1645841,1527969r397,6747l1646238,1541463r,6747l1645841,1553766r-397,5159l1643458,1570832r-1191,12700l1641473,1595835r-794,12700l1634723,1749029r-6353,140097l1627973,1902222r-1588,13494l1625194,1928416r-1986,13494l1621223,1954610r-2383,13494l1616061,1980804r-3177,12700l1604546,2026444r-9132,32544l1586281,2091532r-9133,32147l1579134,2125663r38118,169069l1571590,2303463r-84179,14684l1251951,2359026r-251343,43259l897370,2420541r-73060,13097l785398,2236391r-4368,-7540l776662,2221707r-4765,-7144l767133,2207816r-5559,-6747l756015,2194719r-5559,-6350l744897,2182416r-6353,-5953l732191,2170907r-6750,-5556l719088,2159794r-7148,-4762l704396,2149873r-7147,-4366l689705,2141141r-10721,-5556l668660,2130029r-19853,-11510l630145,2106216r-18663,-13097l593217,2080022r-17073,-14287l559070,2051447r-15883,-15478l526907,2020491r-15485,-15875l496333,1988344r-15088,-16668l466951,1954610r-14692,-17463l424067,1902222r-5956,-7937l412552,1886744r-11117,-16272l391508,1853804r-9530,-16272l372846,1820069r-8736,-16668l356169,1785541r-7941,-17462l332345,1733551r-7941,-17066l316065,1699022r-8338,-16668l298991,1666082r-9529,-16669l279535,1633935r-3573,-9525l271594,1614885r-4765,-9525l261667,1595835r-5162,-9525l250946,1577182r-11515,-19050l227122,1539479r-12309,-17860l190592,1486694r-4765,-7540l181063,1470422r-10721,-19843l164783,1441054r-5559,-9922l156444,1427163r-3176,-3969l149694,1419622r-3176,-3175l143738,1413272r-2779,-3968l138576,1404541r-1985,-5556l134209,1393429r-1589,-5954l129047,1373982r-3177,-13494l122694,1346994r-2383,-11509l117532,1325563r-8338,-25003l100458,1276350r-5162,-12303l90531,1252538r-4764,-11113l80208,1229916r-3177,-6350l73458,1217216r-8339,-13494l55987,1190625r-9530,-13493l26207,1150938,6353,1125538r-2779,-4366l1589,1116410,397,1111250,,1106091r,-5556l794,1094582r1192,-5953l3574,1083072r1985,-5556l8339,1071960r2779,-5556l14295,1061641r3573,-4762l21045,1052910r3573,-3969l28192,1045766r5559,-4366l39310,1037432r6353,-3175l52016,1031479r6353,-2382l64722,1027113r7147,-1191l78619,1024732r7148,-794l92517,1023541r7544,397l107208,1024335r7147,397l121503,1025922r7544,1588l136194,1029097r7147,1985l150488,1033066r7148,2778l164783,1038622r6750,2778l177886,1044972r7147,3572l191386,1052116r6353,3572l203695,1059657r5956,4365l215210,1067991r5559,4763l225534,1077516r4765,4366l235064,1086644r4764,5556l244593,1097757r8339,11906l260873,1121966r7941,13097l283903,1160463r7544,12700l299388,1185069r6751,10716l312889,1206897r14691,23813l342272,1255713r15485,25400l365699,1293416r7941,12303l382375,1317229r8339,11509l399846,1339454r9530,9525l418905,1358504r4765,3968l428832,1366441r8339,6350l445112,1378744r8338,5160l462186,1388666r8735,3969l479260,1396207r9529,3175l497525,1402160r9132,1984l516187,1405732r9529,1587l535246,1408113r9926,l555099,1407716r10324,-794l575746,1404938r3177,-397l582497,1402954r3970,-1588l590041,1398985r3971,-3175l597585,1392635r3971,-3175l604335,1385491r5559,-6350l614659,1372394r4765,-6747l623394,1358900r4368,-6746l631336,1344613r3176,-7144l637292,1330325r2779,-7143l642057,1315244r1985,-7540l645233,1299766r1191,-7937l647218,1283891r398,-8334l648013,1267619r-397,-7937l647218,1252538r-794,-7144l645233,1237457,466951,280988r-1589,-9525l464568,263128r,-8731l464965,246857r794,-7541l467348,232569r1588,-6747l471318,219869r2383,-5556l476480,209153r3177,-4762l482833,199628r3574,-4365l490775,191691r3573,-3572l498319,184944r3970,-2778l506657,179785r7544,-4366l522143,171450r6750,-2381l534849,167482r4765,-1191l543981,165497r8339,-1587l561055,162719r8338,-397l577732,161925xm576263,r18276,397l612419,1589r17879,2384l647780,7151r17084,3576l681551,15098r16290,5165l714131,26620r15495,6754l745122,41321r14700,8741l774920,59200r13906,10330l803130,80655r13508,11920l830147,105289r12317,13509l854780,132307r10728,14303l876235,160516r9139,15099l894115,190315r7549,15496l908815,221306r6357,16290l920337,253886r4371,16688l928284,287658r3178,17085l933449,322622r1192,17880l935038,359175r-397,18277l933449,395331r-1987,17880l928284,430693r-3576,17084l920337,464465r-5165,16290l908815,496647r-7151,15893l894115,527638r-8741,15496l876235,557437r-10727,14701l854780,585647r-12316,13906l830147,612664r,397l822201,620611r-8344,7549l805911,634914r-7947,6754l791607,619419r-6357,-21456l778496,576111r-7152,-22250l780880,543928r9138,-10727l798759,522473r7946,-10728l813857,500223r6754,-11522l826571,476782r5165,-11920l836504,452545r3973,-12714l844053,427117r2781,-13112l849218,400894r1589,-13906l851602,373479r397,-14304l851602,344872r-795,-13906l849218,317457r-2384,-13509l844053,291234r-3576,-13111l836504,265806r-4768,-12714l826571,241172r-5960,-11919l813460,217730r-7152,-11125l798759,195481r-9138,-10331l780880,174820r-9933,-10728l760617,154556r-10330,-9535l739559,136677r-11125,-7549l717310,121976r-11522,-7151l693868,108865r-11522,-5165l669632,98932,657315,94959,644204,91383,631490,88204,617584,86218,604472,84628,590169,83436r-13906,l561960,83436r-13509,1192l534545,86218r-13111,1986l507925,91383r-12714,3576l482497,98932r-11919,4768l458658,108865r-12317,5960l435217,121976r-11523,7152l412967,136677r-11125,8344l391512,154556r-9933,9536l381182,164092r-9933,10728l362111,185150r-8344,10331l345821,207003r-7152,11125l331915,229253r-5960,11919l320790,253092r-5165,12714l311652,278123r-3179,13111l305692,303948r-2384,13509l301719,330966r-795,14303l300527,359175r397,14304l301719,386988r1589,13906l305692,414005r2781,13509l311652,440228r3973,12317l320790,464862r5165,11920l331915,489098r6754,11125l345821,511745r7946,11125l362111,533201r9138,10727l381182,554258r6357,5960l393896,566575r6754,5563l407405,577700r6754,4768l420913,587633r7152,4768l435614,597169r6754,3973l449917,605115r7152,3576l465015,612267r7549,3178l480113,618227r8344,2781l496403,623789r2384,11125l501171,645642r4370,22249l508720,690141r2781,22647l498390,710404r-13509,-3178l472167,703253r-12714,-3974l446739,694909r-11920,-4768l422503,684579r-11920,-5960l398664,671864r-11522,-6754l376017,657561r-11125,-7946l354164,641271r-11124,-9138l332709,622994,322379,612664,309665,599553,297746,585647,286621,572138,276291,557437r-9138,-14303l258412,527638r-7947,-15098l243711,496647r-5960,-15892l231792,464465r-4371,-16688l223845,430693r-2781,-17482l219078,395331r-1192,-17879l217488,359175r398,-18673l219078,322622r1986,-17879l223845,287658r3576,-17084l231792,253886r5959,-16290l243711,221306r6754,-15495l258412,190315r8741,-14700l276291,160516r10330,-13906l297746,132307r11919,-13509l322379,105289,335491,92575,349397,80655,363303,69530,378003,59200r14304,-9138l407405,41321r15495,-7947l438395,26620r15893,-6357l470975,15098r16687,-4371l504747,7151,522228,3973,539710,1589,557589,397,576263,xe" fillcolor="#5b9bd5 [3204]" stroked="f">
                <v:path arrowok="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D217DEF" wp14:editId="3F10B81A">
                <wp:simplePos x="0" y="0"/>
                <wp:positionH relativeFrom="column">
                  <wp:posOffset>1755140</wp:posOffset>
                </wp:positionH>
                <wp:positionV relativeFrom="paragraph">
                  <wp:posOffset>2355850</wp:posOffset>
                </wp:positionV>
                <wp:extent cx="428625" cy="152400"/>
                <wp:effectExtent l="19050" t="19050" r="28575" b="38100"/>
                <wp:wrapNone/>
                <wp:docPr id="198" name="左右箭头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左右箭头 198" o:spid="_x0000_s1026" type="#_x0000_t69" style="position:absolute;left:0;text-align:left;margin-left:138.2pt;margin-top:185.5pt;width:33.75pt;height:1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" adj="384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F82F8E9" wp14:editId="67433AF1">
                <wp:simplePos x="0" y="0"/>
                <wp:positionH relativeFrom="column">
                  <wp:posOffset>2284095</wp:posOffset>
                </wp:positionH>
                <wp:positionV relativeFrom="paragraph">
                  <wp:posOffset>2458389</wp:posOffset>
                </wp:positionV>
                <wp:extent cx="2266950" cy="156210"/>
                <wp:effectExtent l="38100" t="0" r="19050" b="110490"/>
                <wp:wrapNone/>
                <wp:docPr id="197" name="直接箭头连接符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56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7" o:spid="_x0000_s1026" type="#_x0000_t32" style="position:absolute;left:0;text-align:left;margin-left:179.85pt;margin-top:193.55pt;width:178.5pt;height:12.3pt;flip:x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223A637" wp14:editId="2510AD6C">
                <wp:simplePos x="0" y="0"/>
                <wp:positionH relativeFrom="column">
                  <wp:posOffset>577381</wp:posOffset>
                </wp:positionH>
                <wp:positionV relativeFrom="paragraph">
                  <wp:posOffset>538149</wp:posOffset>
                </wp:positionV>
                <wp:extent cx="3295650" cy="563880"/>
                <wp:effectExtent l="38100" t="0" r="19050" b="102870"/>
                <wp:wrapNone/>
                <wp:docPr id="196" name="直接箭头连接符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563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96" o:spid="_x0000_s1026" type="#_x0000_t32" style="position:absolute;left:0;text-align:left;margin-left:45.45pt;margin-top:42.35pt;width:259.5pt;height:44.4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D2BFFAF" wp14:editId="3BFCAD7F">
            <wp:extent cx="5206365" cy="5357495"/>
            <wp:effectExtent l="0" t="0" r="5715" b="6985"/>
            <wp:docPr id="195" name="图片 195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93A1" w14:textId="1371C968" w:rsidR="00CE2C56" w:rsidRDefault="00CE2C56" w:rsidP="0001353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484D5C" wp14:editId="64C94AFC">
                <wp:simplePos x="0" y="0"/>
                <wp:positionH relativeFrom="column">
                  <wp:posOffset>4115435</wp:posOffset>
                </wp:positionH>
                <wp:positionV relativeFrom="paragraph">
                  <wp:posOffset>576111</wp:posOffset>
                </wp:positionV>
                <wp:extent cx="411480" cy="434340"/>
                <wp:effectExtent l="0" t="0" r="7620" b="3810"/>
                <wp:wrapNone/>
                <wp:docPr id="204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014DB" w14:textId="77777777" w:rsidR="0010236A" w:rsidRDefault="0010236A" w:rsidP="00CE2C56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4" o:spid="_x0000_s1048" type="#_x0000_t202" style="position:absolute;margin-left:324.05pt;margin-top:45.35pt;width:32.4pt;height:34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" fillcolor="white [3201]" stroked="f" strokeweight=".5pt">
                <v:textbox>
                  <w:txbxContent>
                    <w:p w14:paraId="497014DB" w14:textId="77777777" w:rsidR="0010236A" w:rsidRDefault="0010236A" w:rsidP="00CE2C56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4B1AB4" wp14:editId="57EABF67">
                <wp:simplePos x="0" y="0"/>
                <wp:positionH relativeFrom="column">
                  <wp:posOffset>565785</wp:posOffset>
                </wp:positionH>
                <wp:positionV relativeFrom="paragraph">
                  <wp:posOffset>843280</wp:posOffset>
                </wp:positionV>
                <wp:extent cx="3486150" cy="257175"/>
                <wp:effectExtent l="38100" t="0" r="19050" b="104775"/>
                <wp:wrapNone/>
                <wp:docPr id="203" name="直接箭头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3" o:spid="_x0000_s1026" type="#_x0000_t32" style="position:absolute;left:0;text-align:left;margin-left:44.55pt;margin-top:66.4pt;width:274.5pt;height:20.25pt;flip:x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635F6808" wp14:editId="519CA961">
            <wp:extent cx="2639695" cy="5367020"/>
            <wp:effectExtent l="0" t="0" r="12065" b="12700"/>
            <wp:docPr id="202" name="图片 202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CE2C56" w14:paraId="2DAACB62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0C378A4E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49C1977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22DDAFB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CE2C56" w14:paraId="58A33E29" w14:textId="77777777" w:rsidTr="0010236A">
        <w:tc>
          <w:tcPr>
            <w:tcW w:w="1464" w:type="dxa"/>
          </w:tcPr>
          <w:p w14:paraId="0C494885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726FC897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456F447D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点击返回识别结果页面</w:t>
            </w:r>
          </w:p>
        </w:tc>
      </w:tr>
      <w:tr w:rsidR="00CE2C56" w14:paraId="231F5957" w14:textId="77777777" w:rsidTr="0010236A">
        <w:tc>
          <w:tcPr>
            <w:tcW w:w="1464" w:type="dxa"/>
          </w:tcPr>
          <w:p w14:paraId="09948111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2128184F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拖动</w:t>
            </w:r>
          </w:p>
        </w:tc>
        <w:tc>
          <w:tcPr>
            <w:tcW w:w="4553" w:type="dxa"/>
          </w:tcPr>
          <w:p w14:paraId="1A394BD8" w14:textId="77777777" w:rsidR="00CE2C56" w:rsidRDefault="00CE2C56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左右拖动以切换对于图片</w:t>
            </w:r>
          </w:p>
        </w:tc>
      </w:tr>
    </w:tbl>
    <w:p w14:paraId="656C70FD" w14:textId="77777777" w:rsidR="00CE2C56" w:rsidRPr="00CE2C56" w:rsidRDefault="00CE2C56" w:rsidP="0001353D"/>
    <w:p w14:paraId="0B619951" w14:textId="2BC655B2" w:rsidR="00565F35" w:rsidRDefault="00506697">
      <w:pPr>
        <w:pStyle w:val="a1"/>
      </w:pPr>
      <w:bookmarkStart w:id="43" w:name="_Toc512186762"/>
      <w:bookmarkStart w:id="44" w:name="_Toc379"/>
      <w:bookmarkStart w:id="45" w:name="_Toc513490511"/>
      <w:r>
        <w:rPr>
          <w:rFonts w:hint="eastAsia"/>
        </w:rPr>
        <w:t>在图库中选择图片识别</w:t>
      </w:r>
      <w:bookmarkEnd w:id="43"/>
      <w:bookmarkEnd w:id="44"/>
      <w:bookmarkEnd w:id="45"/>
    </w:p>
    <w:p w14:paraId="302B95A6" w14:textId="2F47870B" w:rsidR="00CF5F9E" w:rsidRDefault="00506697" w:rsidP="006C37E7">
      <w:pPr>
        <w:pStyle w:val="af0"/>
        <w:ind w:left="465" w:firstLineChars="0"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1478DA" wp14:editId="1A5C5214">
                <wp:simplePos x="0" y="0"/>
                <wp:positionH relativeFrom="column">
                  <wp:posOffset>5363376</wp:posOffset>
                </wp:positionH>
                <wp:positionV relativeFrom="paragraph">
                  <wp:posOffset>2780665</wp:posOffset>
                </wp:positionV>
                <wp:extent cx="411480" cy="434340"/>
                <wp:effectExtent l="0" t="0" r="7620" b="3810"/>
                <wp:wrapNone/>
                <wp:docPr id="209" name="文本框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45C9A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9" o:spid="_x0000_s1049" type="#_x0000_t202" style="position:absolute;left:0;text-align:left;margin-left:422.3pt;margin-top:218.95pt;width:32.4pt;height:34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" fillcolor="white [3201]" stroked="f" strokeweight=".5pt">
                <v:textbox>
                  <w:txbxContent>
                    <w:p w14:paraId="69E45C9A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8B6A53E" wp14:editId="59B5F66E">
                <wp:simplePos x="0" y="0"/>
                <wp:positionH relativeFrom="column">
                  <wp:posOffset>5200650</wp:posOffset>
                </wp:positionH>
                <wp:positionV relativeFrom="paragraph">
                  <wp:posOffset>1656466</wp:posOffset>
                </wp:positionV>
                <wp:extent cx="411480" cy="434340"/>
                <wp:effectExtent l="0" t="0" r="7620" b="3810"/>
                <wp:wrapNone/>
                <wp:docPr id="208" name="文本框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A4588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08" o:spid="_x0000_s1050" type="#_x0000_t202" style="position:absolute;left:0;text-align:left;margin-left:409.5pt;margin-top:130.45pt;width:32.4pt;height:34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" fillcolor="white [3201]" stroked="f" strokeweight=".5pt">
                <v:textbox>
                  <w:txbxContent>
                    <w:p w14:paraId="330A4588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A8C6E93" wp14:editId="6489F4C9">
                <wp:simplePos x="0" y="0"/>
                <wp:positionH relativeFrom="column">
                  <wp:posOffset>1822422</wp:posOffset>
                </wp:positionH>
                <wp:positionV relativeFrom="paragraph">
                  <wp:posOffset>3034141</wp:posOffset>
                </wp:positionV>
                <wp:extent cx="3486150" cy="257175"/>
                <wp:effectExtent l="38100" t="0" r="19050" b="104775"/>
                <wp:wrapNone/>
                <wp:docPr id="207" name="直接箭头连接符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7" o:spid="_x0000_s1026" type="#_x0000_t32" style="position:absolute;left:0;text-align:left;margin-left:143.5pt;margin-top:238.9pt;width:274.5pt;height:20.25pt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" strokecolor="#ed7d31 [3205]" strokeweight="1.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A3FF19" wp14:editId="61821B99">
                <wp:simplePos x="0" y="0"/>
                <wp:positionH relativeFrom="column">
                  <wp:posOffset>2011680</wp:posOffset>
                </wp:positionH>
                <wp:positionV relativeFrom="paragraph">
                  <wp:posOffset>1916236</wp:posOffset>
                </wp:positionV>
                <wp:extent cx="3095625" cy="180975"/>
                <wp:effectExtent l="38100" t="0" r="28575" b="10477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06" o:spid="_x0000_s1026" type="#_x0000_t32" style="position:absolute;left:0;text-align:left;margin-left:158.4pt;margin-top:150.9pt;width:243.75pt;height:14.25pt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" strokecolor="#ed7d31 [3205]" strokeweight="1.5pt">
                <v:stroke endarrow="open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3BFDC9D3" wp14:editId="2D9FEFE7">
            <wp:extent cx="3496310" cy="6344285"/>
            <wp:effectExtent l="0" t="0" r="8890" b="10795"/>
            <wp:docPr id="205" name="图片 205" descr="选择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选择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506697" w14:paraId="10C078E5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4E341041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3E606E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147612EB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506697" w14:paraId="020470CA" w14:textId="77777777" w:rsidTr="0010236A">
        <w:tc>
          <w:tcPr>
            <w:tcW w:w="1464" w:type="dxa"/>
          </w:tcPr>
          <w:p w14:paraId="42EAB385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40F5D659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返回</w:t>
            </w:r>
          </w:p>
        </w:tc>
        <w:tc>
          <w:tcPr>
            <w:tcW w:w="4553" w:type="dxa"/>
          </w:tcPr>
          <w:p w14:paraId="322CF6CA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点击返回主界面</w:t>
            </w:r>
          </w:p>
        </w:tc>
      </w:tr>
      <w:tr w:rsidR="00506697" w14:paraId="67274A46" w14:textId="77777777" w:rsidTr="0010236A">
        <w:tc>
          <w:tcPr>
            <w:tcW w:w="1464" w:type="dxa"/>
          </w:tcPr>
          <w:p w14:paraId="7F679AD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44AC49C8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选择</w:t>
            </w:r>
          </w:p>
        </w:tc>
        <w:tc>
          <w:tcPr>
            <w:tcW w:w="4553" w:type="dxa"/>
          </w:tcPr>
          <w:p w14:paraId="20974B0F" w14:textId="77777777" w:rsidR="00506697" w:rsidRDefault="00506697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点击选择相应图片</w:t>
            </w:r>
          </w:p>
        </w:tc>
      </w:tr>
    </w:tbl>
    <w:p w14:paraId="786ED025" w14:textId="77777777" w:rsidR="00506697" w:rsidRDefault="00506697" w:rsidP="006C37E7">
      <w:pPr>
        <w:pStyle w:val="af0"/>
        <w:ind w:left="465" w:firstLineChars="0" w:firstLine="0"/>
      </w:pPr>
    </w:p>
    <w:p w14:paraId="53813492" w14:textId="13F777CA" w:rsidR="00D9409C" w:rsidRDefault="00506697">
      <w:pPr>
        <w:pStyle w:val="a1"/>
      </w:pPr>
      <w:bookmarkStart w:id="46" w:name="_Toc513490512"/>
      <w:r>
        <w:t>查看识别历史</w:t>
      </w:r>
      <w:bookmarkEnd w:id="46"/>
    </w:p>
    <w:p w14:paraId="31ED98C0" w14:textId="523CA75E" w:rsidR="00140516" w:rsidRDefault="00506697" w:rsidP="00D3305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9FE07F6" wp14:editId="6039D7B3">
                <wp:simplePos x="0" y="0"/>
                <wp:positionH relativeFrom="column">
                  <wp:posOffset>4956267</wp:posOffset>
                </wp:positionH>
                <wp:positionV relativeFrom="paragraph">
                  <wp:posOffset>4601210</wp:posOffset>
                </wp:positionV>
                <wp:extent cx="411480" cy="434340"/>
                <wp:effectExtent l="0" t="0" r="7620" b="3810"/>
                <wp:wrapNone/>
                <wp:docPr id="219" name="文本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438FA7" w14:textId="0B2F68AE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9" o:spid="_x0000_s1051" type="#_x0000_t202" style="position:absolute;margin-left:390.25pt;margin-top:362.3pt;width:32.4pt;height:34.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" fillcolor="white [3201]" stroked="f" strokeweight=".5pt">
                <v:textbox>
                  <w:txbxContent>
                    <w:p w14:paraId="7F438FA7" w14:textId="0B2F68AE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A8B7A6E" wp14:editId="6C7FD60D">
                <wp:simplePos x="0" y="0"/>
                <wp:positionH relativeFrom="column">
                  <wp:posOffset>4996705</wp:posOffset>
                </wp:positionH>
                <wp:positionV relativeFrom="paragraph">
                  <wp:posOffset>1738630</wp:posOffset>
                </wp:positionV>
                <wp:extent cx="411480" cy="434340"/>
                <wp:effectExtent l="0" t="0" r="7620" b="3810"/>
                <wp:wrapNone/>
                <wp:docPr id="218" name="文本框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1F98B" w14:textId="15EE3158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8" o:spid="_x0000_s1052" type="#_x0000_t202" style="position:absolute;margin-left:393.45pt;margin-top:136.9pt;width:32.4pt;height:34.2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" fillcolor="white [3201]" stroked="f" strokeweight=".5pt">
                <v:textbox>
                  <w:txbxContent>
                    <w:p w14:paraId="0A51F98B" w14:textId="15EE3158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F4407F8" wp14:editId="2BCB9347">
                <wp:simplePos x="0" y="0"/>
                <wp:positionH relativeFrom="column">
                  <wp:posOffset>5059045</wp:posOffset>
                </wp:positionH>
                <wp:positionV relativeFrom="paragraph">
                  <wp:posOffset>919370</wp:posOffset>
                </wp:positionV>
                <wp:extent cx="411480" cy="434340"/>
                <wp:effectExtent l="0" t="0" r="7620" b="3810"/>
                <wp:wrapNone/>
                <wp:docPr id="217" name="文本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CA59C0" w14:textId="77777777" w:rsidR="0010236A" w:rsidRDefault="0010236A" w:rsidP="00506697">
                            <w:pPr>
                              <w:rPr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17" o:spid="_x0000_s1053" type="#_x0000_t202" style="position:absolute;margin-left:398.35pt;margin-top:72.4pt;width:32.4pt;height:34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" fillcolor="white [3201]" stroked="f" strokeweight=".5pt">
                <v:textbox>
                  <w:txbxContent>
                    <w:p w14:paraId="54CA59C0" w14:textId="77777777" w:rsidR="0010236A" w:rsidRDefault="0010236A" w:rsidP="00506697">
                      <w:pPr>
                        <w:rPr>
                          <w:b/>
                          <w:bCs/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64622B2E" wp14:editId="77F444BA">
                <wp:simplePos x="0" y="0"/>
                <wp:positionH relativeFrom="column">
                  <wp:posOffset>1960245</wp:posOffset>
                </wp:positionH>
                <wp:positionV relativeFrom="paragraph">
                  <wp:posOffset>1221740</wp:posOffset>
                </wp:positionV>
                <wp:extent cx="3105150" cy="3557905"/>
                <wp:effectExtent l="38100" t="0" r="19050" b="23495"/>
                <wp:wrapNone/>
                <wp:docPr id="211" name="组合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5150" cy="3557905"/>
                          <a:chOff x="0" y="0"/>
                          <a:chExt cx="3105150" cy="3557954"/>
                        </a:xfrm>
                      </wpg:grpSpPr>
                      <wps:wsp>
                        <wps:cNvPr id="212" name="直接箭头连接符 212"/>
                        <wps:cNvCnPr/>
                        <wps:spPr>
                          <a:xfrm flipH="1" flipV="1">
                            <a:off x="967154" y="1151792"/>
                            <a:ext cx="1990725" cy="238125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3" name="直接箭头连接符 213"/>
                        <wps:cNvCnPr/>
                        <wps:spPr>
                          <a:xfrm flipH="1" flipV="1">
                            <a:off x="404447" y="1538654"/>
                            <a:ext cx="2562225" cy="20193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" name="直接箭头连接符 214"/>
                        <wps:cNvCnPr/>
                        <wps:spPr>
                          <a:xfrm flipH="1" flipV="1">
                            <a:off x="158262" y="1907931"/>
                            <a:ext cx="2828925" cy="1647825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直接箭头连接符 215"/>
                        <wps:cNvCnPr/>
                        <wps:spPr>
                          <a:xfrm flipH="1">
                            <a:off x="975947" y="720969"/>
                            <a:ext cx="2000250" cy="3810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6" name="直接箭头连接符 216"/>
                        <wps:cNvCnPr/>
                        <wps:spPr>
                          <a:xfrm flipH="1">
                            <a:off x="0" y="0"/>
                            <a:ext cx="3105150" cy="746760"/>
                          </a:xfrm>
                          <a:prstGeom prst="straightConnector1">
                            <a:avLst/>
                          </a:prstGeom>
                          <a:ln>
                            <a:tailEnd type="arrow" w="med" len="med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1" o:spid="_x0000_s1026" style="position:absolute;left:0;text-align:left;margin-left:154.35pt;margin-top:96.2pt;width:244.5pt;height:280.15pt;z-index:251764736" coordsize="31051,35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">
                <v:shape id="直接箭头连接符 212" o:spid="_x0000_s1027" type="#_x0000_t32" style="position:absolute;left:9671;top:11517;width:19907;height:2381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kySncUAAADcAAAADwAAAGRycy9kb3ducmV2LnhtbESPQWvCQBSE70L/w/IKvenGHKSmboIU&#10;KqVS0NhLb4/saxLcfRuz2yT+e1co9DjMzDfMppisEQP1vnWsYLlIQBBXTrdcK/g6vc2fQfiArNE4&#10;JgVX8lDkD7MNZtqNfKShDLWIEPYZKmhC6DIpfdWQRb9wHXH0flxvMUTZ11L3OEa4NTJNkpW02HJc&#10;aLCj14aqc/lrFXx/ytXQGummtdnhWF8/qsP+otTT47R9ARFoCv/hv/a7VpAuU7ifiUdA5j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+kySnc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3" o:spid="_x0000_s1028" type="#_x0000_t32" style="position:absolute;left:4044;top:15386;width:25622;height:2019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A3BsUAAADcAAAADwAAAGRycy9kb3ducmV2LnhtbESPQWvCQBSE74L/YXkFb3WjgtTUTShC&#10;RSwFTXvp7ZF9TUJ336bZNYn/vlsQPA4z8w2zzUdrRE+dbxwrWMwTEMSl0w1XCj4/Xh+fQPiArNE4&#10;JgVX8pBn08kWU+0GPlNfhEpECPsUFdQhtKmUvqzJop+7ljh6366zGKLsKqk7HCLcGrlMkrW02HBc&#10;qLGlXU3lT3GxCr7e5bpvjHTjxuxxqK7H8vT2q9TsYXx5BhFoDPfwrX3QCpaLFfyfi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QA3B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4" o:spid="_x0000_s1029" type="#_x0000_t32" style="position:absolute;left:1582;top:19079;width:28289;height:164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mvcsUAAADcAAAADwAAAGRycy9kb3ducmV2LnhtbESPQWvCQBSE74L/YXkFb3WjiNTUTShC&#10;RSwFTXvp7ZF9TUJ336bZNYn/vlsQPA4z8w2zzUdrRE+dbxwrWMwTEMSl0w1XCj4/Xh+fQPiArNE4&#10;JgVX8pBn08kWU+0GPlNfhEpECPsUFdQhtKmUvqzJop+7ljh6366zGKLsKqk7HCLcGrlMkrW02HBc&#10;qLGlXU3lT3GxCr7e5bpvjHTjxuxxqK7H8vT2q9TsYXx5BhFoDPfwrX3QCpaLFfyfiUd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mvcsUAAADcAAAADwAAAAAAAAAA&#10;AAAAAAChAgAAZHJzL2Rvd25yZXYueG1sUEsFBgAAAAAEAAQA+QAAAJMDAAAAAA==&#10;" strokecolor="#ed7d31 [3205]" strokeweight="1.5pt">
                  <v:stroke endarrow="open" joinstyle="miter"/>
                </v:shape>
                <v:shape id="直接箭头连接符 215" o:spid="_x0000_s1030" type="#_x0000_t32" style="position:absolute;left:9759;top:7209;width:20002;height:38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aW2Ib8AAADcAAAADwAAAGRycy9kb3ducmV2LnhtbESPzQrCMBCE74LvEFbwpmkLilSjqCB4&#10;Uvw56G1p1rbYbEoTtb69EQSPw8x8w8wWranEkxpXWlYQDyMQxJnVJecKzqfNYALCeWSNlWVS8CYH&#10;i3m3M8NU2xcf6Hn0uQgQdikqKLyvUyldVpBBN7Q1cfButjHog2xyqRt8BbipZBJFY2mw5LBQYE3r&#10;grL78WEUPKTJaYX7pF1eVva6lxXvTrFS/V67nILw1Pp/+NfeagVJPILvmXAE5Pw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aW2Ib8AAADcAAAADwAAAAAAAAAAAAAAAACh&#10;AgAAZHJzL2Rvd25yZXYueG1sUEsFBgAAAAAEAAQA+QAAAI0DAAAAAA==&#10;" strokecolor="#ed7d31 [3205]" strokeweight="1.5pt">
                  <v:stroke endarrow="open" joinstyle="miter"/>
                </v:shape>
                <v:shape id="直接箭头连接符 216" o:spid="_x0000_s1031" type="#_x0000_t32" style="position:absolute;width:31051;height:74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coVr8AAADcAAAADwAAAGRycy9kb3ducmV2LnhtbESPzQrCMBCE74LvEFbwpml7EKlGUUHw&#10;pPhz0NvSrG2x2ZQm1vr2RhA8DjPzDTNfdqYSLTWutKwgHkcgiDOrS84VXM7b0RSE88gaK8uk4E0O&#10;lot+b46pti8+UnvyuQgQdikqKLyvUyldVpBBN7Y1cfDutjHog2xyqRt8BbipZBJFE2mw5LBQYE2b&#10;grLH6WkUPKXJaY2HpFtd1/Z2kBXvz7FSw0G3moHw1Pl/+NfeaQVJPIHvmXAE5OI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XcoVr8AAADcAAAADwAAAAAAAAAAAAAAAACh&#10;AgAAZHJzL2Rvd25yZXYueG1sUEsFBgAAAAAEAAQA+QAAAI0DAAAAAA==&#10;" strokecolor="#ed7d31 [3205]" strokeweight="1.5pt">
                  <v:stroke endarrow="open" joinstyle="miter"/>
                </v:shape>
              </v:group>
            </w:pict>
          </mc:Fallback>
        </mc:AlternateContent>
      </w:r>
      <w:r>
        <w:rPr>
          <w:rFonts w:hint="eastAsia"/>
          <w:noProof/>
        </w:rPr>
        <w:drawing>
          <wp:inline distT="0" distB="0" distL="114300" distR="114300" wp14:anchorId="19AA8BDD" wp14:editId="7BEDABC5">
            <wp:extent cx="3631565" cy="6789420"/>
            <wp:effectExtent l="0" t="0" r="10795" b="7620"/>
            <wp:docPr id="210" name="图片 210" descr="识别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识别记录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b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2505"/>
        <w:gridCol w:w="4553"/>
      </w:tblGrid>
      <w:tr w:rsidR="004F2D52" w14:paraId="129F96D4" w14:textId="77777777" w:rsidTr="0010236A">
        <w:tc>
          <w:tcPr>
            <w:tcW w:w="1464" w:type="dxa"/>
            <w:shd w:val="clear" w:color="auto" w:fill="BDD6EE" w:themeFill="accent1" w:themeFillTint="66"/>
          </w:tcPr>
          <w:p w14:paraId="1478E8E3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 w14:paraId="7D8B16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 w14:paraId="5BF64AC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功能</w:t>
            </w:r>
          </w:p>
        </w:tc>
      </w:tr>
      <w:tr w:rsidR="004F2D52" w14:paraId="0CE89D43" w14:textId="77777777" w:rsidTr="0010236A">
        <w:tc>
          <w:tcPr>
            <w:tcW w:w="1464" w:type="dxa"/>
          </w:tcPr>
          <w:p w14:paraId="0F69F106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1</w:t>
            </w:r>
          </w:p>
        </w:tc>
        <w:tc>
          <w:tcPr>
            <w:tcW w:w="2505" w:type="dxa"/>
          </w:tcPr>
          <w:p w14:paraId="6E503AE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识别图像</w:t>
            </w:r>
          </w:p>
        </w:tc>
        <w:tc>
          <w:tcPr>
            <w:tcW w:w="4553" w:type="dxa"/>
          </w:tcPr>
          <w:p w14:paraId="16EFE9CA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点击进入识别图像界面</w:t>
            </w:r>
          </w:p>
        </w:tc>
      </w:tr>
      <w:tr w:rsidR="004F2D52" w14:paraId="5639F85B" w14:textId="77777777" w:rsidTr="0010236A">
        <w:tc>
          <w:tcPr>
            <w:tcW w:w="1464" w:type="dxa"/>
          </w:tcPr>
          <w:p w14:paraId="52E5D3A1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2</w:t>
            </w:r>
          </w:p>
        </w:tc>
        <w:tc>
          <w:tcPr>
            <w:tcW w:w="2505" w:type="dxa"/>
          </w:tcPr>
          <w:p w14:paraId="55F49B7B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识别历史</w:t>
            </w:r>
          </w:p>
        </w:tc>
        <w:tc>
          <w:tcPr>
            <w:tcW w:w="4553" w:type="dxa"/>
          </w:tcPr>
          <w:p w14:paraId="23FDAF47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点击进入识别历史界面</w:t>
            </w:r>
          </w:p>
        </w:tc>
      </w:tr>
      <w:tr w:rsidR="004F2D52" w14:paraId="141C7D67" w14:textId="77777777" w:rsidTr="0010236A">
        <w:tc>
          <w:tcPr>
            <w:tcW w:w="1464" w:type="dxa"/>
          </w:tcPr>
          <w:p w14:paraId="08F9926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</w:p>
        </w:tc>
        <w:tc>
          <w:tcPr>
            <w:tcW w:w="2505" w:type="dxa"/>
          </w:tcPr>
          <w:p w14:paraId="6973317E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酒条目</w:t>
            </w:r>
          </w:p>
        </w:tc>
        <w:tc>
          <w:tcPr>
            <w:tcW w:w="4553" w:type="dxa"/>
          </w:tcPr>
          <w:p w14:paraId="033E9D12" w14:textId="77777777" w:rsidR="004F2D52" w:rsidRDefault="004F2D52" w:rsidP="0010236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点击进入相应酒界面</w:t>
            </w:r>
          </w:p>
        </w:tc>
      </w:tr>
    </w:tbl>
    <w:p w14:paraId="547869C8" w14:textId="45C40137" w:rsidR="00636C47" w:rsidRDefault="00636C47" w:rsidP="00AF38D0"/>
    <w:p w14:paraId="4017C133" w14:textId="7D48E9EF" w:rsidR="003C3C8A" w:rsidRDefault="003C3C8A" w:rsidP="00D11C7B"/>
    <w:p w14:paraId="334060F4" w14:textId="77777777" w:rsidR="00D71CBB" w:rsidRDefault="00D71CBB" w:rsidP="0010236A"/>
    <w:p w14:paraId="47D4490E" w14:textId="77777777" w:rsidR="00D71CBB" w:rsidRDefault="00D71CBB" w:rsidP="00D71CBB">
      <w:pPr>
        <w:pStyle w:val="a0"/>
      </w:pPr>
      <w:bookmarkStart w:id="47" w:name="_Toc521466908"/>
      <w:bookmarkStart w:id="48" w:name="_Toc501245717"/>
      <w:bookmarkStart w:id="49" w:name="_Toc503060599"/>
      <w:bookmarkStart w:id="50" w:name="_Toc513490513"/>
      <w:r>
        <w:rPr>
          <w:rFonts w:hint="eastAsia"/>
        </w:rPr>
        <w:t>安全保密</w:t>
      </w:r>
      <w:bookmarkEnd w:id="47"/>
      <w:bookmarkEnd w:id="48"/>
      <w:bookmarkEnd w:id="49"/>
      <w:bookmarkEnd w:id="50"/>
    </w:p>
    <w:p w14:paraId="400AFA87" w14:textId="093A7772" w:rsidR="00D71CBB" w:rsidRDefault="00904403" w:rsidP="00D71CBB">
      <w:pPr>
        <w:ind w:firstLine="420"/>
      </w:pPr>
      <w:r>
        <w:lastRenderedPageBreak/>
        <w:t>该</w:t>
      </w:r>
      <w:r>
        <w:rPr>
          <w:rFonts w:hint="eastAsia"/>
        </w:rPr>
        <w:t>APP仅需识别出图像后在服务器上获得信息，并不存在安全上的风险。</w:t>
      </w:r>
    </w:p>
    <w:p w14:paraId="0039D427" w14:textId="77777777" w:rsidR="00D71CBB" w:rsidRDefault="00D71CBB" w:rsidP="00D71CBB">
      <w:pPr>
        <w:ind w:firstLine="420"/>
      </w:pPr>
    </w:p>
    <w:p w14:paraId="458C9E1B" w14:textId="77777777" w:rsidR="00D71CBB" w:rsidRDefault="00D71CBB" w:rsidP="00D71CBB">
      <w:pPr>
        <w:pStyle w:val="a"/>
      </w:pPr>
      <w:bookmarkStart w:id="51" w:name="_Toc521466909"/>
      <w:bookmarkStart w:id="52" w:name="_Toc501245718"/>
      <w:bookmarkStart w:id="53" w:name="_Toc503060600"/>
      <w:bookmarkStart w:id="54" w:name="_Toc513490514"/>
      <w:r>
        <w:rPr>
          <w:rFonts w:hint="eastAsia"/>
        </w:rPr>
        <w:t>运行环境</w:t>
      </w:r>
      <w:bookmarkEnd w:id="51"/>
      <w:bookmarkEnd w:id="52"/>
      <w:bookmarkEnd w:id="53"/>
      <w:bookmarkEnd w:id="54"/>
    </w:p>
    <w:p w14:paraId="3E9A45A8" w14:textId="4CF9C34C" w:rsidR="00D71CBB" w:rsidRDefault="00412191" w:rsidP="00D71CBB">
      <w:pPr>
        <w:pStyle w:val="a0"/>
      </w:pPr>
      <w:bookmarkStart w:id="55" w:name="_Toc513490515"/>
      <w:r>
        <w:t>配置要求</w:t>
      </w:r>
      <w:bookmarkEnd w:id="55"/>
    </w:p>
    <w:p w14:paraId="7D8AEB22" w14:textId="70DFCCBA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系统要求：安卓4.0</w:t>
      </w:r>
      <w:r>
        <w:t>以上，目前只有安卓版本，没有</w:t>
      </w:r>
      <w:proofErr w:type="spellStart"/>
      <w:r>
        <w:t>ios</w:t>
      </w:r>
      <w:proofErr w:type="spellEnd"/>
      <w:r>
        <w:t>版本。</w:t>
      </w:r>
    </w:p>
    <w:p w14:paraId="1574DB3F" w14:textId="00269639" w:rsidR="00412191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内存要求：2</w:t>
      </w:r>
      <w:r>
        <w:t>G以上（包含</w:t>
      </w:r>
      <w:r>
        <w:rPr>
          <w:rFonts w:hint="eastAsia"/>
        </w:rPr>
        <w:t>2</w:t>
      </w:r>
      <w:r>
        <w:t>G）。</w:t>
      </w:r>
    </w:p>
    <w:p w14:paraId="21D45021" w14:textId="2FDA3578" w:rsidR="00D71CBB" w:rsidRDefault="00412191" w:rsidP="00412191">
      <w:pPr>
        <w:widowControl w:val="0"/>
        <w:numPr>
          <w:ilvl w:val="0"/>
          <w:numId w:val="20"/>
        </w:numPr>
        <w:ind w:left="782"/>
        <w:jc w:val="both"/>
      </w:pPr>
      <w:r>
        <w:rPr>
          <w:rFonts w:hint="eastAsia"/>
        </w:rPr>
        <w:t>分辨率要求：不低于1920*1080</w:t>
      </w:r>
      <w:r>
        <w:t>。</w:t>
      </w:r>
    </w:p>
    <w:p w14:paraId="0B05E6B2" w14:textId="77777777" w:rsidR="00D71CBB" w:rsidRDefault="00D71CBB" w:rsidP="00D71CBB"/>
    <w:p w14:paraId="7C700344" w14:textId="77777777" w:rsidR="00D71CBB" w:rsidRDefault="00D71CBB" w:rsidP="00D71CBB">
      <w:pPr>
        <w:pStyle w:val="a0"/>
      </w:pPr>
      <w:bookmarkStart w:id="56" w:name="_Toc521466912"/>
      <w:bookmarkStart w:id="57" w:name="_Toc501245721"/>
      <w:bookmarkStart w:id="58" w:name="_Toc503060603"/>
      <w:bookmarkStart w:id="59" w:name="_Toc513490516"/>
      <w:r>
        <w:rPr>
          <w:rFonts w:hint="eastAsia"/>
        </w:rPr>
        <w:t>数据结构</w:t>
      </w:r>
      <w:bookmarkEnd w:id="56"/>
      <w:bookmarkEnd w:id="57"/>
      <w:bookmarkEnd w:id="58"/>
      <w:bookmarkEnd w:id="59"/>
    </w:p>
    <w:p w14:paraId="06F3C04F" w14:textId="0D7E0968" w:rsidR="00D71CBB" w:rsidRDefault="00931407" w:rsidP="00D71CBB">
      <w:pPr>
        <w:ind w:firstLine="420"/>
      </w:pPr>
      <w:r>
        <w:rPr>
          <w:rFonts w:hint="eastAsia"/>
        </w:rPr>
        <w:object w:dxaOrig="8294" w:dyaOrig="3539" w14:anchorId="59F0FF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177.2pt" o:ole="">
            <v:imagedata r:id="rId22" o:title=""/>
            <o:lock v:ext="edit" aspectratio="f"/>
          </v:shape>
          <o:OLEObject Type="Embed" ProgID="Visio.Drawing.15" ShapeID="_x0000_i1025" DrawAspect="Content" ObjectID="_1587232394" r:id="rId23"/>
        </w:object>
      </w:r>
    </w:p>
    <w:p w14:paraId="50255B8F" w14:textId="77777777" w:rsidR="00D71CBB" w:rsidRDefault="00D71CBB" w:rsidP="00D71CBB">
      <w:pPr>
        <w:ind w:firstLine="420"/>
      </w:pPr>
    </w:p>
    <w:p w14:paraId="7ABF5DF6" w14:textId="77777777" w:rsidR="00904403" w:rsidRDefault="00904403" w:rsidP="00D71CBB">
      <w:pPr>
        <w:ind w:firstLine="420"/>
      </w:pPr>
    </w:p>
    <w:p w14:paraId="1A849DE1" w14:textId="77777777" w:rsidR="00904403" w:rsidRDefault="00904403" w:rsidP="00D71CBB">
      <w:pPr>
        <w:ind w:firstLine="420"/>
      </w:pPr>
    </w:p>
    <w:p w14:paraId="2581260C" w14:textId="5A19F1A0" w:rsidR="00D71CBB" w:rsidRDefault="00D71CBB" w:rsidP="0010236A">
      <w:pPr>
        <w:pStyle w:val="a"/>
      </w:pPr>
      <w:bookmarkStart w:id="60" w:name="_Toc521466913"/>
      <w:bookmarkStart w:id="61" w:name="_Toc501245722"/>
      <w:bookmarkStart w:id="62" w:name="_Toc503060604"/>
      <w:bookmarkStart w:id="63" w:name="_Toc513490517"/>
      <w:r>
        <w:rPr>
          <w:rFonts w:hint="eastAsia"/>
        </w:rPr>
        <w:t>使用过程</w:t>
      </w:r>
      <w:bookmarkEnd w:id="60"/>
      <w:bookmarkEnd w:id="61"/>
      <w:bookmarkEnd w:id="62"/>
      <w:bookmarkEnd w:id="63"/>
    </w:p>
    <w:p w14:paraId="669D4EF5" w14:textId="77777777" w:rsidR="00D71CBB" w:rsidRDefault="00D71CBB" w:rsidP="00D71CBB">
      <w:pPr>
        <w:pStyle w:val="a0"/>
      </w:pPr>
      <w:bookmarkStart w:id="64" w:name="_Toc521466914"/>
      <w:bookmarkStart w:id="65" w:name="_Toc501245723"/>
      <w:bookmarkStart w:id="66" w:name="_Toc503060605"/>
      <w:bookmarkStart w:id="67" w:name="_Toc513490518"/>
      <w:r>
        <w:rPr>
          <w:rFonts w:hint="eastAsia"/>
        </w:rPr>
        <w:t>安装与初始化</w:t>
      </w:r>
      <w:bookmarkEnd w:id="64"/>
      <w:bookmarkEnd w:id="65"/>
      <w:bookmarkEnd w:id="66"/>
      <w:bookmarkEnd w:id="67"/>
    </w:p>
    <w:p w14:paraId="1CE9A3D3" w14:textId="02A29300" w:rsidR="00D71CBB" w:rsidRDefault="0010236A" w:rsidP="0010236A">
      <w:pPr>
        <w:ind w:firstLine="420"/>
      </w:pPr>
      <w:r>
        <w:t>该</w:t>
      </w:r>
      <w:r>
        <w:rPr>
          <w:rFonts w:hint="eastAsia"/>
        </w:rPr>
        <w:t>APP将会部署在Play商店中，用户正常下载安装即可。</w:t>
      </w:r>
    </w:p>
    <w:p w14:paraId="66C7BBCE" w14:textId="483E6524" w:rsidR="00D71CBB" w:rsidRDefault="00D71CBB" w:rsidP="0010236A">
      <w:pPr>
        <w:pStyle w:val="a0"/>
      </w:pPr>
      <w:bookmarkStart w:id="68" w:name="_Toc521466915"/>
      <w:bookmarkStart w:id="69" w:name="_Toc501245724"/>
      <w:bookmarkStart w:id="70" w:name="_Toc503060606"/>
      <w:bookmarkStart w:id="71" w:name="_Toc513490519"/>
      <w:r>
        <w:rPr>
          <w:rFonts w:hint="eastAsia"/>
        </w:rPr>
        <w:t>输入</w:t>
      </w:r>
      <w:bookmarkEnd w:id="68"/>
      <w:bookmarkEnd w:id="69"/>
      <w:bookmarkEnd w:id="70"/>
      <w:bookmarkEnd w:id="71"/>
    </w:p>
    <w:p w14:paraId="177CBEFB" w14:textId="1975E278" w:rsidR="00D71CBB" w:rsidRDefault="0010236A" w:rsidP="003B103C">
      <w:pPr>
        <w:pStyle w:val="a1"/>
        <w:ind w:left="1701"/>
      </w:pPr>
      <w:bookmarkStart w:id="72" w:name="_Toc8855"/>
      <w:bookmarkStart w:id="73" w:name="_Toc513490520"/>
      <w:r>
        <w:rPr>
          <w:rFonts w:hint="eastAsia"/>
        </w:rPr>
        <w:t>在图库中选择图片</w:t>
      </w:r>
      <w:bookmarkEnd w:id="72"/>
      <w:bookmarkEnd w:id="73"/>
    </w:p>
    <w:p w14:paraId="6ED41D46" w14:textId="77777777" w:rsidR="0010236A" w:rsidRDefault="0010236A" w:rsidP="0010236A">
      <w:pPr>
        <w:ind w:firstLine="420"/>
      </w:pPr>
      <w:r>
        <w:rPr>
          <w:rFonts w:hint="eastAsia"/>
        </w:rPr>
        <w:object w:dxaOrig="7725" w:dyaOrig="9645" w14:anchorId="513CBB11">
          <v:shape id="_x0000_i1026" type="#_x0000_t75" style="width:386.3pt;height:482.1pt" o:ole="">
            <v:imagedata r:id="rId24" o:title=""/>
            <o:lock v:ext="edit" aspectratio="f"/>
          </v:shape>
          <o:OLEObject Type="Embed" ProgID="Visio.Drawing.15" ShapeID="_x0000_i1026" DrawAspect="Content" ObjectID="_1587232395" r:id="rId25"/>
        </w:object>
      </w:r>
    </w:p>
    <w:p w14:paraId="5DAE476C" w14:textId="4CB53CB6" w:rsidR="0010236A" w:rsidRDefault="0010236A" w:rsidP="00E42208">
      <w:pPr>
        <w:pStyle w:val="a1"/>
        <w:ind w:left="1701"/>
      </w:pPr>
      <w:bookmarkStart w:id="74" w:name="_Toc21831"/>
      <w:bookmarkStart w:id="75" w:name="_Toc513490521"/>
      <w:r>
        <w:rPr>
          <w:rFonts w:hint="eastAsia"/>
        </w:rPr>
        <w:t>调用摄像头捕捉图片</w:t>
      </w:r>
      <w:bookmarkEnd w:id="74"/>
      <w:bookmarkEnd w:id="75"/>
    </w:p>
    <w:p w14:paraId="0A36B00B" w14:textId="77777777" w:rsidR="00E42208" w:rsidRDefault="00E42208" w:rsidP="00E42208"/>
    <w:p w14:paraId="6F0C4A98" w14:textId="77777777" w:rsidR="00E42208" w:rsidRPr="00E42208" w:rsidRDefault="00E42208" w:rsidP="00E42208"/>
    <w:p w14:paraId="250E4E47" w14:textId="6AE7081E" w:rsidR="004B35BE" w:rsidRDefault="00D71CBB" w:rsidP="00E42208">
      <w:pPr>
        <w:pStyle w:val="a0"/>
      </w:pPr>
      <w:bookmarkStart w:id="76" w:name="_Toc521466919"/>
      <w:bookmarkStart w:id="77" w:name="_Toc501245728"/>
      <w:bookmarkStart w:id="78" w:name="_Toc503060610"/>
      <w:bookmarkStart w:id="79" w:name="_Toc513490522"/>
      <w:r>
        <w:rPr>
          <w:rFonts w:hint="eastAsia"/>
        </w:rPr>
        <w:t>输出</w:t>
      </w:r>
      <w:bookmarkEnd w:id="76"/>
      <w:bookmarkEnd w:id="77"/>
      <w:bookmarkEnd w:id="78"/>
      <w:bookmarkEnd w:id="79"/>
    </w:p>
    <w:p w14:paraId="070427B1" w14:textId="77777777" w:rsidR="00D71CBB" w:rsidRDefault="00D71CBB" w:rsidP="003B103C">
      <w:pPr>
        <w:pStyle w:val="a1"/>
        <w:ind w:left="1701"/>
      </w:pPr>
      <w:bookmarkStart w:id="80" w:name="_Toc521466922"/>
      <w:bookmarkStart w:id="81" w:name="_Toc501245731"/>
      <w:bookmarkStart w:id="82" w:name="_Toc503060613"/>
      <w:bookmarkStart w:id="83" w:name="_Toc513490523"/>
      <w:r>
        <w:rPr>
          <w:rFonts w:hint="eastAsia"/>
        </w:rPr>
        <w:t>输出举例</w:t>
      </w:r>
      <w:bookmarkEnd w:id="80"/>
      <w:bookmarkEnd w:id="81"/>
      <w:bookmarkEnd w:id="82"/>
      <w:bookmarkEnd w:id="83"/>
    </w:p>
    <w:p w14:paraId="546D9EBF" w14:textId="0C6FF017" w:rsidR="00E42208" w:rsidRDefault="00E42208" w:rsidP="00E42208">
      <w:r>
        <w:rPr>
          <w:rFonts w:hint="eastAsia"/>
          <w:noProof/>
        </w:rPr>
        <w:lastRenderedPageBreak/>
        <w:drawing>
          <wp:inline distT="0" distB="0" distL="114300" distR="114300" wp14:anchorId="3D5A48A5" wp14:editId="4BA1B4D0">
            <wp:extent cx="3655695" cy="6458585"/>
            <wp:effectExtent l="0" t="0" r="1905" b="3175"/>
            <wp:docPr id="39" name="图片 39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4456" w14:textId="69E373CB" w:rsidR="00E42208" w:rsidRDefault="00E42208" w:rsidP="00E42208">
      <w:r>
        <w:rPr>
          <w:rFonts w:hint="eastAsia"/>
        </w:rPr>
        <w:t>根据图像识别结果对匹配项按降序排列</w:t>
      </w:r>
    </w:p>
    <w:p w14:paraId="2F8F106A" w14:textId="1E757AF7" w:rsidR="00E42208" w:rsidRDefault="00E42208" w:rsidP="00E42208">
      <w:r>
        <w:rPr>
          <w:rFonts w:hint="eastAsia"/>
          <w:noProof/>
        </w:rPr>
        <w:lastRenderedPageBreak/>
        <w:drawing>
          <wp:inline distT="0" distB="0" distL="114300" distR="114300" wp14:anchorId="1BFB2203" wp14:editId="0C547D1F">
            <wp:extent cx="4335145" cy="6530340"/>
            <wp:effectExtent l="0" t="0" r="8255" b="7620"/>
            <wp:docPr id="52" name="图片 52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13A1" w14:textId="7E194954" w:rsidR="00E42208" w:rsidRPr="00E42208" w:rsidRDefault="00E42208" w:rsidP="00E42208">
      <w:pPr>
        <w:pStyle w:val="a"/>
        <w:numPr>
          <w:ilvl w:val="0"/>
          <w:numId w:val="0"/>
        </w:numPr>
        <w:ind w:left="425"/>
      </w:pPr>
    </w:p>
    <w:p w14:paraId="0CF52D7E" w14:textId="52B2EEE7" w:rsidR="00D71CBB" w:rsidRDefault="004B35BE" w:rsidP="00D71CBB">
      <w:pPr>
        <w:widowControl w:val="0"/>
        <w:ind w:left="420"/>
        <w:jc w:val="both"/>
      </w:pPr>
      <w:r>
        <w:rPr>
          <w:rFonts w:hint="eastAsia"/>
          <w:noProof/>
        </w:rPr>
        <w:lastRenderedPageBreak/>
        <w:drawing>
          <wp:inline distT="0" distB="0" distL="114300" distR="114300" wp14:anchorId="3583FA92" wp14:editId="23308709">
            <wp:extent cx="2639695" cy="5367020"/>
            <wp:effectExtent l="0" t="0" r="12065" b="12700"/>
            <wp:docPr id="53" name="图片 53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DF4D" w14:textId="349593A7" w:rsidR="00E42208" w:rsidRDefault="006C2EF9" w:rsidP="00D71CBB">
      <w:pPr>
        <w:widowControl w:val="0"/>
        <w:ind w:left="420"/>
        <w:jc w:val="both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7" behindDoc="1" locked="0" layoutInCell="1" allowOverlap="1" wp14:anchorId="694E4EB3" wp14:editId="12F2156F">
                <wp:simplePos x="0" y="0"/>
                <wp:positionH relativeFrom="column">
                  <wp:posOffset>518823</wp:posOffset>
                </wp:positionH>
                <wp:positionV relativeFrom="paragraph">
                  <wp:posOffset>844826</wp:posOffset>
                </wp:positionV>
                <wp:extent cx="2305878" cy="4198289"/>
                <wp:effectExtent l="0" t="0" r="0" b="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5878" cy="419828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style="position:absolute;left:0;text-align:left;margin-left:40.85pt;margin-top:66.5pt;width:181.55pt;height:330.55pt;z-index:-2516510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" fillcolor="white [3212]" stroked="f" strokeweight="1pt"/>
            </w:pict>
          </mc:Fallback>
        </mc:AlternateContent>
      </w:r>
      <w:r w:rsidR="00E42208">
        <w:rPr>
          <w:rFonts w:hint="eastAsia"/>
          <w:noProof/>
        </w:rPr>
        <w:drawing>
          <wp:inline distT="0" distB="0" distL="114300" distR="114300" wp14:anchorId="5C61ACEA" wp14:editId="064D5AFD">
            <wp:extent cx="5206365" cy="5357495"/>
            <wp:effectExtent l="0" t="0" r="0" b="0"/>
            <wp:docPr id="51" name="图片 51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9575" w14:textId="77777777" w:rsidR="006C2EF9" w:rsidRDefault="006C2EF9" w:rsidP="00D71CBB">
      <w:pPr>
        <w:widowControl w:val="0"/>
        <w:ind w:left="420"/>
        <w:jc w:val="both"/>
      </w:pPr>
    </w:p>
    <w:p w14:paraId="34DEEB54" w14:textId="77777777" w:rsidR="00D71CBB" w:rsidRDefault="00D71CBB" w:rsidP="00D71CBB">
      <w:pPr>
        <w:widowControl w:val="0"/>
        <w:jc w:val="both"/>
      </w:pPr>
    </w:p>
    <w:p w14:paraId="3E682995" w14:textId="77777777" w:rsidR="00D71CBB" w:rsidRDefault="00D71CBB" w:rsidP="00D71CBB">
      <w:pPr>
        <w:ind w:firstLine="420"/>
      </w:pPr>
    </w:p>
    <w:p w14:paraId="66E38F0F" w14:textId="77777777" w:rsidR="00D25349" w:rsidRPr="002D0F3B" w:rsidRDefault="00D25349" w:rsidP="002D0F3B"/>
    <w:sectPr w:rsidR="00D25349" w:rsidRPr="002D0F3B" w:rsidSect="005F0667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7DBCCCD" w15:done="0"/>
  <w15:commentEx w15:paraId="21D71F3A" w15:done="0"/>
  <w15:commentEx w15:paraId="15CF7EC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FEC4B0" w14:textId="77777777" w:rsidR="00E95B01" w:rsidRDefault="00E95B01" w:rsidP="00835DF5">
      <w:r>
        <w:separator/>
      </w:r>
    </w:p>
  </w:endnote>
  <w:endnote w:type="continuationSeparator" w:id="0">
    <w:p w14:paraId="58FDCD0E" w14:textId="77777777" w:rsidR="00E95B01" w:rsidRDefault="00E95B01" w:rsidP="00835D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6654B9" w14:textId="77777777" w:rsidR="0010236A" w:rsidRDefault="0010236A" w:rsidP="003B103C">
    <w:pPr>
      <w:pStyle w:val="aff"/>
      <w:ind w:left="105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023134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3FD0D552" w14:textId="0609E6D8" w:rsidR="0010236A" w:rsidRDefault="0010236A" w:rsidP="005F0667">
            <w:pPr>
              <w:jc w:val="center"/>
            </w:pPr>
            <w:r w:rsidRPr="005F0667">
              <w:rPr>
                <w:lang w:val="zh-CN"/>
              </w:rPr>
              <w:t xml:space="preserve">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PAGE</w:instrText>
            </w:r>
            <w:r w:rsidRPr="005F0667">
              <w:rPr>
                <w:b/>
                <w:bCs/>
              </w:rPr>
              <w:fldChar w:fldCharType="separate"/>
            </w:r>
            <w:r w:rsidR="00E14B5F">
              <w:rPr>
                <w:b/>
                <w:bCs/>
                <w:noProof/>
              </w:rPr>
              <w:t>2</w:t>
            </w:r>
            <w:r w:rsidRPr="005F0667">
              <w:rPr>
                <w:b/>
                <w:bCs/>
              </w:rPr>
              <w:fldChar w:fldCharType="end"/>
            </w:r>
            <w:r w:rsidRPr="005F0667">
              <w:rPr>
                <w:lang w:val="zh-CN"/>
              </w:rPr>
              <w:t xml:space="preserve"> / </w:t>
            </w:r>
            <w:r w:rsidRPr="005F0667">
              <w:rPr>
                <w:b/>
                <w:bCs/>
              </w:rPr>
              <w:fldChar w:fldCharType="begin"/>
            </w:r>
            <w:r w:rsidRPr="005F0667">
              <w:rPr>
                <w:b/>
                <w:bCs/>
              </w:rPr>
              <w:instrText>NUMPAGES</w:instrText>
            </w:r>
            <w:r w:rsidRPr="005F0667">
              <w:rPr>
                <w:b/>
                <w:bCs/>
              </w:rPr>
              <w:fldChar w:fldCharType="separate"/>
            </w:r>
            <w:r w:rsidR="00E14B5F">
              <w:rPr>
                <w:b/>
                <w:bCs/>
                <w:noProof/>
              </w:rPr>
              <w:t>20</w:t>
            </w:r>
            <w:r w:rsidRPr="005F0667">
              <w:rPr>
                <w:b/>
                <w:bCs/>
              </w:rPr>
              <w:fldChar w:fldCharType="end"/>
            </w:r>
          </w:p>
        </w:sdtContent>
      </w:sdt>
    </w:sdtContent>
  </w:sdt>
  <w:p w14:paraId="49947471" w14:textId="77777777" w:rsidR="0010236A" w:rsidRDefault="0010236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BE8C4B" w14:textId="77777777" w:rsidR="0010236A" w:rsidRDefault="0010236A" w:rsidP="003B103C">
    <w:pPr>
      <w:pStyle w:val="aff"/>
      <w:ind w:left="105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85EB054" w14:textId="77777777" w:rsidR="00E95B01" w:rsidRDefault="00E95B01" w:rsidP="00835DF5">
      <w:r>
        <w:separator/>
      </w:r>
    </w:p>
  </w:footnote>
  <w:footnote w:type="continuationSeparator" w:id="0">
    <w:p w14:paraId="7BA3BFB5" w14:textId="77777777" w:rsidR="00E95B01" w:rsidRDefault="00E95B01" w:rsidP="00835DF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34ABA7" w14:textId="77777777" w:rsidR="0010236A" w:rsidRDefault="00E95B01">
    <w:r>
      <w:rPr>
        <w:noProof/>
      </w:rPr>
      <w:pict w14:anchorId="7D6686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8" o:spid="_x0000_s2063" type="#_x0000_t75" style="position:absolute;margin-left:0;margin-top:0;width:399.75pt;height:399.75pt;z-index:-251657216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C16274" w14:textId="3BE27C17" w:rsidR="0010236A" w:rsidRDefault="0010236A" w:rsidP="00904403">
    <w:pPr>
      <w:pStyle w:val="aff1"/>
    </w:pPr>
    <w:r>
      <w:rPr>
        <w:rFonts w:hint="eastAsia"/>
      </w:rPr>
      <w:t>SE2018春-G17</w:t>
    </w:r>
  </w:p>
  <w:p w14:paraId="386E4AAE" w14:textId="67167748" w:rsidR="0010236A" w:rsidRDefault="00E95B01">
    <w:r>
      <w:rPr>
        <w:noProof/>
      </w:rPr>
      <w:pict w14:anchorId="6139AA9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04689" o:spid="_x0000_s2064" type="#_x0000_t75" style="position:absolute;margin-left:0;margin-top:0;width:399.75pt;height:399.75pt;z-index:-251656192;mso-position-horizontal:center;mso-position-horizontal-relative:margin;mso-position-vertical:center;mso-position-vertical-relative:margin" o:allowincell="f">
          <v:imagedata r:id="rId1" o:title="TIM图片20171014105131" gain="19661f" blacklevel="22938f"/>
          <w10:wrap anchorx="margin" anchory="margin"/>
        </v:shape>
      </w:pict>
    </w:r>
    <w:r w:rsidR="0010236A">
      <w:ptab w:relativeTo="margin" w:alignment="center" w:leader="none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54573966"/>
      <w:docPartObj>
        <w:docPartGallery w:val="Watermarks"/>
        <w:docPartUnique/>
      </w:docPartObj>
    </w:sdtPr>
    <w:sdtEndPr/>
    <w:sdtContent>
      <w:p w14:paraId="4F1133E6" w14:textId="77777777" w:rsidR="0010236A" w:rsidRDefault="00E95B01">
        <w:r>
          <w:rPr>
            <w:noProof/>
          </w:rPr>
          <w:pict w14:anchorId="7C52D64B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246804687" o:spid="_x0000_s2062" type="#_x0000_t75" style="position:absolute;margin-left:0;margin-top:0;width:399.75pt;height:399.75pt;z-index:-251658240;mso-position-horizontal:center;mso-position-horizontal-relative:margin;mso-position-vertical:center;mso-position-vertical-relative:margin" o:allowincell="f">
              <v:imagedata r:id="rId1" o:title="TIM图片20171014105131" gain="19661f" blacklevel="22938f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8"/>
    <w:multiLevelType w:val="multilevel"/>
    <w:tmpl w:val="B0A2D78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30"/>
        <w:szCs w:val="30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">
    <w:nsid w:val="010133D3"/>
    <w:multiLevelType w:val="hybridMultilevel"/>
    <w:tmpl w:val="135E40BC"/>
    <w:lvl w:ilvl="0" w:tplc="74E847F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">
    <w:nsid w:val="03C135D1"/>
    <w:multiLevelType w:val="hybridMultilevel"/>
    <w:tmpl w:val="7E9CA43C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D2461C4"/>
    <w:multiLevelType w:val="hybridMultilevel"/>
    <w:tmpl w:val="16F64212"/>
    <w:lvl w:ilvl="0" w:tplc="D52EC17A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">
    <w:nsid w:val="0EF46C76"/>
    <w:multiLevelType w:val="hybridMultilevel"/>
    <w:tmpl w:val="E60AAB56"/>
    <w:lvl w:ilvl="0" w:tplc="E500B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>
    <w:nsid w:val="140E0AE7"/>
    <w:multiLevelType w:val="hybridMultilevel"/>
    <w:tmpl w:val="CF2ECC90"/>
    <w:lvl w:ilvl="0" w:tplc="09C6529E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6">
    <w:nsid w:val="18B57A68"/>
    <w:multiLevelType w:val="hybridMultilevel"/>
    <w:tmpl w:val="45EE3E78"/>
    <w:lvl w:ilvl="0" w:tplc="1E449F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F6C2CD8"/>
    <w:multiLevelType w:val="hybridMultilevel"/>
    <w:tmpl w:val="C792E5D4"/>
    <w:lvl w:ilvl="0" w:tplc="6608B1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502E9B"/>
    <w:multiLevelType w:val="hybridMultilevel"/>
    <w:tmpl w:val="65A4D9F4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9">
    <w:nsid w:val="246905F9"/>
    <w:multiLevelType w:val="hybridMultilevel"/>
    <w:tmpl w:val="903018DE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0">
    <w:nsid w:val="29EC74AB"/>
    <w:multiLevelType w:val="hybridMultilevel"/>
    <w:tmpl w:val="6EF67242"/>
    <w:lvl w:ilvl="0" w:tplc="A1DE3B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EE70F11"/>
    <w:multiLevelType w:val="hybridMultilevel"/>
    <w:tmpl w:val="5B4CCEA4"/>
    <w:lvl w:ilvl="0" w:tplc="C60EBB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>
    <w:nsid w:val="30F027C0"/>
    <w:multiLevelType w:val="hybridMultilevel"/>
    <w:tmpl w:val="322AD728"/>
    <w:lvl w:ilvl="0" w:tplc="C6CE8B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B2B30F0"/>
    <w:multiLevelType w:val="hybridMultilevel"/>
    <w:tmpl w:val="90C2CC5E"/>
    <w:lvl w:ilvl="0" w:tplc="12FE005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4">
    <w:nsid w:val="3E0A3C32"/>
    <w:multiLevelType w:val="hybridMultilevel"/>
    <w:tmpl w:val="9E48C5B4"/>
    <w:lvl w:ilvl="0" w:tplc="CAB4E77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5">
    <w:nsid w:val="436707AB"/>
    <w:multiLevelType w:val="hybridMultilevel"/>
    <w:tmpl w:val="7570A7C0"/>
    <w:lvl w:ilvl="0" w:tplc="1F5A49E6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6">
    <w:nsid w:val="46101738"/>
    <w:multiLevelType w:val="hybridMultilevel"/>
    <w:tmpl w:val="F1CE0A16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7">
    <w:nsid w:val="49725361"/>
    <w:multiLevelType w:val="hybridMultilevel"/>
    <w:tmpl w:val="47E68F02"/>
    <w:lvl w:ilvl="0" w:tplc="709EF3F2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8">
    <w:nsid w:val="54E64099"/>
    <w:multiLevelType w:val="multilevel"/>
    <w:tmpl w:val="597666C6"/>
    <w:lvl w:ilvl="0">
      <w:start w:val="1"/>
      <w:numFmt w:val="decimal"/>
      <w:pStyle w:val="a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a0"/>
      <w:lvlText w:val="%1.%2"/>
      <w:lvlJc w:val="left"/>
      <w:pPr>
        <w:ind w:left="709" w:hanging="709"/>
      </w:pPr>
      <w:rPr>
        <w:rFonts w:hint="eastAsia"/>
      </w:rPr>
    </w:lvl>
    <w:lvl w:ilvl="2">
      <w:start w:val="1"/>
      <w:numFmt w:val="decimal"/>
      <w:pStyle w:val="a1"/>
      <w:lvlText w:val="%1.%2.%3"/>
      <w:lvlJc w:val="left"/>
      <w:pPr>
        <w:ind w:left="992" w:hanging="992"/>
      </w:pPr>
      <w:rPr>
        <w:rFonts w:hint="eastAsia"/>
      </w:rPr>
    </w:lvl>
    <w:lvl w:ilvl="3">
      <w:start w:val="1"/>
      <w:numFmt w:val="decimal"/>
      <w:pStyle w:val="a2"/>
      <w:lvlText w:val="%1.%2.%3.%4"/>
      <w:lvlJc w:val="left"/>
      <w:pPr>
        <w:ind w:left="1276" w:hanging="1276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19">
    <w:nsid w:val="5BA51067"/>
    <w:multiLevelType w:val="hybridMultilevel"/>
    <w:tmpl w:val="D92E55FA"/>
    <w:lvl w:ilvl="0" w:tplc="C7DCC9AC">
      <w:start w:val="1"/>
      <w:numFmt w:val="lowerLetter"/>
      <w:lvlText w:val="%1.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6A394B86"/>
    <w:multiLevelType w:val="hybridMultilevel"/>
    <w:tmpl w:val="435EFD9C"/>
    <w:lvl w:ilvl="0" w:tplc="04090001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21">
    <w:nsid w:val="6F8A5C45"/>
    <w:multiLevelType w:val="hybridMultilevel"/>
    <w:tmpl w:val="EF9276BE"/>
    <w:lvl w:ilvl="0" w:tplc="183E4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77A43323"/>
    <w:multiLevelType w:val="hybridMultilevel"/>
    <w:tmpl w:val="2034CA3A"/>
    <w:lvl w:ilvl="0" w:tplc="7A42B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F7F080E"/>
    <w:multiLevelType w:val="hybridMultilevel"/>
    <w:tmpl w:val="5A140520"/>
    <w:lvl w:ilvl="0" w:tplc="67B879A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0"/>
  </w:num>
  <w:num w:numId="2">
    <w:abstractNumId w:val="8"/>
  </w:num>
  <w:num w:numId="3">
    <w:abstractNumId w:val="16"/>
  </w:num>
  <w:num w:numId="4">
    <w:abstractNumId w:val="9"/>
  </w:num>
  <w:num w:numId="5">
    <w:abstractNumId w:val="20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0"/>
  </w:num>
  <w:num w:numId="11">
    <w:abstractNumId w:val="14"/>
  </w:num>
  <w:num w:numId="12">
    <w:abstractNumId w:val="5"/>
  </w:num>
  <w:num w:numId="13">
    <w:abstractNumId w:val="15"/>
  </w:num>
  <w:num w:numId="14">
    <w:abstractNumId w:val="12"/>
  </w:num>
  <w:num w:numId="15">
    <w:abstractNumId w:val="21"/>
  </w:num>
  <w:num w:numId="16">
    <w:abstractNumId w:val="7"/>
  </w:num>
  <w:num w:numId="17">
    <w:abstractNumId w:val="4"/>
  </w:num>
  <w:num w:numId="18">
    <w:abstractNumId w:val="6"/>
  </w:num>
  <w:num w:numId="19">
    <w:abstractNumId w:val="22"/>
  </w:num>
  <w:num w:numId="20">
    <w:abstractNumId w:val="19"/>
  </w:num>
  <w:num w:numId="21">
    <w:abstractNumId w:val="1"/>
  </w:num>
  <w:num w:numId="22">
    <w:abstractNumId w:val="3"/>
  </w:num>
  <w:num w:numId="23">
    <w:abstractNumId w:val="2"/>
  </w:num>
  <w:num w:numId="24">
    <w:abstractNumId w:val="11"/>
  </w:num>
  <w:num w:numId="25">
    <w:abstractNumId w:val="13"/>
  </w:num>
  <w:num w:numId="26">
    <w:abstractNumId w:val="17"/>
  </w:num>
  <w:num w:numId="27">
    <w:abstractNumId w:val="23"/>
  </w:num>
  <w:num w:numId="28">
    <w:abstractNumId w:val="18"/>
  </w:num>
  <w:num w:numId="29">
    <w:abstractNumId w:val="18"/>
  </w:num>
  <w:num w:numId="30">
    <w:abstractNumId w:val="18"/>
  </w:num>
  <w:num w:numId="31">
    <w:abstractNumId w:val="18"/>
  </w:num>
  <w:num w:numId="32">
    <w:abstractNumId w:val="18"/>
  </w:num>
  <w:num w:numId="33">
    <w:abstractNumId w:val="18"/>
  </w:num>
  <w:num w:numId="34">
    <w:abstractNumId w:val="18"/>
  </w:num>
  <w:num w:numId="35">
    <w:abstractNumId w:val="18"/>
  </w:num>
  <w:num w:numId="36">
    <w:abstractNumId w:val="18"/>
  </w:num>
  <w:num w:numId="37">
    <w:abstractNumId w:val="18"/>
  </w:num>
  <w:num w:numId="38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吴苏琪">
    <w15:presenceInfo w15:providerId="Windows Live" w15:userId="b0b256c0349e36ac"/>
  </w15:person>
  <w15:person w15:author="HerculesHu">
    <w15:presenceInfo w15:providerId="None" w15:userId="HerculesHu"/>
  </w15:person>
  <w15:person w15:author="PLANE">
    <w15:presenceInfo w15:providerId="None" w15:userId="PLAN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proofState w:spelling="clean" w:grammar="clean"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606"/>
    <w:rsid w:val="00000F10"/>
    <w:rsid w:val="00001056"/>
    <w:rsid w:val="00003E4D"/>
    <w:rsid w:val="00011FCE"/>
    <w:rsid w:val="000131E9"/>
    <w:rsid w:val="000133C2"/>
    <w:rsid w:val="0001353D"/>
    <w:rsid w:val="000149A1"/>
    <w:rsid w:val="00017D99"/>
    <w:rsid w:val="0002151C"/>
    <w:rsid w:val="00021BB3"/>
    <w:rsid w:val="0002430B"/>
    <w:rsid w:val="000258DD"/>
    <w:rsid w:val="00025F6F"/>
    <w:rsid w:val="00035385"/>
    <w:rsid w:val="00037DFF"/>
    <w:rsid w:val="00040324"/>
    <w:rsid w:val="000503A2"/>
    <w:rsid w:val="00050CF2"/>
    <w:rsid w:val="00052211"/>
    <w:rsid w:val="00052ED6"/>
    <w:rsid w:val="000555FB"/>
    <w:rsid w:val="0006018F"/>
    <w:rsid w:val="000603C4"/>
    <w:rsid w:val="00060A00"/>
    <w:rsid w:val="00061D1E"/>
    <w:rsid w:val="00062BC5"/>
    <w:rsid w:val="00063E9F"/>
    <w:rsid w:val="00063EB6"/>
    <w:rsid w:val="00067418"/>
    <w:rsid w:val="0007030C"/>
    <w:rsid w:val="000752C5"/>
    <w:rsid w:val="0007555F"/>
    <w:rsid w:val="00086422"/>
    <w:rsid w:val="000864B2"/>
    <w:rsid w:val="000867E4"/>
    <w:rsid w:val="00090209"/>
    <w:rsid w:val="0009039C"/>
    <w:rsid w:val="000934CD"/>
    <w:rsid w:val="000944C5"/>
    <w:rsid w:val="00094834"/>
    <w:rsid w:val="000961A1"/>
    <w:rsid w:val="00097C79"/>
    <w:rsid w:val="000A3332"/>
    <w:rsid w:val="000A6DC5"/>
    <w:rsid w:val="000C04A3"/>
    <w:rsid w:val="000C28DC"/>
    <w:rsid w:val="000C2DE9"/>
    <w:rsid w:val="000C5242"/>
    <w:rsid w:val="000C6EA7"/>
    <w:rsid w:val="000D4905"/>
    <w:rsid w:val="000D5E9A"/>
    <w:rsid w:val="000E4F1A"/>
    <w:rsid w:val="000E50EB"/>
    <w:rsid w:val="000E7254"/>
    <w:rsid w:val="000F1D70"/>
    <w:rsid w:val="000F4BCE"/>
    <w:rsid w:val="000F4FED"/>
    <w:rsid w:val="001009C1"/>
    <w:rsid w:val="0010236A"/>
    <w:rsid w:val="00111AD7"/>
    <w:rsid w:val="00113088"/>
    <w:rsid w:val="001157DD"/>
    <w:rsid w:val="00124915"/>
    <w:rsid w:val="001309B9"/>
    <w:rsid w:val="00135131"/>
    <w:rsid w:val="00140516"/>
    <w:rsid w:val="00141727"/>
    <w:rsid w:val="00147D5B"/>
    <w:rsid w:val="00153B47"/>
    <w:rsid w:val="001577A4"/>
    <w:rsid w:val="0016090E"/>
    <w:rsid w:val="0016306A"/>
    <w:rsid w:val="00163DFE"/>
    <w:rsid w:val="00164536"/>
    <w:rsid w:val="001662A1"/>
    <w:rsid w:val="001731A6"/>
    <w:rsid w:val="00174B25"/>
    <w:rsid w:val="00174F0F"/>
    <w:rsid w:val="00175B62"/>
    <w:rsid w:val="00176B57"/>
    <w:rsid w:val="001802FF"/>
    <w:rsid w:val="0018169F"/>
    <w:rsid w:val="0018230F"/>
    <w:rsid w:val="0018242C"/>
    <w:rsid w:val="001843F5"/>
    <w:rsid w:val="00184D5E"/>
    <w:rsid w:val="00191B58"/>
    <w:rsid w:val="00192173"/>
    <w:rsid w:val="001935C1"/>
    <w:rsid w:val="00193D27"/>
    <w:rsid w:val="001969BE"/>
    <w:rsid w:val="001A1270"/>
    <w:rsid w:val="001A2780"/>
    <w:rsid w:val="001A3E8F"/>
    <w:rsid w:val="001A5F16"/>
    <w:rsid w:val="001A7610"/>
    <w:rsid w:val="001B2D9D"/>
    <w:rsid w:val="001B3D66"/>
    <w:rsid w:val="001B40B0"/>
    <w:rsid w:val="001B49F1"/>
    <w:rsid w:val="001B7AC2"/>
    <w:rsid w:val="001C01D4"/>
    <w:rsid w:val="001C1DFE"/>
    <w:rsid w:val="001D3170"/>
    <w:rsid w:val="001D4CF7"/>
    <w:rsid w:val="001D7BC4"/>
    <w:rsid w:val="001E1617"/>
    <w:rsid w:val="001E38A9"/>
    <w:rsid w:val="001E547B"/>
    <w:rsid w:val="001E7502"/>
    <w:rsid w:val="001E7E53"/>
    <w:rsid w:val="001F14BD"/>
    <w:rsid w:val="001F3A52"/>
    <w:rsid w:val="00201A28"/>
    <w:rsid w:val="00206561"/>
    <w:rsid w:val="00207150"/>
    <w:rsid w:val="00217865"/>
    <w:rsid w:val="00222A67"/>
    <w:rsid w:val="002315F6"/>
    <w:rsid w:val="0023545B"/>
    <w:rsid w:val="0025112E"/>
    <w:rsid w:val="00255676"/>
    <w:rsid w:val="00257824"/>
    <w:rsid w:val="0026036C"/>
    <w:rsid w:val="00261168"/>
    <w:rsid w:val="002613BA"/>
    <w:rsid w:val="00273C89"/>
    <w:rsid w:val="00274E6E"/>
    <w:rsid w:val="0027741D"/>
    <w:rsid w:val="0028102F"/>
    <w:rsid w:val="00282820"/>
    <w:rsid w:val="002855F7"/>
    <w:rsid w:val="00291432"/>
    <w:rsid w:val="002956B7"/>
    <w:rsid w:val="002A066E"/>
    <w:rsid w:val="002A54BD"/>
    <w:rsid w:val="002A6428"/>
    <w:rsid w:val="002A6BBF"/>
    <w:rsid w:val="002A75D6"/>
    <w:rsid w:val="002B13D0"/>
    <w:rsid w:val="002B31E1"/>
    <w:rsid w:val="002B3B2D"/>
    <w:rsid w:val="002B3C6B"/>
    <w:rsid w:val="002B4CA8"/>
    <w:rsid w:val="002B6C08"/>
    <w:rsid w:val="002B74E6"/>
    <w:rsid w:val="002C2D4E"/>
    <w:rsid w:val="002C63AE"/>
    <w:rsid w:val="002C7858"/>
    <w:rsid w:val="002C7C2E"/>
    <w:rsid w:val="002C7D91"/>
    <w:rsid w:val="002D0F3B"/>
    <w:rsid w:val="002D46C0"/>
    <w:rsid w:val="002D6228"/>
    <w:rsid w:val="002D6724"/>
    <w:rsid w:val="002E2F60"/>
    <w:rsid w:val="002E3F55"/>
    <w:rsid w:val="002E4D76"/>
    <w:rsid w:val="002E5A13"/>
    <w:rsid w:val="002E7385"/>
    <w:rsid w:val="002F43CC"/>
    <w:rsid w:val="002F5563"/>
    <w:rsid w:val="002F6366"/>
    <w:rsid w:val="002F6C7C"/>
    <w:rsid w:val="00302EBE"/>
    <w:rsid w:val="00305487"/>
    <w:rsid w:val="00306741"/>
    <w:rsid w:val="00306F80"/>
    <w:rsid w:val="00311B2A"/>
    <w:rsid w:val="00314226"/>
    <w:rsid w:val="00315A6C"/>
    <w:rsid w:val="00316E95"/>
    <w:rsid w:val="003172D9"/>
    <w:rsid w:val="00321E1D"/>
    <w:rsid w:val="00322483"/>
    <w:rsid w:val="003248E4"/>
    <w:rsid w:val="00326FD8"/>
    <w:rsid w:val="00327662"/>
    <w:rsid w:val="00333C00"/>
    <w:rsid w:val="003377F0"/>
    <w:rsid w:val="0034057A"/>
    <w:rsid w:val="00340DCC"/>
    <w:rsid w:val="003540D9"/>
    <w:rsid w:val="00355C4D"/>
    <w:rsid w:val="00360437"/>
    <w:rsid w:val="00361AF9"/>
    <w:rsid w:val="00372994"/>
    <w:rsid w:val="00380836"/>
    <w:rsid w:val="003821E4"/>
    <w:rsid w:val="0038238A"/>
    <w:rsid w:val="003829ED"/>
    <w:rsid w:val="00382B3A"/>
    <w:rsid w:val="00383DF8"/>
    <w:rsid w:val="00390D5A"/>
    <w:rsid w:val="00393C0B"/>
    <w:rsid w:val="003952CF"/>
    <w:rsid w:val="00396B5F"/>
    <w:rsid w:val="00397D48"/>
    <w:rsid w:val="003A17C4"/>
    <w:rsid w:val="003A272F"/>
    <w:rsid w:val="003A75AB"/>
    <w:rsid w:val="003B103C"/>
    <w:rsid w:val="003B2E35"/>
    <w:rsid w:val="003B54DA"/>
    <w:rsid w:val="003B7700"/>
    <w:rsid w:val="003B7D40"/>
    <w:rsid w:val="003C2CBB"/>
    <w:rsid w:val="003C3870"/>
    <w:rsid w:val="003C3C8A"/>
    <w:rsid w:val="003C4D21"/>
    <w:rsid w:val="003D5279"/>
    <w:rsid w:val="003D7A0C"/>
    <w:rsid w:val="003E1038"/>
    <w:rsid w:val="003E172E"/>
    <w:rsid w:val="003E3088"/>
    <w:rsid w:val="003E4575"/>
    <w:rsid w:val="003E5F62"/>
    <w:rsid w:val="003F1C31"/>
    <w:rsid w:val="003F3569"/>
    <w:rsid w:val="003F4FB8"/>
    <w:rsid w:val="003F6C40"/>
    <w:rsid w:val="003F78D0"/>
    <w:rsid w:val="00401140"/>
    <w:rsid w:val="004021FF"/>
    <w:rsid w:val="00403F70"/>
    <w:rsid w:val="00410986"/>
    <w:rsid w:val="00412191"/>
    <w:rsid w:val="004144B4"/>
    <w:rsid w:val="004206CE"/>
    <w:rsid w:val="00421580"/>
    <w:rsid w:val="004261B0"/>
    <w:rsid w:val="00426D7D"/>
    <w:rsid w:val="00430548"/>
    <w:rsid w:val="00433598"/>
    <w:rsid w:val="004357C6"/>
    <w:rsid w:val="0043728C"/>
    <w:rsid w:val="004417B5"/>
    <w:rsid w:val="0044436B"/>
    <w:rsid w:val="00444994"/>
    <w:rsid w:val="00444F6E"/>
    <w:rsid w:val="00446C61"/>
    <w:rsid w:val="00452D7B"/>
    <w:rsid w:val="00456D7F"/>
    <w:rsid w:val="00460603"/>
    <w:rsid w:val="0046357A"/>
    <w:rsid w:val="00464303"/>
    <w:rsid w:val="0046483C"/>
    <w:rsid w:val="00464868"/>
    <w:rsid w:val="00466E27"/>
    <w:rsid w:val="004673C0"/>
    <w:rsid w:val="00471409"/>
    <w:rsid w:val="00472170"/>
    <w:rsid w:val="00472C89"/>
    <w:rsid w:val="004761D0"/>
    <w:rsid w:val="00483AFE"/>
    <w:rsid w:val="00484199"/>
    <w:rsid w:val="004845A0"/>
    <w:rsid w:val="004850C4"/>
    <w:rsid w:val="00485A4B"/>
    <w:rsid w:val="004867CD"/>
    <w:rsid w:val="00490369"/>
    <w:rsid w:val="004938D3"/>
    <w:rsid w:val="004A038F"/>
    <w:rsid w:val="004A1E23"/>
    <w:rsid w:val="004A1EF7"/>
    <w:rsid w:val="004B015D"/>
    <w:rsid w:val="004B094E"/>
    <w:rsid w:val="004B1995"/>
    <w:rsid w:val="004B35BE"/>
    <w:rsid w:val="004B6286"/>
    <w:rsid w:val="004B6840"/>
    <w:rsid w:val="004B7154"/>
    <w:rsid w:val="004B7F1A"/>
    <w:rsid w:val="004C1A50"/>
    <w:rsid w:val="004C7EA4"/>
    <w:rsid w:val="004D0E6F"/>
    <w:rsid w:val="004D27F7"/>
    <w:rsid w:val="004D2C32"/>
    <w:rsid w:val="004D4F45"/>
    <w:rsid w:val="004D56B3"/>
    <w:rsid w:val="004D6FC1"/>
    <w:rsid w:val="004D75BF"/>
    <w:rsid w:val="004E11DB"/>
    <w:rsid w:val="004E12A6"/>
    <w:rsid w:val="004E5511"/>
    <w:rsid w:val="004E629C"/>
    <w:rsid w:val="004E6914"/>
    <w:rsid w:val="004F15B3"/>
    <w:rsid w:val="004F18EA"/>
    <w:rsid w:val="004F2316"/>
    <w:rsid w:val="004F2D4B"/>
    <w:rsid w:val="004F2D52"/>
    <w:rsid w:val="004F7D3F"/>
    <w:rsid w:val="00501F27"/>
    <w:rsid w:val="0050206C"/>
    <w:rsid w:val="00506390"/>
    <w:rsid w:val="00506697"/>
    <w:rsid w:val="00507944"/>
    <w:rsid w:val="00510EDC"/>
    <w:rsid w:val="00511965"/>
    <w:rsid w:val="005137DD"/>
    <w:rsid w:val="00513A62"/>
    <w:rsid w:val="00513F78"/>
    <w:rsid w:val="005164FA"/>
    <w:rsid w:val="00523B6D"/>
    <w:rsid w:val="00524082"/>
    <w:rsid w:val="0052711C"/>
    <w:rsid w:val="005271B7"/>
    <w:rsid w:val="005346CC"/>
    <w:rsid w:val="005372AC"/>
    <w:rsid w:val="00547109"/>
    <w:rsid w:val="005475E7"/>
    <w:rsid w:val="00553782"/>
    <w:rsid w:val="005538FF"/>
    <w:rsid w:val="00555B7B"/>
    <w:rsid w:val="00557325"/>
    <w:rsid w:val="00565F35"/>
    <w:rsid w:val="00566765"/>
    <w:rsid w:val="00566C36"/>
    <w:rsid w:val="005702DF"/>
    <w:rsid w:val="005742F1"/>
    <w:rsid w:val="0057433B"/>
    <w:rsid w:val="00575C68"/>
    <w:rsid w:val="0058000C"/>
    <w:rsid w:val="00580F45"/>
    <w:rsid w:val="005834A2"/>
    <w:rsid w:val="00585E5D"/>
    <w:rsid w:val="00586301"/>
    <w:rsid w:val="00586F4E"/>
    <w:rsid w:val="00587CE0"/>
    <w:rsid w:val="00590B2A"/>
    <w:rsid w:val="0059144F"/>
    <w:rsid w:val="00591BA9"/>
    <w:rsid w:val="0059616C"/>
    <w:rsid w:val="005A0D52"/>
    <w:rsid w:val="005A188A"/>
    <w:rsid w:val="005A583D"/>
    <w:rsid w:val="005B0097"/>
    <w:rsid w:val="005B12F0"/>
    <w:rsid w:val="005B1318"/>
    <w:rsid w:val="005B4230"/>
    <w:rsid w:val="005B60A7"/>
    <w:rsid w:val="005B6559"/>
    <w:rsid w:val="005C20D9"/>
    <w:rsid w:val="005C2232"/>
    <w:rsid w:val="005C2468"/>
    <w:rsid w:val="005C3A72"/>
    <w:rsid w:val="005C48B6"/>
    <w:rsid w:val="005D0FE6"/>
    <w:rsid w:val="005D5E02"/>
    <w:rsid w:val="005E52E2"/>
    <w:rsid w:val="005E53B0"/>
    <w:rsid w:val="005E5784"/>
    <w:rsid w:val="005F01E4"/>
    <w:rsid w:val="005F04BD"/>
    <w:rsid w:val="005F0667"/>
    <w:rsid w:val="005F0D14"/>
    <w:rsid w:val="005F2E7A"/>
    <w:rsid w:val="005F33B2"/>
    <w:rsid w:val="005F6D0A"/>
    <w:rsid w:val="00600DCB"/>
    <w:rsid w:val="00605C20"/>
    <w:rsid w:val="00605F77"/>
    <w:rsid w:val="00612F50"/>
    <w:rsid w:val="00614D4E"/>
    <w:rsid w:val="0062180D"/>
    <w:rsid w:val="0062736C"/>
    <w:rsid w:val="00630978"/>
    <w:rsid w:val="00633198"/>
    <w:rsid w:val="006338A1"/>
    <w:rsid w:val="00634765"/>
    <w:rsid w:val="00636C47"/>
    <w:rsid w:val="006460BA"/>
    <w:rsid w:val="00662005"/>
    <w:rsid w:val="00662E6B"/>
    <w:rsid w:val="00663503"/>
    <w:rsid w:val="006658A6"/>
    <w:rsid w:val="00671660"/>
    <w:rsid w:val="0067282C"/>
    <w:rsid w:val="00674A67"/>
    <w:rsid w:val="0067765A"/>
    <w:rsid w:val="00677F8B"/>
    <w:rsid w:val="006810B5"/>
    <w:rsid w:val="00681535"/>
    <w:rsid w:val="00682A45"/>
    <w:rsid w:val="00683630"/>
    <w:rsid w:val="0068398F"/>
    <w:rsid w:val="00690416"/>
    <w:rsid w:val="00692592"/>
    <w:rsid w:val="006937B8"/>
    <w:rsid w:val="00693E74"/>
    <w:rsid w:val="00696A54"/>
    <w:rsid w:val="006A420D"/>
    <w:rsid w:val="006B41C0"/>
    <w:rsid w:val="006B4263"/>
    <w:rsid w:val="006B7020"/>
    <w:rsid w:val="006B70E6"/>
    <w:rsid w:val="006C017A"/>
    <w:rsid w:val="006C08D0"/>
    <w:rsid w:val="006C2EF9"/>
    <w:rsid w:val="006C37E7"/>
    <w:rsid w:val="006C39F6"/>
    <w:rsid w:val="006C6C6A"/>
    <w:rsid w:val="006C6F70"/>
    <w:rsid w:val="006C7211"/>
    <w:rsid w:val="006D3376"/>
    <w:rsid w:val="006D4A38"/>
    <w:rsid w:val="006D6132"/>
    <w:rsid w:val="006D791A"/>
    <w:rsid w:val="006E1FDF"/>
    <w:rsid w:val="006E4F6A"/>
    <w:rsid w:val="006F0AD6"/>
    <w:rsid w:val="006F21D6"/>
    <w:rsid w:val="006F34FD"/>
    <w:rsid w:val="006F7A55"/>
    <w:rsid w:val="00700EB7"/>
    <w:rsid w:val="00703CC4"/>
    <w:rsid w:val="00707983"/>
    <w:rsid w:val="00713D16"/>
    <w:rsid w:val="00717244"/>
    <w:rsid w:val="00721E81"/>
    <w:rsid w:val="00721EB1"/>
    <w:rsid w:val="0072676D"/>
    <w:rsid w:val="007336CF"/>
    <w:rsid w:val="007359D4"/>
    <w:rsid w:val="00752550"/>
    <w:rsid w:val="00756976"/>
    <w:rsid w:val="00760A85"/>
    <w:rsid w:val="00760B5B"/>
    <w:rsid w:val="00760FBB"/>
    <w:rsid w:val="0076325A"/>
    <w:rsid w:val="0076408F"/>
    <w:rsid w:val="007665DE"/>
    <w:rsid w:val="00770E52"/>
    <w:rsid w:val="00771514"/>
    <w:rsid w:val="0077442D"/>
    <w:rsid w:val="00774567"/>
    <w:rsid w:val="007751FE"/>
    <w:rsid w:val="00775895"/>
    <w:rsid w:val="00777E8E"/>
    <w:rsid w:val="00780122"/>
    <w:rsid w:val="0078058F"/>
    <w:rsid w:val="00783B0B"/>
    <w:rsid w:val="00784662"/>
    <w:rsid w:val="007870BB"/>
    <w:rsid w:val="00790193"/>
    <w:rsid w:val="00793702"/>
    <w:rsid w:val="00794A1B"/>
    <w:rsid w:val="007950EF"/>
    <w:rsid w:val="0079682B"/>
    <w:rsid w:val="007A0FA3"/>
    <w:rsid w:val="007A4FEF"/>
    <w:rsid w:val="007A75F1"/>
    <w:rsid w:val="007B0DBF"/>
    <w:rsid w:val="007B3A1F"/>
    <w:rsid w:val="007B4531"/>
    <w:rsid w:val="007B6F80"/>
    <w:rsid w:val="007C286F"/>
    <w:rsid w:val="007C3C28"/>
    <w:rsid w:val="007C42E1"/>
    <w:rsid w:val="007C7BDD"/>
    <w:rsid w:val="007D2E43"/>
    <w:rsid w:val="007D345A"/>
    <w:rsid w:val="007D5DF1"/>
    <w:rsid w:val="007D63FA"/>
    <w:rsid w:val="007E279A"/>
    <w:rsid w:val="007E2836"/>
    <w:rsid w:val="007E28A6"/>
    <w:rsid w:val="007E3E3E"/>
    <w:rsid w:val="007E5140"/>
    <w:rsid w:val="007E5333"/>
    <w:rsid w:val="007E7C8E"/>
    <w:rsid w:val="007E7EFC"/>
    <w:rsid w:val="007F28C2"/>
    <w:rsid w:val="007F40EC"/>
    <w:rsid w:val="008012F4"/>
    <w:rsid w:val="008015BD"/>
    <w:rsid w:val="00801CDA"/>
    <w:rsid w:val="00801D4A"/>
    <w:rsid w:val="00801E66"/>
    <w:rsid w:val="008036AC"/>
    <w:rsid w:val="00807309"/>
    <w:rsid w:val="00816B5A"/>
    <w:rsid w:val="008200F8"/>
    <w:rsid w:val="00820B6A"/>
    <w:rsid w:val="00821554"/>
    <w:rsid w:val="00825B64"/>
    <w:rsid w:val="00830398"/>
    <w:rsid w:val="00830431"/>
    <w:rsid w:val="0083119D"/>
    <w:rsid w:val="00832013"/>
    <w:rsid w:val="008322F7"/>
    <w:rsid w:val="00834287"/>
    <w:rsid w:val="00834B82"/>
    <w:rsid w:val="00835D5B"/>
    <w:rsid w:val="00835DF5"/>
    <w:rsid w:val="00844DA9"/>
    <w:rsid w:val="00847AE7"/>
    <w:rsid w:val="00847FE6"/>
    <w:rsid w:val="00847FF5"/>
    <w:rsid w:val="00852964"/>
    <w:rsid w:val="0085432D"/>
    <w:rsid w:val="00854A3B"/>
    <w:rsid w:val="0085574E"/>
    <w:rsid w:val="00855AB9"/>
    <w:rsid w:val="008611EA"/>
    <w:rsid w:val="008707FD"/>
    <w:rsid w:val="00873511"/>
    <w:rsid w:val="00874BFF"/>
    <w:rsid w:val="00877936"/>
    <w:rsid w:val="008827CF"/>
    <w:rsid w:val="00884E04"/>
    <w:rsid w:val="008865DD"/>
    <w:rsid w:val="008865FC"/>
    <w:rsid w:val="00891427"/>
    <w:rsid w:val="008A04ED"/>
    <w:rsid w:val="008A16BF"/>
    <w:rsid w:val="008A2169"/>
    <w:rsid w:val="008A3201"/>
    <w:rsid w:val="008A425D"/>
    <w:rsid w:val="008A43D2"/>
    <w:rsid w:val="008A4619"/>
    <w:rsid w:val="008A4B69"/>
    <w:rsid w:val="008A4F90"/>
    <w:rsid w:val="008A6FA6"/>
    <w:rsid w:val="008A78F8"/>
    <w:rsid w:val="008B2BDA"/>
    <w:rsid w:val="008B56AD"/>
    <w:rsid w:val="008B5C7F"/>
    <w:rsid w:val="008B6781"/>
    <w:rsid w:val="008B6881"/>
    <w:rsid w:val="008B6F67"/>
    <w:rsid w:val="008C00E6"/>
    <w:rsid w:val="008C1F86"/>
    <w:rsid w:val="008C2B15"/>
    <w:rsid w:val="008C7377"/>
    <w:rsid w:val="008C7F6B"/>
    <w:rsid w:val="008D4D67"/>
    <w:rsid w:val="008D569A"/>
    <w:rsid w:val="008E07AA"/>
    <w:rsid w:val="008E7395"/>
    <w:rsid w:val="008F1694"/>
    <w:rsid w:val="008F2F05"/>
    <w:rsid w:val="008F5560"/>
    <w:rsid w:val="008F5B0A"/>
    <w:rsid w:val="00904403"/>
    <w:rsid w:val="009053BE"/>
    <w:rsid w:val="0090660D"/>
    <w:rsid w:val="00913D5F"/>
    <w:rsid w:val="009177EC"/>
    <w:rsid w:val="00920C00"/>
    <w:rsid w:val="0092232B"/>
    <w:rsid w:val="0092325F"/>
    <w:rsid w:val="00931407"/>
    <w:rsid w:val="009327F4"/>
    <w:rsid w:val="00932F6F"/>
    <w:rsid w:val="00933F95"/>
    <w:rsid w:val="00941B43"/>
    <w:rsid w:val="00941C69"/>
    <w:rsid w:val="00942E9B"/>
    <w:rsid w:val="00942ECF"/>
    <w:rsid w:val="00944E8A"/>
    <w:rsid w:val="0094679B"/>
    <w:rsid w:val="00957166"/>
    <w:rsid w:val="00961BCA"/>
    <w:rsid w:val="00963A49"/>
    <w:rsid w:val="009672C4"/>
    <w:rsid w:val="00970944"/>
    <w:rsid w:val="009709FC"/>
    <w:rsid w:val="00970DF8"/>
    <w:rsid w:val="009714E6"/>
    <w:rsid w:val="00973DCE"/>
    <w:rsid w:val="00975EE6"/>
    <w:rsid w:val="009760A3"/>
    <w:rsid w:val="009868EB"/>
    <w:rsid w:val="00986A71"/>
    <w:rsid w:val="0098721B"/>
    <w:rsid w:val="00991F5B"/>
    <w:rsid w:val="00992414"/>
    <w:rsid w:val="00993B47"/>
    <w:rsid w:val="009A4688"/>
    <w:rsid w:val="009A55F4"/>
    <w:rsid w:val="009A6CBA"/>
    <w:rsid w:val="009B1ABA"/>
    <w:rsid w:val="009B1AC8"/>
    <w:rsid w:val="009B294A"/>
    <w:rsid w:val="009B7153"/>
    <w:rsid w:val="009C5B09"/>
    <w:rsid w:val="009D5A5D"/>
    <w:rsid w:val="009D5A9D"/>
    <w:rsid w:val="009D62DC"/>
    <w:rsid w:val="009E0E58"/>
    <w:rsid w:val="009E1BCF"/>
    <w:rsid w:val="009E212F"/>
    <w:rsid w:val="009E22A7"/>
    <w:rsid w:val="009E4AA8"/>
    <w:rsid w:val="009E58F3"/>
    <w:rsid w:val="00A011A5"/>
    <w:rsid w:val="00A01EEC"/>
    <w:rsid w:val="00A038F0"/>
    <w:rsid w:val="00A10999"/>
    <w:rsid w:val="00A116E0"/>
    <w:rsid w:val="00A1764B"/>
    <w:rsid w:val="00A2074D"/>
    <w:rsid w:val="00A21A18"/>
    <w:rsid w:val="00A2451B"/>
    <w:rsid w:val="00A26111"/>
    <w:rsid w:val="00A27ED5"/>
    <w:rsid w:val="00A27F79"/>
    <w:rsid w:val="00A317E5"/>
    <w:rsid w:val="00A36BB5"/>
    <w:rsid w:val="00A408CB"/>
    <w:rsid w:val="00A4121F"/>
    <w:rsid w:val="00A42DF0"/>
    <w:rsid w:val="00A44B58"/>
    <w:rsid w:val="00A44E8F"/>
    <w:rsid w:val="00A51AA3"/>
    <w:rsid w:val="00A64636"/>
    <w:rsid w:val="00A75A38"/>
    <w:rsid w:val="00A801CE"/>
    <w:rsid w:val="00A83C56"/>
    <w:rsid w:val="00A85DD3"/>
    <w:rsid w:val="00A87EA5"/>
    <w:rsid w:val="00A90356"/>
    <w:rsid w:val="00A932E3"/>
    <w:rsid w:val="00A94ADD"/>
    <w:rsid w:val="00A979BA"/>
    <w:rsid w:val="00AA098F"/>
    <w:rsid w:val="00AA2664"/>
    <w:rsid w:val="00AA3860"/>
    <w:rsid w:val="00AA593E"/>
    <w:rsid w:val="00AB17C9"/>
    <w:rsid w:val="00AB1CEB"/>
    <w:rsid w:val="00AB2804"/>
    <w:rsid w:val="00AB4442"/>
    <w:rsid w:val="00AB50F8"/>
    <w:rsid w:val="00AC1AB7"/>
    <w:rsid w:val="00AC1D2E"/>
    <w:rsid w:val="00AC284B"/>
    <w:rsid w:val="00AC4F10"/>
    <w:rsid w:val="00AD174E"/>
    <w:rsid w:val="00AD2E43"/>
    <w:rsid w:val="00AD5382"/>
    <w:rsid w:val="00AD6633"/>
    <w:rsid w:val="00AD6BCD"/>
    <w:rsid w:val="00AD73C0"/>
    <w:rsid w:val="00AD7D49"/>
    <w:rsid w:val="00AE46B9"/>
    <w:rsid w:val="00AE7B8A"/>
    <w:rsid w:val="00AF38D0"/>
    <w:rsid w:val="00AF5C73"/>
    <w:rsid w:val="00AF7DCE"/>
    <w:rsid w:val="00B121E5"/>
    <w:rsid w:val="00B12890"/>
    <w:rsid w:val="00B17573"/>
    <w:rsid w:val="00B21460"/>
    <w:rsid w:val="00B22650"/>
    <w:rsid w:val="00B25240"/>
    <w:rsid w:val="00B25664"/>
    <w:rsid w:val="00B26FFA"/>
    <w:rsid w:val="00B27115"/>
    <w:rsid w:val="00B31DB1"/>
    <w:rsid w:val="00B322BA"/>
    <w:rsid w:val="00B3746A"/>
    <w:rsid w:val="00B512EC"/>
    <w:rsid w:val="00B528F9"/>
    <w:rsid w:val="00B5667D"/>
    <w:rsid w:val="00B6107B"/>
    <w:rsid w:val="00B64338"/>
    <w:rsid w:val="00B66261"/>
    <w:rsid w:val="00B70946"/>
    <w:rsid w:val="00B72F64"/>
    <w:rsid w:val="00B823B0"/>
    <w:rsid w:val="00B84097"/>
    <w:rsid w:val="00B850E8"/>
    <w:rsid w:val="00B90004"/>
    <w:rsid w:val="00B93D46"/>
    <w:rsid w:val="00B9428F"/>
    <w:rsid w:val="00B94336"/>
    <w:rsid w:val="00BA1938"/>
    <w:rsid w:val="00BA353D"/>
    <w:rsid w:val="00BA6602"/>
    <w:rsid w:val="00BB05BD"/>
    <w:rsid w:val="00BB18D0"/>
    <w:rsid w:val="00BB5352"/>
    <w:rsid w:val="00BB5E91"/>
    <w:rsid w:val="00BB6669"/>
    <w:rsid w:val="00BB7C12"/>
    <w:rsid w:val="00BB7D70"/>
    <w:rsid w:val="00BC3A6D"/>
    <w:rsid w:val="00BC4278"/>
    <w:rsid w:val="00BC6D25"/>
    <w:rsid w:val="00BD016F"/>
    <w:rsid w:val="00BD0223"/>
    <w:rsid w:val="00BD2963"/>
    <w:rsid w:val="00BD4F2D"/>
    <w:rsid w:val="00BD568B"/>
    <w:rsid w:val="00BD6B8D"/>
    <w:rsid w:val="00BE002D"/>
    <w:rsid w:val="00BE35FE"/>
    <w:rsid w:val="00BE3E27"/>
    <w:rsid w:val="00BE48C3"/>
    <w:rsid w:val="00BE765A"/>
    <w:rsid w:val="00BF012A"/>
    <w:rsid w:val="00BF39CA"/>
    <w:rsid w:val="00BF3AC9"/>
    <w:rsid w:val="00C027F0"/>
    <w:rsid w:val="00C03669"/>
    <w:rsid w:val="00C04EE9"/>
    <w:rsid w:val="00C06EEF"/>
    <w:rsid w:val="00C13936"/>
    <w:rsid w:val="00C1500B"/>
    <w:rsid w:val="00C175FC"/>
    <w:rsid w:val="00C2156A"/>
    <w:rsid w:val="00C21788"/>
    <w:rsid w:val="00C3412D"/>
    <w:rsid w:val="00C36523"/>
    <w:rsid w:val="00C429FC"/>
    <w:rsid w:val="00C47FA7"/>
    <w:rsid w:val="00C552A4"/>
    <w:rsid w:val="00C56051"/>
    <w:rsid w:val="00C569B0"/>
    <w:rsid w:val="00C66D08"/>
    <w:rsid w:val="00C6782E"/>
    <w:rsid w:val="00C73C10"/>
    <w:rsid w:val="00C74EEE"/>
    <w:rsid w:val="00C80646"/>
    <w:rsid w:val="00C8505F"/>
    <w:rsid w:val="00C864CF"/>
    <w:rsid w:val="00C91E76"/>
    <w:rsid w:val="00C92DFC"/>
    <w:rsid w:val="00C93811"/>
    <w:rsid w:val="00C93E1A"/>
    <w:rsid w:val="00C9565C"/>
    <w:rsid w:val="00CA11ED"/>
    <w:rsid w:val="00CA2516"/>
    <w:rsid w:val="00CA53EC"/>
    <w:rsid w:val="00CA63DC"/>
    <w:rsid w:val="00CA7A6C"/>
    <w:rsid w:val="00CC1598"/>
    <w:rsid w:val="00CC551B"/>
    <w:rsid w:val="00CC76FA"/>
    <w:rsid w:val="00CD2344"/>
    <w:rsid w:val="00CE25A4"/>
    <w:rsid w:val="00CE2C56"/>
    <w:rsid w:val="00CE336F"/>
    <w:rsid w:val="00CE3475"/>
    <w:rsid w:val="00CE3683"/>
    <w:rsid w:val="00CE7F74"/>
    <w:rsid w:val="00CF239C"/>
    <w:rsid w:val="00CF3095"/>
    <w:rsid w:val="00CF5F9E"/>
    <w:rsid w:val="00D0066D"/>
    <w:rsid w:val="00D012DC"/>
    <w:rsid w:val="00D01828"/>
    <w:rsid w:val="00D053A9"/>
    <w:rsid w:val="00D05604"/>
    <w:rsid w:val="00D06DD8"/>
    <w:rsid w:val="00D07013"/>
    <w:rsid w:val="00D106FB"/>
    <w:rsid w:val="00D11C7B"/>
    <w:rsid w:val="00D15BB5"/>
    <w:rsid w:val="00D17AA7"/>
    <w:rsid w:val="00D24704"/>
    <w:rsid w:val="00D25349"/>
    <w:rsid w:val="00D25D0A"/>
    <w:rsid w:val="00D26F9A"/>
    <w:rsid w:val="00D27C91"/>
    <w:rsid w:val="00D3052E"/>
    <w:rsid w:val="00D30ACA"/>
    <w:rsid w:val="00D3140A"/>
    <w:rsid w:val="00D33057"/>
    <w:rsid w:val="00D3369D"/>
    <w:rsid w:val="00D351A8"/>
    <w:rsid w:val="00D35522"/>
    <w:rsid w:val="00D37960"/>
    <w:rsid w:val="00D4024F"/>
    <w:rsid w:val="00D41842"/>
    <w:rsid w:val="00D43535"/>
    <w:rsid w:val="00D43C8F"/>
    <w:rsid w:val="00D44478"/>
    <w:rsid w:val="00D45538"/>
    <w:rsid w:val="00D463B8"/>
    <w:rsid w:val="00D50EEB"/>
    <w:rsid w:val="00D5737F"/>
    <w:rsid w:val="00D636BC"/>
    <w:rsid w:val="00D6454B"/>
    <w:rsid w:val="00D670CE"/>
    <w:rsid w:val="00D71CBB"/>
    <w:rsid w:val="00D72018"/>
    <w:rsid w:val="00D72E8D"/>
    <w:rsid w:val="00D76606"/>
    <w:rsid w:val="00D77BFC"/>
    <w:rsid w:val="00D822DC"/>
    <w:rsid w:val="00D8249B"/>
    <w:rsid w:val="00D83FD2"/>
    <w:rsid w:val="00D85B11"/>
    <w:rsid w:val="00D90B8F"/>
    <w:rsid w:val="00D939B4"/>
    <w:rsid w:val="00D9409C"/>
    <w:rsid w:val="00D945ED"/>
    <w:rsid w:val="00D96DE1"/>
    <w:rsid w:val="00DA18CD"/>
    <w:rsid w:val="00DA3230"/>
    <w:rsid w:val="00DA48C1"/>
    <w:rsid w:val="00DA5E3F"/>
    <w:rsid w:val="00DB4BF7"/>
    <w:rsid w:val="00DB4D37"/>
    <w:rsid w:val="00DB57DE"/>
    <w:rsid w:val="00DC480E"/>
    <w:rsid w:val="00DC51E5"/>
    <w:rsid w:val="00DC673D"/>
    <w:rsid w:val="00DD0990"/>
    <w:rsid w:val="00DD22F7"/>
    <w:rsid w:val="00DD2DC6"/>
    <w:rsid w:val="00DD3C06"/>
    <w:rsid w:val="00DD747E"/>
    <w:rsid w:val="00DD757D"/>
    <w:rsid w:val="00DE292B"/>
    <w:rsid w:val="00DE469E"/>
    <w:rsid w:val="00DE4AC6"/>
    <w:rsid w:val="00DE596A"/>
    <w:rsid w:val="00DF6142"/>
    <w:rsid w:val="00DF77A0"/>
    <w:rsid w:val="00DF7AE2"/>
    <w:rsid w:val="00E00486"/>
    <w:rsid w:val="00E02889"/>
    <w:rsid w:val="00E03FD4"/>
    <w:rsid w:val="00E1145B"/>
    <w:rsid w:val="00E120B3"/>
    <w:rsid w:val="00E1223F"/>
    <w:rsid w:val="00E14B5F"/>
    <w:rsid w:val="00E173BF"/>
    <w:rsid w:val="00E17576"/>
    <w:rsid w:val="00E206D3"/>
    <w:rsid w:val="00E321B1"/>
    <w:rsid w:val="00E326AA"/>
    <w:rsid w:val="00E33F21"/>
    <w:rsid w:val="00E34DDF"/>
    <w:rsid w:val="00E359B8"/>
    <w:rsid w:val="00E40443"/>
    <w:rsid w:val="00E40B3B"/>
    <w:rsid w:val="00E42208"/>
    <w:rsid w:val="00E4333E"/>
    <w:rsid w:val="00E4674B"/>
    <w:rsid w:val="00E46B72"/>
    <w:rsid w:val="00E475E9"/>
    <w:rsid w:val="00E476B3"/>
    <w:rsid w:val="00E530D6"/>
    <w:rsid w:val="00E5424F"/>
    <w:rsid w:val="00E54CDC"/>
    <w:rsid w:val="00E54E79"/>
    <w:rsid w:val="00E56211"/>
    <w:rsid w:val="00E574AC"/>
    <w:rsid w:val="00E6656F"/>
    <w:rsid w:val="00E71FFD"/>
    <w:rsid w:val="00E74489"/>
    <w:rsid w:val="00E74F0C"/>
    <w:rsid w:val="00E75A7E"/>
    <w:rsid w:val="00E76148"/>
    <w:rsid w:val="00E81324"/>
    <w:rsid w:val="00E82C25"/>
    <w:rsid w:val="00E8315A"/>
    <w:rsid w:val="00E84123"/>
    <w:rsid w:val="00E868CB"/>
    <w:rsid w:val="00E92B1D"/>
    <w:rsid w:val="00E94B2C"/>
    <w:rsid w:val="00E951AC"/>
    <w:rsid w:val="00E95B01"/>
    <w:rsid w:val="00EA0A29"/>
    <w:rsid w:val="00EA385D"/>
    <w:rsid w:val="00EA4D40"/>
    <w:rsid w:val="00EB038F"/>
    <w:rsid w:val="00EB2A62"/>
    <w:rsid w:val="00EB6F5B"/>
    <w:rsid w:val="00EC3B03"/>
    <w:rsid w:val="00ED14F2"/>
    <w:rsid w:val="00ED245A"/>
    <w:rsid w:val="00EE0F65"/>
    <w:rsid w:val="00EE127F"/>
    <w:rsid w:val="00EE1A7A"/>
    <w:rsid w:val="00EE26F2"/>
    <w:rsid w:val="00EE71BA"/>
    <w:rsid w:val="00EF01AC"/>
    <w:rsid w:val="00EF05EA"/>
    <w:rsid w:val="00EF0A6A"/>
    <w:rsid w:val="00EF392B"/>
    <w:rsid w:val="00EF77BE"/>
    <w:rsid w:val="00F0351D"/>
    <w:rsid w:val="00F038B2"/>
    <w:rsid w:val="00F042EC"/>
    <w:rsid w:val="00F066FE"/>
    <w:rsid w:val="00F069F9"/>
    <w:rsid w:val="00F0732C"/>
    <w:rsid w:val="00F07F70"/>
    <w:rsid w:val="00F13364"/>
    <w:rsid w:val="00F2050D"/>
    <w:rsid w:val="00F20BBF"/>
    <w:rsid w:val="00F24825"/>
    <w:rsid w:val="00F37F1E"/>
    <w:rsid w:val="00F44768"/>
    <w:rsid w:val="00F508A3"/>
    <w:rsid w:val="00F524EF"/>
    <w:rsid w:val="00F52673"/>
    <w:rsid w:val="00F52AE7"/>
    <w:rsid w:val="00F56ECE"/>
    <w:rsid w:val="00F575A8"/>
    <w:rsid w:val="00F60D3D"/>
    <w:rsid w:val="00F61CED"/>
    <w:rsid w:val="00F63085"/>
    <w:rsid w:val="00F71FA3"/>
    <w:rsid w:val="00F72403"/>
    <w:rsid w:val="00F73E19"/>
    <w:rsid w:val="00F743B8"/>
    <w:rsid w:val="00F82336"/>
    <w:rsid w:val="00F845FF"/>
    <w:rsid w:val="00F87A34"/>
    <w:rsid w:val="00F932C6"/>
    <w:rsid w:val="00F93713"/>
    <w:rsid w:val="00F97E85"/>
    <w:rsid w:val="00FA3D11"/>
    <w:rsid w:val="00FA4C19"/>
    <w:rsid w:val="00FB15AF"/>
    <w:rsid w:val="00FB3AB7"/>
    <w:rsid w:val="00FC3BF7"/>
    <w:rsid w:val="00FC6797"/>
    <w:rsid w:val="00FD0130"/>
    <w:rsid w:val="00FD2661"/>
    <w:rsid w:val="00FD6719"/>
    <w:rsid w:val="00FD7EC7"/>
    <w:rsid w:val="00FE5536"/>
    <w:rsid w:val="00FE6221"/>
    <w:rsid w:val="00FE6B6B"/>
    <w:rsid w:val="00FE7F4D"/>
    <w:rsid w:val="00FF40F2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7BDF92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Char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Char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Char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Char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Char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Char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Char">
    <w:name w:val="标题 1 Char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Char">
    <w:name w:val="标题 2 Char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Char">
    <w:name w:val="标题 Char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Char">
    <w:name w:val="标题 3 Char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Char">
    <w:name w:val="标题 4 Char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Char">
    <w:name w:val="标题 5 Char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Char">
    <w:name w:val="标题 6 Char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Char">
    <w:name w:val="标题 7 Char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Char">
    <w:name w:val="标题 8 Char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Char">
    <w:name w:val="标题 9 Char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8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9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a">
    <w:name w:val="Plain Text"/>
    <w:basedOn w:val="a3"/>
    <w:link w:val="Char0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Char0">
    <w:name w:val="纯文本 Char"/>
    <w:basedOn w:val="a4"/>
    <w:link w:val="aa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b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b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c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c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d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e">
    <w:name w:val="Subtitle"/>
    <w:basedOn w:val="a7"/>
    <w:next w:val="a3"/>
    <w:link w:val="Char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Char1">
    <w:name w:val="副标题 Char"/>
    <w:link w:val="ae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0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0">
    <w:name w:val="列出段落1"/>
    <w:basedOn w:val="a3"/>
    <w:uiPriority w:val="34"/>
    <w:rsid w:val="0076408F"/>
    <w:pPr>
      <w:ind w:firstLineChars="200" w:firstLine="420"/>
    </w:pPr>
  </w:style>
  <w:style w:type="paragraph" w:styleId="11">
    <w:name w:val="toc 1"/>
    <w:basedOn w:val="a3"/>
    <w:next w:val="a3"/>
    <w:uiPriority w:val="39"/>
    <w:unhideWhenUsed/>
    <w:rsid w:val="0076408F"/>
  </w:style>
  <w:style w:type="paragraph" w:styleId="20">
    <w:name w:val="toc 2"/>
    <w:basedOn w:val="a3"/>
    <w:next w:val="a3"/>
    <w:uiPriority w:val="39"/>
    <w:rsid w:val="0076408F"/>
    <w:pPr>
      <w:ind w:leftChars="200" w:left="420"/>
    </w:pPr>
  </w:style>
  <w:style w:type="paragraph" w:styleId="30">
    <w:name w:val="toc 3"/>
    <w:basedOn w:val="a3"/>
    <w:next w:val="a3"/>
    <w:uiPriority w:val="39"/>
    <w:rsid w:val="0076408F"/>
    <w:pPr>
      <w:ind w:leftChars="400" w:left="840"/>
    </w:pPr>
  </w:style>
  <w:style w:type="paragraph" w:styleId="40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0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0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0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0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0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1">
    <w:name w:val="Balloon Text"/>
    <w:basedOn w:val="a3"/>
    <w:link w:val="Char2"/>
    <w:uiPriority w:val="99"/>
    <w:unhideWhenUsed/>
    <w:rsid w:val="0076408F"/>
    <w:rPr>
      <w:sz w:val="18"/>
      <w:szCs w:val="18"/>
    </w:rPr>
  </w:style>
  <w:style w:type="character" w:customStyle="1" w:styleId="Char2">
    <w:name w:val="批注框文本 Char"/>
    <w:link w:val="af1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2">
    <w:name w:val="annotation text"/>
    <w:basedOn w:val="a3"/>
    <w:link w:val="Char3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Char3">
    <w:name w:val="批注文字 Char"/>
    <w:link w:val="af2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3">
    <w:name w:val="annotation reference"/>
    <w:uiPriority w:val="99"/>
    <w:unhideWhenUsed/>
    <w:rsid w:val="0076408F"/>
    <w:rPr>
      <w:sz w:val="21"/>
      <w:szCs w:val="21"/>
    </w:rPr>
  </w:style>
  <w:style w:type="paragraph" w:styleId="af4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5">
    <w:name w:val="Emphasis"/>
    <w:uiPriority w:val="20"/>
    <w:qFormat/>
    <w:rsid w:val="0076408F"/>
    <w:rPr>
      <w:i/>
      <w:iCs/>
      <w:color w:val="auto"/>
    </w:rPr>
  </w:style>
  <w:style w:type="paragraph" w:styleId="af6">
    <w:name w:val="Date"/>
    <w:basedOn w:val="a3"/>
    <w:next w:val="a3"/>
    <w:link w:val="Char4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Char4">
    <w:name w:val="日期 Char"/>
    <w:basedOn w:val="a4"/>
    <w:link w:val="af6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7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7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8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8">
    <w:name w:val="四级标题 字符"/>
    <w:basedOn w:val="af7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9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a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b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d">
    <w:name w:val="小四正文"/>
    <w:basedOn w:val="aa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e">
    <w:name w:val="Strong"/>
    <w:uiPriority w:val="22"/>
    <w:qFormat/>
    <w:rsid w:val="0076408F"/>
    <w:rPr>
      <w:b/>
      <w:bCs/>
      <w:color w:val="auto"/>
    </w:rPr>
  </w:style>
  <w:style w:type="paragraph" w:styleId="aff">
    <w:name w:val="footer"/>
    <w:basedOn w:val="a3"/>
    <w:link w:val="Char5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Char5">
    <w:name w:val="页脚 Char"/>
    <w:link w:val="aff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0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1">
    <w:name w:val="header"/>
    <w:basedOn w:val="a3"/>
    <w:link w:val="Char6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6">
    <w:name w:val="页眉 Char"/>
    <w:link w:val="aff1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2">
    <w:name w:val="引用标志"/>
    <w:basedOn w:val="a3"/>
    <w:next w:val="a3"/>
    <w:rsid w:val="0076408F"/>
  </w:style>
  <w:style w:type="paragraph" w:styleId="aff3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4">
    <w:name w:val="Body Text"/>
    <w:basedOn w:val="a3"/>
    <w:link w:val="Char7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Char7">
    <w:name w:val="正文文本 Char"/>
    <w:basedOn w:val="a4"/>
    <w:link w:val="aff4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5">
    <w:name w:val="annotation subject"/>
    <w:basedOn w:val="af2"/>
    <w:next w:val="af2"/>
    <w:link w:val="Char8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Char8">
    <w:name w:val="批注主题 Char"/>
    <w:basedOn w:val="Char3"/>
    <w:link w:val="aff5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6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76408F"/>
    <w:rPr>
      <w:rFonts w:ascii="宋体" w:eastAsia="宋体" w:hAnsi="宋体" w:cs="宋体"/>
      <w:kern w:val="0"/>
    </w:rPr>
  </w:style>
  <w:style w:type="paragraph" w:styleId="1">
    <w:name w:val="heading 1"/>
    <w:basedOn w:val="a3"/>
    <w:next w:val="a3"/>
    <w:link w:val="1Char"/>
    <w:uiPriority w:val="9"/>
    <w:qFormat/>
    <w:rsid w:val="0076408F"/>
    <w:pPr>
      <w:keepNext/>
      <w:keepLines/>
      <w:spacing w:before="240"/>
      <w:outlineLvl w:val="0"/>
    </w:pPr>
    <w:rPr>
      <w:rFonts w:ascii="Calibri Light" w:hAnsi="Calibri Light" w:cs="Times New Roman"/>
      <w:b/>
      <w:sz w:val="44"/>
      <w:szCs w:val="32"/>
    </w:rPr>
  </w:style>
  <w:style w:type="paragraph" w:styleId="2">
    <w:name w:val="heading 2"/>
    <w:basedOn w:val="a3"/>
    <w:next w:val="a3"/>
    <w:link w:val="2Char"/>
    <w:uiPriority w:val="9"/>
    <w:unhideWhenUsed/>
    <w:qFormat/>
    <w:rsid w:val="0076408F"/>
    <w:pPr>
      <w:keepNext/>
      <w:keepLines/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3">
    <w:name w:val="heading 3"/>
    <w:basedOn w:val="a3"/>
    <w:next w:val="a3"/>
    <w:link w:val="3Char"/>
    <w:uiPriority w:val="9"/>
    <w:unhideWhenUsed/>
    <w:qFormat/>
    <w:rsid w:val="0076408F"/>
    <w:pPr>
      <w:keepNext/>
      <w:keepLines/>
      <w:spacing w:before="4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4">
    <w:name w:val="heading 4"/>
    <w:basedOn w:val="a3"/>
    <w:next w:val="a3"/>
    <w:link w:val="4Char"/>
    <w:uiPriority w:val="9"/>
    <w:unhideWhenUsed/>
    <w:qFormat/>
    <w:rsid w:val="0076408F"/>
    <w:pPr>
      <w:keepNext/>
      <w:keepLines/>
      <w:spacing w:before="40"/>
      <w:outlineLvl w:val="3"/>
    </w:pPr>
    <w:rPr>
      <w:rFonts w:ascii="Calibri Light" w:hAnsi="Calibri Light" w:cs="Times New Roman"/>
      <w:b/>
      <w:iCs/>
    </w:rPr>
  </w:style>
  <w:style w:type="paragraph" w:styleId="5">
    <w:name w:val="heading 5"/>
    <w:basedOn w:val="a3"/>
    <w:next w:val="a3"/>
    <w:link w:val="5Char"/>
    <w:uiPriority w:val="9"/>
    <w:unhideWhenUsed/>
    <w:qFormat/>
    <w:rsid w:val="0076408F"/>
    <w:pPr>
      <w:keepNext/>
      <w:keepLines/>
      <w:spacing w:before="40"/>
      <w:outlineLvl w:val="4"/>
    </w:pPr>
    <w:rPr>
      <w:rFonts w:ascii="Calibri Light" w:hAnsi="Calibri Light" w:cs="Times New Roman"/>
      <w:color w:val="2E74B5"/>
    </w:rPr>
  </w:style>
  <w:style w:type="paragraph" w:styleId="6">
    <w:name w:val="heading 6"/>
    <w:basedOn w:val="a3"/>
    <w:next w:val="a3"/>
    <w:link w:val="6Char"/>
    <w:uiPriority w:val="9"/>
    <w:unhideWhenUsed/>
    <w:qFormat/>
    <w:rsid w:val="0076408F"/>
    <w:pPr>
      <w:keepNext/>
      <w:keepLines/>
      <w:spacing w:before="40"/>
      <w:outlineLvl w:val="5"/>
    </w:pPr>
    <w:rPr>
      <w:rFonts w:ascii="Calibri Light" w:hAnsi="Calibri Light" w:cs="Times New Roman"/>
      <w:color w:val="1F4E79"/>
    </w:rPr>
  </w:style>
  <w:style w:type="paragraph" w:styleId="7">
    <w:name w:val="heading 7"/>
    <w:basedOn w:val="a3"/>
    <w:next w:val="a3"/>
    <w:link w:val="7Char"/>
    <w:uiPriority w:val="9"/>
    <w:unhideWhenUsed/>
    <w:qFormat/>
    <w:rsid w:val="0076408F"/>
    <w:pPr>
      <w:keepNext/>
      <w:keepLines/>
      <w:spacing w:before="40"/>
      <w:outlineLvl w:val="6"/>
    </w:pPr>
    <w:rPr>
      <w:rFonts w:ascii="Calibri Light" w:hAnsi="Calibri Light" w:cs="Times New Roman"/>
      <w:i/>
      <w:iCs/>
      <w:color w:val="1F4E79"/>
    </w:rPr>
  </w:style>
  <w:style w:type="paragraph" w:styleId="8">
    <w:name w:val="heading 8"/>
    <w:basedOn w:val="a3"/>
    <w:next w:val="a3"/>
    <w:link w:val="8Char"/>
    <w:uiPriority w:val="9"/>
    <w:unhideWhenUsed/>
    <w:qFormat/>
    <w:rsid w:val="0076408F"/>
    <w:pPr>
      <w:keepNext/>
      <w:keepLines/>
      <w:spacing w:before="40"/>
      <w:outlineLvl w:val="7"/>
    </w:pPr>
    <w:rPr>
      <w:rFonts w:ascii="Calibri Light" w:hAnsi="Calibri Light" w:cs="Times New Roman"/>
      <w:color w:val="262626"/>
      <w:szCs w:val="21"/>
    </w:rPr>
  </w:style>
  <w:style w:type="paragraph" w:styleId="9">
    <w:name w:val="heading 9"/>
    <w:basedOn w:val="a3"/>
    <w:next w:val="a3"/>
    <w:link w:val="9Char"/>
    <w:uiPriority w:val="9"/>
    <w:unhideWhenUsed/>
    <w:qFormat/>
    <w:rsid w:val="0076408F"/>
    <w:pPr>
      <w:keepNext/>
      <w:keepLines/>
      <w:spacing w:before="40"/>
      <w:outlineLvl w:val="8"/>
    </w:pPr>
    <w:rPr>
      <w:rFonts w:ascii="Calibri Light" w:hAnsi="Calibri Light" w:cs="Times New Roman"/>
      <w:i/>
      <w:iCs/>
      <w:color w:val="262626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2">
    <w:name w:val="_Style 2"/>
    <w:basedOn w:val="a3"/>
    <w:next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Style5">
    <w:name w:val="_Style 5"/>
    <w:basedOn w:val="a3"/>
    <w:uiPriority w:val="34"/>
    <w:qFormat/>
    <w:rsid w:val="0076408F"/>
    <w:pPr>
      <w:ind w:firstLineChars="200" w:firstLine="420"/>
    </w:pPr>
    <w:rPr>
      <w:rFonts w:ascii="等线" w:eastAsia="等线" w:hAnsi="等线" w:cs="Times New Roman"/>
      <w:kern w:val="2"/>
      <w:sz w:val="18"/>
      <w:szCs w:val="18"/>
    </w:rPr>
  </w:style>
  <w:style w:type="paragraph" w:customStyle="1" w:styleId="Default">
    <w:name w:val="Default"/>
    <w:rsid w:val="0076408F"/>
    <w:pPr>
      <w:widowControl w:val="0"/>
      <w:autoSpaceDE w:val="0"/>
      <w:autoSpaceDN w:val="0"/>
      <w:adjustRightInd w:val="0"/>
      <w:spacing w:after="160" w:line="259" w:lineRule="auto"/>
    </w:pPr>
    <w:rPr>
      <w:rFonts w:ascii="Times New Roman" w:eastAsia="宋体" w:hAnsi="Times New Roman" w:cs="Times New Roman"/>
      <w:color w:val="000000"/>
      <w:kern w:val="0"/>
      <w:sz w:val="24"/>
      <w:szCs w:val="24"/>
    </w:rPr>
  </w:style>
  <w:style w:type="paragraph" w:styleId="TOC">
    <w:name w:val="TOC Heading"/>
    <w:basedOn w:val="1"/>
    <w:next w:val="a3"/>
    <w:uiPriority w:val="39"/>
    <w:unhideWhenUsed/>
    <w:qFormat/>
    <w:rsid w:val="0076408F"/>
    <w:pPr>
      <w:spacing w:before="340" w:after="330" w:line="578" w:lineRule="auto"/>
      <w:outlineLvl w:val="9"/>
    </w:pPr>
    <w:rPr>
      <w:rFonts w:ascii="宋体" w:hAnsi="宋体" w:cs="宋体"/>
      <w:bCs/>
      <w:kern w:val="44"/>
      <w:szCs w:val="44"/>
    </w:rPr>
  </w:style>
  <w:style w:type="paragraph" w:styleId="a7">
    <w:name w:val="Title"/>
    <w:basedOn w:val="a3"/>
    <w:next w:val="a3"/>
    <w:link w:val="Char"/>
    <w:uiPriority w:val="10"/>
    <w:qFormat/>
    <w:rsid w:val="0076408F"/>
    <w:pPr>
      <w:spacing w:line="720" w:lineRule="auto"/>
      <w:contextualSpacing/>
      <w:jc w:val="center"/>
      <w:textAlignment w:val="center"/>
    </w:pPr>
    <w:rPr>
      <w:rFonts w:ascii="Calibri Light" w:hAnsi="Calibri Light" w:cs="Times New Roman"/>
      <w:b/>
      <w:spacing w:val="-10"/>
      <w:sz w:val="44"/>
      <w:szCs w:val="56"/>
    </w:rPr>
  </w:style>
  <w:style w:type="character" w:customStyle="1" w:styleId="1Char">
    <w:name w:val="标题 1 Char"/>
    <w:link w:val="1"/>
    <w:uiPriority w:val="9"/>
    <w:rsid w:val="0076408F"/>
    <w:rPr>
      <w:rFonts w:ascii="Calibri Light" w:eastAsia="宋体" w:hAnsi="Calibri Light" w:cs="Times New Roman"/>
      <w:b/>
      <w:kern w:val="0"/>
      <w:sz w:val="44"/>
      <w:szCs w:val="32"/>
    </w:rPr>
  </w:style>
  <w:style w:type="character" w:customStyle="1" w:styleId="2Char">
    <w:name w:val="标题 2 Char"/>
    <w:link w:val="2"/>
    <w:uiPriority w:val="9"/>
    <w:rsid w:val="0076408F"/>
    <w:rPr>
      <w:rFonts w:ascii="Calibri Light" w:eastAsia="宋体" w:hAnsi="Calibri Light" w:cs="Times New Roman"/>
      <w:b/>
      <w:kern w:val="0"/>
      <w:sz w:val="32"/>
      <w:szCs w:val="28"/>
    </w:rPr>
  </w:style>
  <w:style w:type="character" w:customStyle="1" w:styleId="Char">
    <w:name w:val="标题 Char"/>
    <w:link w:val="a7"/>
    <w:uiPriority w:val="10"/>
    <w:rsid w:val="0076408F"/>
    <w:rPr>
      <w:rFonts w:ascii="Calibri Light" w:eastAsia="宋体" w:hAnsi="Calibri Light" w:cs="Times New Roman"/>
      <w:b/>
      <w:spacing w:val="-10"/>
      <w:kern w:val="0"/>
      <w:sz w:val="44"/>
      <w:szCs w:val="56"/>
    </w:rPr>
  </w:style>
  <w:style w:type="character" w:customStyle="1" w:styleId="3Char">
    <w:name w:val="标题 3 Char"/>
    <w:link w:val="3"/>
    <w:uiPriority w:val="9"/>
    <w:rsid w:val="0076408F"/>
    <w:rPr>
      <w:rFonts w:ascii="Calibri Light" w:eastAsia="宋体" w:hAnsi="Calibri Light" w:cs="Times New Roman"/>
      <w:b/>
      <w:kern w:val="0"/>
      <w:sz w:val="28"/>
      <w:szCs w:val="24"/>
    </w:rPr>
  </w:style>
  <w:style w:type="character" w:customStyle="1" w:styleId="4Char">
    <w:name w:val="标题 4 Char"/>
    <w:link w:val="4"/>
    <w:uiPriority w:val="9"/>
    <w:rsid w:val="0076408F"/>
    <w:rPr>
      <w:rFonts w:ascii="Calibri Light" w:eastAsia="宋体" w:hAnsi="Calibri Light" w:cs="Times New Roman"/>
      <w:b/>
      <w:iCs/>
      <w:kern w:val="0"/>
    </w:rPr>
  </w:style>
  <w:style w:type="character" w:customStyle="1" w:styleId="5Char">
    <w:name w:val="标题 5 Char"/>
    <w:link w:val="5"/>
    <w:uiPriority w:val="9"/>
    <w:rsid w:val="0076408F"/>
    <w:rPr>
      <w:rFonts w:ascii="Calibri Light" w:eastAsia="宋体" w:hAnsi="Calibri Light" w:cs="Times New Roman"/>
      <w:color w:val="2E74B5"/>
      <w:kern w:val="0"/>
    </w:rPr>
  </w:style>
  <w:style w:type="character" w:customStyle="1" w:styleId="6Char">
    <w:name w:val="标题 6 Char"/>
    <w:link w:val="6"/>
    <w:uiPriority w:val="9"/>
    <w:rsid w:val="0076408F"/>
    <w:rPr>
      <w:rFonts w:ascii="Calibri Light" w:eastAsia="宋体" w:hAnsi="Calibri Light" w:cs="Times New Roman"/>
      <w:color w:val="1F4E79"/>
      <w:kern w:val="0"/>
    </w:rPr>
  </w:style>
  <w:style w:type="character" w:customStyle="1" w:styleId="7Char">
    <w:name w:val="标题 7 Char"/>
    <w:link w:val="7"/>
    <w:uiPriority w:val="9"/>
    <w:rsid w:val="0076408F"/>
    <w:rPr>
      <w:rFonts w:ascii="Calibri Light" w:eastAsia="宋体" w:hAnsi="Calibri Light" w:cs="Times New Roman"/>
      <w:i/>
      <w:iCs/>
      <w:color w:val="1F4E79"/>
      <w:kern w:val="0"/>
    </w:rPr>
  </w:style>
  <w:style w:type="character" w:customStyle="1" w:styleId="8Char">
    <w:name w:val="标题 8 Char"/>
    <w:link w:val="8"/>
    <w:uiPriority w:val="9"/>
    <w:rsid w:val="0076408F"/>
    <w:rPr>
      <w:rFonts w:ascii="Calibri Light" w:eastAsia="宋体" w:hAnsi="Calibri Light" w:cs="Times New Roman"/>
      <w:color w:val="262626"/>
      <w:kern w:val="0"/>
      <w:szCs w:val="21"/>
    </w:rPr>
  </w:style>
  <w:style w:type="character" w:customStyle="1" w:styleId="9Char">
    <w:name w:val="标题 9 Char"/>
    <w:link w:val="9"/>
    <w:uiPriority w:val="9"/>
    <w:rsid w:val="0076408F"/>
    <w:rPr>
      <w:rFonts w:ascii="Calibri Light" w:eastAsia="宋体" w:hAnsi="Calibri Light" w:cs="Times New Roman"/>
      <w:i/>
      <w:iCs/>
      <w:color w:val="262626"/>
      <w:kern w:val="0"/>
      <w:szCs w:val="21"/>
    </w:rPr>
  </w:style>
  <w:style w:type="paragraph" w:customStyle="1" w:styleId="a8">
    <w:name w:val="表格"/>
    <w:rsid w:val="0076408F"/>
    <w:rPr>
      <w:rFonts w:ascii="Times New Roman" w:eastAsia="宋体" w:hAnsi="Times New Roman" w:cs="Times New Roman"/>
      <w:b/>
      <w:kern w:val="0"/>
      <w:szCs w:val="20"/>
    </w:rPr>
  </w:style>
  <w:style w:type="character" w:styleId="a9">
    <w:name w:val="Hyperlink"/>
    <w:basedOn w:val="a4"/>
    <w:uiPriority w:val="99"/>
    <w:unhideWhenUsed/>
    <w:rsid w:val="0076408F"/>
    <w:rPr>
      <w:color w:val="0000FF"/>
      <w:u w:val="single"/>
    </w:rPr>
  </w:style>
  <w:style w:type="paragraph" w:styleId="aa">
    <w:name w:val="Plain Text"/>
    <w:basedOn w:val="a3"/>
    <w:link w:val="Char0"/>
    <w:uiPriority w:val="99"/>
    <w:unhideWhenUsed/>
    <w:rsid w:val="0076408F"/>
    <w:pPr>
      <w:widowControl w:val="0"/>
      <w:spacing w:line="276" w:lineRule="auto"/>
      <w:jc w:val="both"/>
    </w:pPr>
    <w:rPr>
      <w:rFonts w:asciiTheme="minorEastAsia" w:eastAsiaTheme="minorEastAsia" w:hAnsi="Courier New" w:cs="Courier New"/>
      <w:color w:val="000000" w:themeColor="text1"/>
      <w:kern w:val="2"/>
    </w:rPr>
  </w:style>
  <w:style w:type="character" w:customStyle="1" w:styleId="Char0">
    <w:name w:val="纯文本 Char"/>
    <w:basedOn w:val="a4"/>
    <w:link w:val="aa"/>
    <w:uiPriority w:val="99"/>
    <w:rsid w:val="0076408F"/>
    <w:rPr>
      <w:rFonts w:asciiTheme="minorEastAsia" w:hAnsi="Courier New" w:cs="Courier New"/>
      <w:color w:val="000000" w:themeColor="text1"/>
    </w:rPr>
  </w:style>
  <w:style w:type="paragraph" w:customStyle="1" w:styleId="a">
    <w:name w:val="一级标题"/>
    <w:next w:val="a3"/>
    <w:link w:val="ab"/>
    <w:autoRedefine/>
    <w:qFormat/>
    <w:rsid w:val="00D76606"/>
    <w:pPr>
      <w:numPr>
        <w:numId w:val="6"/>
      </w:numPr>
      <w:outlineLvl w:val="0"/>
    </w:pPr>
    <w:rPr>
      <w:rFonts w:eastAsia="宋体"/>
      <w:b/>
      <w:color w:val="000000" w:themeColor="text1"/>
      <w:sz w:val="32"/>
    </w:rPr>
  </w:style>
  <w:style w:type="character" w:customStyle="1" w:styleId="ab">
    <w:name w:val="一级标题 字符"/>
    <w:basedOn w:val="a4"/>
    <w:link w:val="a"/>
    <w:rsid w:val="00D76606"/>
    <w:rPr>
      <w:rFonts w:eastAsia="宋体"/>
      <w:b/>
      <w:color w:val="000000" w:themeColor="text1"/>
      <w:sz w:val="32"/>
    </w:rPr>
  </w:style>
  <w:style w:type="paragraph" w:customStyle="1" w:styleId="a0">
    <w:name w:val="二级标题"/>
    <w:basedOn w:val="a"/>
    <w:next w:val="a3"/>
    <w:link w:val="ac"/>
    <w:autoRedefine/>
    <w:qFormat/>
    <w:rsid w:val="00D76606"/>
    <w:pPr>
      <w:numPr>
        <w:ilvl w:val="1"/>
      </w:numPr>
      <w:outlineLvl w:val="1"/>
    </w:pPr>
    <w:rPr>
      <w:sz w:val="30"/>
    </w:rPr>
  </w:style>
  <w:style w:type="character" w:customStyle="1" w:styleId="ac">
    <w:name w:val="二级标题 字符"/>
    <w:basedOn w:val="a4"/>
    <w:link w:val="a0"/>
    <w:rsid w:val="00D76606"/>
    <w:rPr>
      <w:rFonts w:eastAsia="宋体"/>
      <w:b/>
      <w:color w:val="000000" w:themeColor="text1"/>
      <w:sz w:val="30"/>
    </w:rPr>
  </w:style>
  <w:style w:type="character" w:styleId="ad">
    <w:name w:val="FollowedHyperlink"/>
    <w:basedOn w:val="a4"/>
    <w:uiPriority w:val="99"/>
    <w:unhideWhenUsed/>
    <w:rsid w:val="0076408F"/>
    <w:rPr>
      <w:color w:val="800080"/>
      <w:u w:val="single"/>
    </w:rPr>
  </w:style>
  <w:style w:type="paragraph" w:styleId="ae">
    <w:name w:val="Subtitle"/>
    <w:basedOn w:val="a7"/>
    <w:next w:val="a3"/>
    <w:link w:val="Char1"/>
    <w:uiPriority w:val="11"/>
    <w:qFormat/>
    <w:rsid w:val="0076408F"/>
    <w:pPr>
      <w:numPr>
        <w:ilvl w:val="1"/>
      </w:numPr>
    </w:pPr>
    <w:rPr>
      <w:spacing w:val="15"/>
      <w:sz w:val="32"/>
    </w:rPr>
  </w:style>
  <w:style w:type="character" w:customStyle="1" w:styleId="Char1">
    <w:name w:val="副标题 Char"/>
    <w:link w:val="ae"/>
    <w:uiPriority w:val="11"/>
    <w:rsid w:val="0076408F"/>
    <w:rPr>
      <w:rFonts w:ascii="Calibri Light" w:eastAsia="宋体" w:hAnsi="Calibri Light" w:cs="Times New Roman"/>
      <w:b/>
      <w:spacing w:val="15"/>
      <w:kern w:val="0"/>
      <w:sz w:val="32"/>
      <w:szCs w:val="56"/>
    </w:rPr>
  </w:style>
  <w:style w:type="paragraph" w:styleId="af">
    <w:name w:val="List"/>
    <w:basedOn w:val="a3"/>
    <w:rsid w:val="0076408F"/>
    <w:pPr>
      <w:spacing w:beforeLines="50" w:before="50" w:afterLines="50" w:after="50"/>
      <w:ind w:left="200" w:hangingChars="200" w:hanging="200"/>
    </w:pPr>
    <w:rPr>
      <w:rFonts w:ascii="Times New Roman" w:hAnsi="Times New Roman"/>
      <w:szCs w:val="24"/>
    </w:rPr>
  </w:style>
  <w:style w:type="paragraph" w:styleId="af0">
    <w:name w:val="List Paragraph"/>
    <w:basedOn w:val="a3"/>
    <w:uiPriority w:val="34"/>
    <w:qFormat/>
    <w:rsid w:val="0076408F"/>
    <w:pPr>
      <w:widowControl w:val="0"/>
      <w:spacing w:line="276" w:lineRule="auto"/>
      <w:ind w:firstLineChars="200" w:firstLine="420"/>
      <w:jc w:val="both"/>
    </w:pPr>
    <w:rPr>
      <w:rFonts w:asciiTheme="minorHAnsi" w:hAnsiTheme="minorHAnsi" w:cstheme="minorBidi"/>
      <w:color w:val="000000" w:themeColor="text1"/>
      <w:kern w:val="2"/>
    </w:rPr>
  </w:style>
  <w:style w:type="paragraph" w:customStyle="1" w:styleId="10">
    <w:name w:val="列出段落1"/>
    <w:basedOn w:val="a3"/>
    <w:uiPriority w:val="34"/>
    <w:rsid w:val="0076408F"/>
    <w:pPr>
      <w:ind w:firstLineChars="200" w:firstLine="420"/>
    </w:pPr>
  </w:style>
  <w:style w:type="paragraph" w:styleId="11">
    <w:name w:val="toc 1"/>
    <w:basedOn w:val="a3"/>
    <w:next w:val="a3"/>
    <w:uiPriority w:val="39"/>
    <w:unhideWhenUsed/>
    <w:rsid w:val="0076408F"/>
  </w:style>
  <w:style w:type="paragraph" w:styleId="20">
    <w:name w:val="toc 2"/>
    <w:basedOn w:val="a3"/>
    <w:next w:val="a3"/>
    <w:uiPriority w:val="39"/>
    <w:rsid w:val="0076408F"/>
    <w:pPr>
      <w:ind w:leftChars="200" w:left="420"/>
    </w:pPr>
  </w:style>
  <w:style w:type="paragraph" w:styleId="30">
    <w:name w:val="toc 3"/>
    <w:basedOn w:val="a3"/>
    <w:next w:val="a3"/>
    <w:uiPriority w:val="39"/>
    <w:rsid w:val="0076408F"/>
    <w:pPr>
      <w:ind w:leftChars="400" w:left="840"/>
    </w:pPr>
  </w:style>
  <w:style w:type="paragraph" w:styleId="40">
    <w:name w:val="toc 4"/>
    <w:basedOn w:val="a3"/>
    <w:next w:val="a3"/>
    <w:uiPriority w:val="39"/>
    <w:unhideWhenUsed/>
    <w:rsid w:val="0076408F"/>
    <w:pPr>
      <w:ind w:leftChars="600" w:left="1260"/>
    </w:pPr>
  </w:style>
  <w:style w:type="paragraph" w:styleId="50">
    <w:name w:val="toc 5"/>
    <w:basedOn w:val="a3"/>
    <w:next w:val="a3"/>
    <w:uiPriority w:val="39"/>
    <w:unhideWhenUsed/>
    <w:rsid w:val="0076408F"/>
    <w:pPr>
      <w:ind w:leftChars="800" w:left="1680"/>
    </w:pPr>
  </w:style>
  <w:style w:type="paragraph" w:styleId="60">
    <w:name w:val="toc 6"/>
    <w:basedOn w:val="a3"/>
    <w:next w:val="a3"/>
    <w:uiPriority w:val="39"/>
    <w:unhideWhenUsed/>
    <w:rsid w:val="0076408F"/>
    <w:pPr>
      <w:ind w:leftChars="1000" w:left="2100"/>
    </w:pPr>
  </w:style>
  <w:style w:type="paragraph" w:styleId="70">
    <w:name w:val="toc 7"/>
    <w:basedOn w:val="a3"/>
    <w:next w:val="a3"/>
    <w:uiPriority w:val="39"/>
    <w:unhideWhenUsed/>
    <w:rsid w:val="0076408F"/>
    <w:pPr>
      <w:ind w:leftChars="1200" w:left="2520"/>
    </w:pPr>
  </w:style>
  <w:style w:type="paragraph" w:styleId="80">
    <w:name w:val="toc 8"/>
    <w:basedOn w:val="a3"/>
    <w:next w:val="a3"/>
    <w:uiPriority w:val="39"/>
    <w:unhideWhenUsed/>
    <w:rsid w:val="0076408F"/>
    <w:pPr>
      <w:ind w:leftChars="1400" w:left="2940"/>
    </w:pPr>
  </w:style>
  <w:style w:type="paragraph" w:styleId="90">
    <w:name w:val="toc 9"/>
    <w:basedOn w:val="a3"/>
    <w:next w:val="a3"/>
    <w:uiPriority w:val="39"/>
    <w:unhideWhenUsed/>
    <w:rsid w:val="0076408F"/>
    <w:pPr>
      <w:ind w:leftChars="1600" w:left="3360"/>
    </w:pPr>
  </w:style>
  <w:style w:type="paragraph" w:styleId="af1">
    <w:name w:val="Balloon Text"/>
    <w:basedOn w:val="a3"/>
    <w:link w:val="Char2"/>
    <w:uiPriority w:val="99"/>
    <w:unhideWhenUsed/>
    <w:rsid w:val="0076408F"/>
    <w:rPr>
      <w:sz w:val="18"/>
      <w:szCs w:val="18"/>
    </w:rPr>
  </w:style>
  <w:style w:type="character" w:customStyle="1" w:styleId="Char2">
    <w:name w:val="批注框文本 Char"/>
    <w:link w:val="af1"/>
    <w:uiPriority w:val="99"/>
    <w:rsid w:val="0076408F"/>
    <w:rPr>
      <w:rFonts w:ascii="宋体" w:eastAsia="宋体" w:hAnsi="宋体" w:cs="宋体"/>
      <w:kern w:val="0"/>
      <w:sz w:val="18"/>
      <w:szCs w:val="18"/>
    </w:rPr>
  </w:style>
  <w:style w:type="paragraph" w:styleId="af2">
    <w:name w:val="annotation text"/>
    <w:basedOn w:val="a3"/>
    <w:link w:val="Char3"/>
    <w:uiPriority w:val="99"/>
    <w:unhideWhenUsed/>
    <w:rsid w:val="0076408F"/>
    <w:pPr>
      <w:spacing w:line="360" w:lineRule="auto"/>
    </w:pPr>
    <w:rPr>
      <w:rFonts w:ascii="Times New Roman" w:eastAsia="仿宋_GB2312" w:hAnsi="Times New Roman"/>
      <w:sz w:val="24"/>
      <w:szCs w:val="24"/>
    </w:rPr>
  </w:style>
  <w:style w:type="character" w:customStyle="1" w:styleId="Char3">
    <w:name w:val="批注文字 Char"/>
    <w:link w:val="af2"/>
    <w:uiPriority w:val="99"/>
    <w:rsid w:val="0076408F"/>
    <w:rPr>
      <w:rFonts w:ascii="Times New Roman" w:eastAsia="仿宋_GB2312" w:hAnsi="Times New Roman" w:cs="宋体"/>
      <w:kern w:val="0"/>
      <w:sz w:val="24"/>
      <w:szCs w:val="24"/>
    </w:rPr>
  </w:style>
  <w:style w:type="character" w:styleId="af3">
    <w:name w:val="annotation reference"/>
    <w:uiPriority w:val="99"/>
    <w:unhideWhenUsed/>
    <w:rsid w:val="0076408F"/>
    <w:rPr>
      <w:sz w:val="21"/>
      <w:szCs w:val="21"/>
    </w:rPr>
  </w:style>
  <w:style w:type="paragraph" w:styleId="af4">
    <w:name w:val="Normal (Web)"/>
    <w:basedOn w:val="a3"/>
    <w:uiPriority w:val="99"/>
    <w:unhideWhenUsed/>
    <w:rsid w:val="0076408F"/>
    <w:pPr>
      <w:spacing w:before="100" w:beforeAutospacing="1" w:after="100" w:afterAutospacing="1" w:line="276" w:lineRule="auto"/>
    </w:pPr>
    <w:rPr>
      <w:color w:val="000000" w:themeColor="text1"/>
      <w:sz w:val="24"/>
      <w:szCs w:val="24"/>
    </w:rPr>
  </w:style>
  <w:style w:type="character" w:styleId="af5">
    <w:name w:val="Emphasis"/>
    <w:uiPriority w:val="20"/>
    <w:qFormat/>
    <w:rsid w:val="0076408F"/>
    <w:rPr>
      <w:i/>
      <w:iCs/>
      <w:color w:val="auto"/>
    </w:rPr>
  </w:style>
  <w:style w:type="paragraph" w:styleId="af6">
    <w:name w:val="Date"/>
    <w:basedOn w:val="a3"/>
    <w:next w:val="a3"/>
    <w:link w:val="Char4"/>
    <w:uiPriority w:val="99"/>
    <w:unhideWhenUsed/>
    <w:rsid w:val="0076408F"/>
    <w:pPr>
      <w:widowControl w:val="0"/>
      <w:spacing w:line="276" w:lineRule="auto"/>
      <w:ind w:leftChars="2500" w:left="100"/>
      <w:jc w:val="both"/>
    </w:pPr>
    <w:rPr>
      <w:rFonts w:asciiTheme="minorHAnsi" w:hAnsiTheme="minorHAnsi" w:cstheme="minorBidi"/>
      <w:color w:val="000000" w:themeColor="text1"/>
      <w:kern w:val="2"/>
    </w:rPr>
  </w:style>
  <w:style w:type="character" w:customStyle="1" w:styleId="Char4">
    <w:name w:val="日期 Char"/>
    <w:basedOn w:val="a4"/>
    <w:link w:val="af6"/>
    <w:uiPriority w:val="99"/>
    <w:rsid w:val="0076408F"/>
    <w:rPr>
      <w:rFonts w:eastAsia="宋体"/>
      <w:color w:val="000000" w:themeColor="text1"/>
    </w:rPr>
  </w:style>
  <w:style w:type="paragraph" w:customStyle="1" w:styleId="a1">
    <w:name w:val="三级标题"/>
    <w:basedOn w:val="a0"/>
    <w:next w:val="a3"/>
    <w:link w:val="af7"/>
    <w:autoRedefine/>
    <w:qFormat/>
    <w:rsid w:val="00EE71BA"/>
    <w:pPr>
      <w:numPr>
        <w:ilvl w:val="2"/>
      </w:numPr>
      <w:outlineLvl w:val="2"/>
    </w:pPr>
    <w:rPr>
      <w:rFonts w:ascii="宋体" w:hAnsi="宋体"/>
      <w:noProof/>
      <w:sz w:val="28"/>
    </w:rPr>
  </w:style>
  <w:style w:type="character" w:customStyle="1" w:styleId="af7">
    <w:name w:val="三级标题 字符"/>
    <w:basedOn w:val="a4"/>
    <w:link w:val="a1"/>
    <w:rsid w:val="00EE71BA"/>
    <w:rPr>
      <w:rFonts w:ascii="宋体" w:eastAsia="宋体" w:hAnsi="宋体"/>
      <w:b/>
      <w:noProof/>
      <w:color w:val="000000" w:themeColor="text1"/>
      <w:sz w:val="28"/>
    </w:rPr>
  </w:style>
  <w:style w:type="paragraph" w:customStyle="1" w:styleId="a2">
    <w:name w:val="四级标题"/>
    <w:basedOn w:val="a1"/>
    <w:next w:val="a3"/>
    <w:link w:val="af8"/>
    <w:qFormat/>
    <w:rsid w:val="00D76606"/>
    <w:pPr>
      <w:numPr>
        <w:ilvl w:val="3"/>
      </w:numPr>
      <w:outlineLvl w:val="3"/>
    </w:pPr>
    <w:rPr>
      <w:sz w:val="24"/>
    </w:rPr>
  </w:style>
  <w:style w:type="character" w:customStyle="1" w:styleId="af8">
    <w:name w:val="四级标题 字符"/>
    <w:basedOn w:val="af7"/>
    <w:link w:val="a2"/>
    <w:rsid w:val="00D76606"/>
    <w:rPr>
      <w:rFonts w:ascii="宋体" w:eastAsia="宋体" w:hAnsi="宋体"/>
      <w:b/>
      <w:noProof/>
      <w:color w:val="000000" w:themeColor="text1"/>
      <w:sz w:val="24"/>
    </w:rPr>
  </w:style>
  <w:style w:type="paragraph" w:styleId="af9">
    <w:name w:val="caption"/>
    <w:basedOn w:val="a3"/>
    <w:next w:val="a3"/>
    <w:uiPriority w:val="35"/>
    <w:unhideWhenUsed/>
    <w:qFormat/>
    <w:rsid w:val="0076408F"/>
    <w:pPr>
      <w:spacing w:after="200"/>
    </w:pPr>
    <w:rPr>
      <w:iCs/>
      <w:sz w:val="18"/>
      <w:szCs w:val="18"/>
    </w:rPr>
  </w:style>
  <w:style w:type="paragraph" w:styleId="afa">
    <w:name w:val="table of figures"/>
    <w:basedOn w:val="a3"/>
    <w:next w:val="a3"/>
    <w:uiPriority w:val="99"/>
    <w:rsid w:val="0076408F"/>
    <w:pPr>
      <w:ind w:leftChars="200" w:left="200" w:hangingChars="200" w:hanging="200"/>
    </w:pPr>
  </w:style>
  <w:style w:type="table" w:styleId="afb">
    <w:name w:val="Table Grid"/>
    <w:basedOn w:val="a5"/>
    <w:qFormat/>
    <w:rsid w:val="0076408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c">
    <w:name w:val="No Spacing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12">
    <w:name w:val="无间隔1"/>
    <w:uiPriority w:val="1"/>
    <w:qFormat/>
    <w:rsid w:val="0076408F"/>
    <w:pPr>
      <w:widowControl w:val="0"/>
      <w:jc w:val="both"/>
    </w:pPr>
    <w:rPr>
      <w:rFonts w:eastAsia="宋体"/>
      <w:color w:val="000000" w:themeColor="text1"/>
    </w:rPr>
  </w:style>
  <w:style w:type="paragraph" w:customStyle="1" w:styleId="afd">
    <w:name w:val="小四正文"/>
    <w:basedOn w:val="aa"/>
    <w:rsid w:val="0076408F"/>
    <w:pPr>
      <w:spacing w:line="400" w:lineRule="exact"/>
      <w:ind w:firstLineChars="200" w:firstLine="200"/>
    </w:pPr>
    <w:rPr>
      <w:rFonts w:ascii="Times New Roman" w:eastAsia="宋体" w:hAnsi="Times New Roman" w:cs="宋体"/>
      <w:color w:val="auto"/>
      <w:sz w:val="24"/>
      <w:szCs w:val="21"/>
    </w:rPr>
  </w:style>
  <w:style w:type="character" w:styleId="afe">
    <w:name w:val="Strong"/>
    <w:uiPriority w:val="22"/>
    <w:qFormat/>
    <w:rsid w:val="0076408F"/>
    <w:rPr>
      <w:b/>
      <w:bCs/>
      <w:color w:val="auto"/>
    </w:rPr>
  </w:style>
  <w:style w:type="paragraph" w:styleId="aff">
    <w:name w:val="footer"/>
    <w:basedOn w:val="a3"/>
    <w:link w:val="Char5"/>
    <w:uiPriority w:val="99"/>
    <w:unhideWhenUsed/>
    <w:qFormat/>
    <w:rsid w:val="0076408F"/>
    <w:pPr>
      <w:tabs>
        <w:tab w:val="center" w:pos="4153"/>
        <w:tab w:val="right" w:pos="8306"/>
      </w:tabs>
      <w:snapToGrid w:val="0"/>
      <w:ind w:leftChars="500" w:left="500"/>
    </w:pPr>
    <w:rPr>
      <w:sz w:val="16"/>
      <w:szCs w:val="18"/>
    </w:rPr>
  </w:style>
  <w:style w:type="character" w:customStyle="1" w:styleId="Char5">
    <w:name w:val="页脚 Char"/>
    <w:link w:val="aff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character" w:styleId="aff0">
    <w:name w:val="page number"/>
    <w:basedOn w:val="a4"/>
    <w:uiPriority w:val="99"/>
    <w:unhideWhenUsed/>
    <w:rsid w:val="0076408F"/>
    <w:rPr>
      <w:rFonts w:ascii="Times New Roman" w:eastAsia="宋体" w:hAnsi="Times New Roman"/>
      <w:sz w:val="16"/>
    </w:rPr>
  </w:style>
  <w:style w:type="paragraph" w:styleId="aff1">
    <w:name w:val="header"/>
    <w:basedOn w:val="a3"/>
    <w:link w:val="Char6"/>
    <w:uiPriority w:val="99"/>
    <w:unhideWhenUsed/>
    <w:qFormat/>
    <w:rsid w:val="007640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6"/>
      <w:szCs w:val="18"/>
    </w:rPr>
  </w:style>
  <w:style w:type="character" w:customStyle="1" w:styleId="Char6">
    <w:name w:val="页眉 Char"/>
    <w:link w:val="aff1"/>
    <w:uiPriority w:val="99"/>
    <w:rsid w:val="0076408F"/>
    <w:rPr>
      <w:rFonts w:ascii="宋体" w:eastAsia="宋体" w:hAnsi="宋体" w:cs="宋体"/>
      <w:kern w:val="0"/>
      <w:sz w:val="16"/>
      <w:szCs w:val="18"/>
    </w:rPr>
  </w:style>
  <w:style w:type="paragraph" w:customStyle="1" w:styleId="aff2">
    <w:name w:val="引用标志"/>
    <w:basedOn w:val="a3"/>
    <w:next w:val="a3"/>
    <w:rsid w:val="0076408F"/>
  </w:style>
  <w:style w:type="paragraph" w:styleId="aff3">
    <w:name w:val="Normal Indent"/>
    <w:basedOn w:val="a3"/>
    <w:uiPriority w:val="99"/>
    <w:unhideWhenUsed/>
    <w:rsid w:val="0076408F"/>
    <w:pPr>
      <w:ind w:firstLineChars="200" w:firstLine="420"/>
    </w:pPr>
    <w:rPr>
      <w:kern w:val="2"/>
    </w:rPr>
  </w:style>
  <w:style w:type="paragraph" w:styleId="aff4">
    <w:name w:val="Body Text"/>
    <w:basedOn w:val="a3"/>
    <w:link w:val="Char7"/>
    <w:rsid w:val="0076408F"/>
    <w:pPr>
      <w:widowControl w:val="0"/>
      <w:spacing w:after="120"/>
      <w:jc w:val="both"/>
    </w:pPr>
    <w:rPr>
      <w:rFonts w:ascii="Times New Roman" w:hAnsi="Times New Roman" w:cs="Times New Roman"/>
      <w:kern w:val="2"/>
      <w:szCs w:val="20"/>
    </w:rPr>
  </w:style>
  <w:style w:type="character" w:customStyle="1" w:styleId="Char7">
    <w:name w:val="正文文本 Char"/>
    <w:basedOn w:val="a4"/>
    <w:link w:val="aff4"/>
    <w:rsid w:val="0076408F"/>
    <w:rPr>
      <w:rFonts w:ascii="Times New Roman" w:eastAsia="宋体" w:hAnsi="Times New Roman" w:cs="Times New Roman"/>
      <w:szCs w:val="20"/>
    </w:rPr>
  </w:style>
  <w:style w:type="paragraph" w:customStyle="1" w:styleId="Axure">
    <w:name w:val="Axure表格标题文字"/>
    <w:basedOn w:val="a3"/>
    <w:rsid w:val="00D3052E"/>
    <w:pPr>
      <w:spacing w:before="60" w:after="60"/>
    </w:pPr>
    <w:rPr>
      <w:rFonts w:ascii="Arial" w:eastAsiaTheme="minorEastAsia" w:hAnsi="Arial" w:cs="Arial"/>
      <w:b/>
      <w:sz w:val="16"/>
      <w:szCs w:val="24"/>
      <w:lang w:eastAsia="en-US"/>
    </w:rPr>
  </w:style>
  <w:style w:type="paragraph" w:customStyle="1" w:styleId="Axure0">
    <w:name w:val="Axure表格常规文字"/>
    <w:basedOn w:val="a3"/>
    <w:rsid w:val="00D3052E"/>
    <w:pPr>
      <w:spacing w:before="60" w:after="60"/>
    </w:pPr>
    <w:rPr>
      <w:rFonts w:ascii="Arial" w:eastAsiaTheme="minorEastAsia" w:hAnsi="Arial" w:cs="Arial"/>
      <w:sz w:val="16"/>
      <w:szCs w:val="24"/>
      <w:lang w:eastAsia="en-US"/>
    </w:rPr>
  </w:style>
  <w:style w:type="table" w:customStyle="1" w:styleId="Axure1">
    <w:name w:val="Axure表格样式"/>
    <w:basedOn w:val="a5"/>
    <w:uiPriority w:val="99"/>
    <w:rsid w:val="00D3052E"/>
    <w:rPr>
      <w:rFonts w:ascii="Arial" w:hAnsi="Arial" w:cs="Times New Roman"/>
      <w:kern w:val="0"/>
      <w:sz w:val="16"/>
      <w:szCs w:val="20"/>
      <w:lang w:eastAsia="en-US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aff5">
    <w:name w:val="annotation subject"/>
    <w:basedOn w:val="af2"/>
    <w:next w:val="af2"/>
    <w:link w:val="Char8"/>
    <w:uiPriority w:val="99"/>
    <w:semiHidden/>
    <w:unhideWhenUsed/>
    <w:rsid w:val="008B6F67"/>
    <w:pPr>
      <w:spacing w:line="240" w:lineRule="auto"/>
    </w:pPr>
    <w:rPr>
      <w:rFonts w:ascii="宋体" w:eastAsia="宋体" w:hAnsi="宋体"/>
      <w:b/>
      <w:bCs/>
      <w:sz w:val="21"/>
      <w:szCs w:val="22"/>
    </w:rPr>
  </w:style>
  <w:style w:type="character" w:customStyle="1" w:styleId="Char8">
    <w:name w:val="批注主题 Char"/>
    <w:basedOn w:val="Char3"/>
    <w:link w:val="aff5"/>
    <w:uiPriority w:val="99"/>
    <w:semiHidden/>
    <w:rsid w:val="008B6F67"/>
    <w:rPr>
      <w:rFonts w:ascii="宋体" w:eastAsia="宋体" w:hAnsi="宋体" w:cs="宋体"/>
      <w:b/>
      <w:bCs/>
      <w:kern w:val="0"/>
      <w:sz w:val="24"/>
      <w:szCs w:val="24"/>
    </w:rPr>
  </w:style>
  <w:style w:type="paragraph" w:styleId="aff6">
    <w:name w:val="Revision"/>
    <w:hidden/>
    <w:uiPriority w:val="99"/>
    <w:semiHidden/>
    <w:rsid w:val="006338A1"/>
    <w:rPr>
      <w:rFonts w:ascii="宋体" w:eastAsia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38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6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package" Target="embeddings/Microsoft_Visio___2.vsdx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emf"/><Relationship Id="rId32" Type="http://schemas.openxmlformats.org/officeDocument/2006/relationships/fontTable" Target="fontTable.xml"/><Relationship Id="rId157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package" Target="embeddings/Microsoft_Visio___1.vsdx"/><Relationship Id="rId28" Type="http://schemas.openxmlformats.org/officeDocument/2006/relationships/footer" Target="footer1.xml"/><Relationship Id="rId10" Type="http://schemas.openxmlformats.org/officeDocument/2006/relationships/hyperlink" Target="mailto:houhl@zucc.edu.cn" TargetMode="Externa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156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hyperlink" Target="mailto:yangc@zucc.edu.cn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PRD-2017-G01-&#25991;&#26723;&#32534;&#20889;&#35828;&#26126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A5B2A-1099-4671-872F-41E4AE281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PRD-2017-G01-文档编写说明.dotm</Template>
  <TotalTime>77</TotalTime>
  <Pages>20</Pages>
  <Words>634</Words>
  <Characters>3619</Characters>
  <Application>Microsoft Office Word</Application>
  <DocSecurity>0</DocSecurity>
  <Lines>30</Lines>
  <Paragraphs>8</Paragraphs>
  <ScaleCrop>false</ScaleCrop>
  <Company>Microsoft</Company>
  <LinksUpToDate>false</LinksUpToDate>
  <CharactersWithSpaces>4245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PLANE</dc:creator>
  <cp:lastModifiedBy>China</cp:lastModifiedBy>
  <cp:revision>14</cp:revision>
  <dcterms:created xsi:type="dcterms:W3CDTF">2018-05-06T11:23:00Z</dcterms:created>
  <dcterms:modified xsi:type="dcterms:W3CDTF">2018-05-07T13:07:00Z</dcterms:modified>
</cp:coreProperties>
</file>