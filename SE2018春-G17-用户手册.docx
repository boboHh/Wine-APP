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png"/>
  <Override PartName="/word/media/image9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EF54B" w14:textId="632196CB" w:rsidR="00EB2A62" w:rsidRDefault="00EB2A62" w:rsidP="00A51AA3">
      <w:pPr>
        <w:jc w:val="center"/>
        <w:rPr>
          <w:b/>
        </w:rPr>
      </w:pPr>
    </w:p>
    <w:p w14:paraId="7054FDA2" w14:textId="77777777" w:rsidR="001A3E8F" w:rsidRDefault="001A3E8F" w:rsidP="00A51AA3">
      <w:pPr>
        <w:jc w:val="center"/>
        <w:rPr>
          <w:b/>
        </w:rPr>
      </w:pPr>
    </w:p>
    <w:p w14:paraId="07932352" w14:textId="77777777" w:rsidR="001A3E8F" w:rsidRDefault="001A3E8F" w:rsidP="00A51AA3">
      <w:pPr>
        <w:jc w:val="center"/>
        <w:rPr>
          <w:b/>
        </w:rPr>
      </w:pPr>
    </w:p>
    <w:p w14:paraId="32BEB0D2" w14:textId="77777777" w:rsidR="001A3E8F" w:rsidRDefault="001A3E8F" w:rsidP="00D76606">
      <w:pPr>
        <w:rPr>
          <w:b/>
        </w:rPr>
      </w:pPr>
    </w:p>
    <w:p w14:paraId="58922C53" w14:textId="664C09D7" w:rsidR="00A51AA3" w:rsidRPr="00A51AA3" w:rsidRDefault="003B103C" w:rsidP="00A51AA3">
      <w:pPr>
        <w:numPr>
          <w:ilvl w:val="1"/>
          <w:numId w:val="0"/>
        </w:numPr>
        <w:spacing w:beforeLines="600" w:before="1872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>
        <w:rPr>
          <w:rFonts w:ascii="Calibri Light" w:hAnsi="Calibri Light" w:cs="Times New Roman"/>
          <w:b/>
          <w:spacing w:val="-10"/>
          <w:sz w:val="44"/>
          <w:szCs w:val="56"/>
        </w:rPr>
        <w:t>《问酒》</w:t>
      </w:r>
      <w:r>
        <w:rPr>
          <w:rFonts w:ascii="Calibri Light" w:hAnsi="Calibri Light" w:cs="Times New Roman" w:hint="eastAsia"/>
          <w:b/>
          <w:spacing w:val="-10"/>
          <w:sz w:val="44"/>
          <w:szCs w:val="56"/>
        </w:rPr>
        <w:t>APP</w:t>
      </w:r>
    </w:p>
    <w:tbl>
      <w:tblPr>
        <w:tblpPr w:leftFromText="180" w:rightFromText="180" w:vertAnchor="text" w:horzAnchor="margin" w:tblpY="6052"/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1170"/>
        <w:gridCol w:w="4873"/>
      </w:tblGrid>
      <w:tr w:rsidR="001A3E8F" w14:paraId="5794376E" w14:textId="77777777" w:rsidTr="001A3E8F">
        <w:tc>
          <w:tcPr>
            <w:tcW w:w="2653" w:type="dxa"/>
            <w:vMerge w:val="restart"/>
            <w:shd w:val="clear" w:color="auto" w:fill="auto"/>
          </w:tcPr>
          <w:p w14:paraId="7ABB434A" w14:textId="77777777" w:rsidR="001A3E8F" w:rsidRDefault="001A3E8F" w:rsidP="001A3E8F">
            <w:r>
              <w:rPr>
                <w:rFonts w:hint="eastAsia"/>
              </w:rPr>
              <w:t>文件状态：</w:t>
            </w:r>
          </w:p>
          <w:p w14:paraId="7D117799" w14:textId="7271972F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rPr>
                <w:rFonts w:hint="eastAsia"/>
              </w:rPr>
              <w:t>√</w:t>
            </w:r>
            <w:r>
              <w:rPr>
                <w:rFonts w:hint="eastAsia"/>
              </w:rPr>
              <w:t>]草稿</w:t>
            </w:r>
          </w:p>
          <w:p w14:paraId="22262364" w14:textId="704F987A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t xml:space="preserve"> </w:t>
            </w:r>
            <w:r w:rsidR="003B103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]正式发布</w:t>
            </w:r>
          </w:p>
          <w:p w14:paraId="2C288214" w14:textId="77777777" w:rsidR="001A3E8F" w:rsidRDefault="001A3E8F" w:rsidP="001A3E8F">
            <w:r>
              <w:rPr>
                <w:rFonts w:hint="eastAsia"/>
              </w:rPr>
              <w:t xml:space="preserve">　[　]正在修改</w:t>
            </w:r>
          </w:p>
        </w:tc>
        <w:tc>
          <w:tcPr>
            <w:tcW w:w="1170" w:type="dxa"/>
            <w:shd w:val="clear" w:color="auto" w:fill="BEBEBE"/>
          </w:tcPr>
          <w:p w14:paraId="29130F6F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 w14:paraId="5B43EAD1" w14:textId="3D426C04" w:rsidR="001A3E8F" w:rsidRPr="00F52AE7" w:rsidRDefault="003B103C" w:rsidP="00AC1AB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 w:rsidR="001A3E8F" w14:paraId="1049CE0F" w14:textId="77777777" w:rsidTr="001A3E8F">
        <w:tc>
          <w:tcPr>
            <w:tcW w:w="2653" w:type="dxa"/>
            <w:vMerge/>
            <w:shd w:val="clear" w:color="auto" w:fill="auto"/>
          </w:tcPr>
          <w:p w14:paraId="6C1F5931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9AD8BAA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 w14:paraId="61D3AABC" w14:textId="2273EB12" w:rsidR="001A3E8F" w:rsidRPr="00F52AE7" w:rsidRDefault="00F55972" w:rsidP="001A3E8F">
            <w:pPr>
              <w:rPr>
                <w:szCs w:val="21"/>
              </w:rPr>
            </w:pPr>
            <w:r>
              <w:rPr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 w:rsidR="00D822DC">
              <w:rPr>
                <w:szCs w:val="21"/>
              </w:rPr>
              <w:t>.0</w:t>
            </w:r>
          </w:p>
        </w:tc>
      </w:tr>
      <w:tr w:rsidR="001A3E8F" w14:paraId="05993E6D" w14:textId="77777777" w:rsidTr="001A3E8F">
        <w:tc>
          <w:tcPr>
            <w:tcW w:w="2653" w:type="dxa"/>
            <w:vMerge/>
            <w:shd w:val="clear" w:color="auto" w:fill="auto"/>
          </w:tcPr>
          <w:p w14:paraId="7A72CE2B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215C34B8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 w14:paraId="695F3C4D" w14:textId="1111A8CB" w:rsidR="001A3E8F" w:rsidRPr="00F52AE7" w:rsidRDefault="003B103C" w:rsidP="001A3E8F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 w:rsidR="001A3E8F" w14:paraId="43251477" w14:textId="77777777" w:rsidTr="001A3E8F">
        <w:tc>
          <w:tcPr>
            <w:tcW w:w="2653" w:type="dxa"/>
            <w:vMerge/>
            <w:shd w:val="clear" w:color="auto" w:fill="auto"/>
          </w:tcPr>
          <w:p w14:paraId="62FC9704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F3A4FDE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 w14:paraId="4B16C234" w14:textId="1CC0BB54" w:rsidR="001A3E8F" w:rsidRPr="00F52AE7" w:rsidRDefault="00F55972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2018-6-4</w:t>
            </w:r>
          </w:p>
        </w:tc>
      </w:tr>
    </w:tbl>
    <w:p w14:paraId="008EEF54" w14:textId="7BCF19C4" w:rsidR="00164536" w:rsidRDefault="009E22A7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册</w:t>
      </w:r>
    </w:p>
    <w:p w14:paraId="068011AE" w14:textId="2FF93B3C" w:rsidR="00164536" w:rsidRPr="007359D4" w:rsidRDefault="0058000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 w14:paraId="7A330179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1CC6C50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63FC1F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8CC20E8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17307B" w14:textId="77777777" w:rsidR="00021BB3" w:rsidRPr="00021BB3" w:rsidRDefault="00021BB3" w:rsidP="00021BB3"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020645"/>
      <w:bookmarkStart w:id="6" w:name="_Toc466742046"/>
      <w:bookmarkStart w:id="7" w:name="_Toc495739754"/>
      <w:bookmarkStart w:id="8" w:name="_Toc503060496"/>
      <w:bookmarkStart w:id="9" w:name="_Toc513490495"/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版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本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历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W w:w="824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021BB3" w14:paraId="63EBAD29" w14:textId="77777777" w:rsidTr="00777E8E">
        <w:trPr>
          <w:trHeight w:val="300"/>
        </w:trPr>
        <w:tc>
          <w:tcPr>
            <w:tcW w:w="1269" w:type="dxa"/>
            <w:shd w:val="clear" w:color="auto" w:fill="BDD6EE" w:themeFill="accent1" w:themeFillTint="66"/>
          </w:tcPr>
          <w:p w14:paraId="16ABD479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 w14:paraId="5902EE1D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 w14:paraId="6075A54D" w14:textId="77777777" w:rsidR="00021BB3" w:rsidRPr="00F52AE7" w:rsidRDefault="003F3569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协助</w:t>
            </w:r>
            <w:r w:rsidR="00021BB3" w:rsidRPr="00F52AE7"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 w14:paraId="1C5361DA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 w14:paraId="45DDAABB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备注</w:t>
            </w:r>
          </w:p>
        </w:tc>
      </w:tr>
      <w:tr w:rsidR="00021BB3" w14:paraId="4979ABEE" w14:textId="77777777" w:rsidTr="00021BB3">
        <w:trPr>
          <w:trHeight w:val="90"/>
        </w:trPr>
        <w:tc>
          <w:tcPr>
            <w:tcW w:w="1269" w:type="dxa"/>
          </w:tcPr>
          <w:p w14:paraId="635EE6F1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 w:rsidR="003B54DA" w:rsidRPr="00F52AE7">
              <w:rPr>
                <w:szCs w:val="21"/>
              </w:rPr>
              <w:t>1</w:t>
            </w:r>
            <w:r w:rsidRPr="00F52AE7">
              <w:rPr>
                <w:szCs w:val="21"/>
              </w:rPr>
              <w:t>.</w:t>
            </w:r>
            <w:r w:rsidR="003B54DA" w:rsidRPr="00F52AE7">
              <w:rPr>
                <w:szCs w:val="21"/>
              </w:rPr>
              <w:t>0</w:t>
            </w:r>
          </w:p>
        </w:tc>
        <w:tc>
          <w:tcPr>
            <w:tcW w:w="1704" w:type="dxa"/>
          </w:tcPr>
          <w:p w14:paraId="4ACE9EB7" w14:textId="212B129D" w:rsidR="00021BB3" w:rsidRPr="00F52AE7" w:rsidRDefault="003B103C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3ABB349" w14:textId="7B2DC0F0" w:rsidR="00021BB3" w:rsidRPr="00F52AE7" w:rsidRDefault="00021BB3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1D09EB70" w14:textId="53522E77" w:rsidR="00021BB3" w:rsidRPr="00F52AE7" w:rsidRDefault="00C9565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3B103C">
              <w:rPr>
                <w:rFonts w:hint="eastAsia"/>
                <w:szCs w:val="21"/>
              </w:rPr>
              <w:t>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4-2018/5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2099DB2A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起草</w:t>
            </w:r>
          </w:p>
        </w:tc>
      </w:tr>
      <w:tr w:rsidR="00F55972" w14:paraId="2A003564" w14:textId="77777777" w:rsidTr="00021BB3">
        <w:trPr>
          <w:trHeight w:val="90"/>
        </w:trPr>
        <w:tc>
          <w:tcPr>
            <w:tcW w:w="1269" w:type="dxa"/>
          </w:tcPr>
          <w:p w14:paraId="69FCFA31" w14:textId="76E85548" w:rsidR="00F55972" w:rsidRPr="00F52AE7" w:rsidRDefault="00F55972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 w:rsidRPr="00F52AE7">
              <w:rPr>
                <w:szCs w:val="21"/>
              </w:rPr>
              <w:t>.0</w:t>
            </w:r>
          </w:p>
        </w:tc>
        <w:tc>
          <w:tcPr>
            <w:tcW w:w="1704" w:type="dxa"/>
          </w:tcPr>
          <w:p w14:paraId="291723B6" w14:textId="644F297E" w:rsidR="00F55972" w:rsidRDefault="00F55972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7C1C4E5" w14:textId="77777777" w:rsidR="00F55972" w:rsidRPr="00F52AE7" w:rsidRDefault="00F55972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5FAB85D7" w14:textId="5C776876" w:rsidR="00F55972" w:rsidRDefault="00F55972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2018/6</w:t>
            </w:r>
            <w:r w:rsidRPr="00F52AE7"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3-2018/6</w:t>
            </w:r>
            <w:r w:rsidRPr="00F52AE7"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523A84A9" w14:textId="186B1529" w:rsidR="00F55972" w:rsidRPr="00F52AE7" w:rsidRDefault="00F55972" w:rsidP="00EB2A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修订</w:t>
            </w:r>
          </w:p>
        </w:tc>
      </w:tr>
      <w:tr w:rsidR="001F5567" w14:paraId="67F79AD9" w14:textId="77777777" w:rsidTr="00021BB3">
        <w:trPr>
          <w:trHeight w:val="90"/>
        </w:trPr>
        <w:tc>
          <w:tcPr>
            <w:tcW w:w="1269" w:type="dxa"/>
          </w:tcPr>
          <w:p w14:paraId="107DFA55" w14:textId="20FC5C83" w:rsidR="001F5567" w:rsidRPr="00F52AE7" w:rsidRDefault="001F5567" w:rsidP="00EB2A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0.3.0</w:t>
            </w:r>
          </w:p>
        </w:tc>
        <w:tc>
          <w:tcPr>
            <w:tcW w:w="1704" w:type="dxa"/>
          </w:tcPr>
          <w:p w14:paraId="4BF9522A" w14:textId="0FFED7DC" w:rsidR="001F5567" w:rsidRDefault="001F5567" w:rsidP="003B54D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陈子卿</w:t>
            </w:r>
          </w:p>
        </w:tc>
        <w:tc>
          <w:tcPr>
            <w:tcW w:w="1930" w:type="dxa"/>
          </w:tcPr>
          <w:p w14:paraId="36D1F372" w14:textId="77777777" w:rsidR="001F5567" w:rsidRPr="00F52AE7" w:rsidRDefault="001F5567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2F751C41" w14:textId="46917FE6" w:rsidR="001F5567" w:rsidRDefault="001F5567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2018/6/0</w:t>
            </w:r>
            <w:r>
              <w:rPr>
                <w:szCs w:val="21"/>
              </w:rPr>
              <w:t>6</w:t>
            </w:r>
            <w:r>
              <w:rPr>
                <w:rFonts w:hint="eastAsia"/>
                <w:szCs w:val="21"/>
              </w:rPr>
              <w:t>-2018/6/06</w:t>
            </w:r>
          </w:p>
        </w:tc>
        <w:tc>
          <w:tcPr>
            <w:tcW w:w="1672" w:type="dxa"/>
          </w:tcPr>
          <w:p w14:paraId="3AC9BA29" w14:textId="681E656C" w:rsidR="001F5567" w:rsidRDefault="001F5567" w:rsidP="00EB2A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修改图片</w:t>
            </w:r>
          </w:p>
        </w:tc>
      </w:tr>
    </w:tbl>
    <w:p w14:paraId="6879AE79" w14:textId="77777777" w:rsidR="00021BB3" w:rsidRPr="00021BB3" w:rsidRDefault="00021BB3" w:rsidP="00021BB3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 w14:paraId="41026976" w14:textId="77777777" w:rsidR="0092325F" w:rsidRDefault="009232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7842785A" w14:textId="77777777" w:rsidR="00E14B5F" w:rsidRDefault="00E14B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eastAsiaTheme="minorEastAsia" w:hAnsiTheme="minorHAnsi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</w:rPr>
      </w:sdtEndPr>
      <w:sdtContent>
        <w:p w14:paraId="36FFC6BB" w14:textId="77777777" w:rsidR="004206CE" w:rsidRDefault="004206CE">
          <w:r>
            <w:rPr>
              <w:lang w:val="zh-CN"/>
            </w:rPr>
            <w:t>目录</w:t>
          </w:r>
        </w:p>
        <w:p w14:paraId="3B86EAB4" w14:textId="77777777" w:rsidR="00E14B5F" w:rsidRDefault="005C2232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3490495" w:history="1">
            <w:r w:rsidR="00E14B5F" w:rsidRPr="00D36BFF">
              <w:rPr>
                <w:rStyle w:val="aa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版</w:t>
            </w:r>
            <w:r w:rsidR="00E14B5F" w:rsidRPr="00D36BFF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a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本</w:t>
            </w:r>
            <w:r w:rsidR="00E14B5F" w:rsidRPr="00D36BFF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a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历</w:t>
            </w:r>
            <w:r w:rsidR="00E14B5F" w:rsidRPr="00D36BFF">
              <w:rPr>
                <w:rStyle w:val="aa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a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史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1E6E20B" w14:textId="77777777" w:rsidR="00E14B5F" w:rsidRDefault="00AA6B7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6" w:history="1">
            <w:r w:rsidR="00E14B5F" w:rsidRPr="00D36BFF">
              <w:rPr>
                <w:rStyle w:val="aa"/>
                <w:noProof/>
              </w:rPr>
              <w:t>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引言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17A93FD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7" w:history="1">
            <w:r w:rsidR="00E14B5F" w:rsidRPr="00D36BFF">
              <w:rPr>
                <w:rStyle w:val="aa"/>
                <w:noProof/>
              </w:rPr>
              <w:t>1.1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编写目的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668C4280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8" w:history="1">
            <w:r w:rsidR="00E14B5F" w:rsidRPr="00D36BFF">
              <w:rPr>
                <w:rStyle w:val="aa"/>
                <w:noProof/>
              </w:rPr>
              <w:t>1.2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背景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DE0106D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9" w:history="1">
            <w:r w:rsidR="00E14B5F" w:rsidRPr="00D36BFF">
              <w:rPr>
                <w:rStyle w:val="aa"/>
                <w:noProof/>
              </w:rPr>
              <w:t>1.2.1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项目名称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07E2FCF8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0" w:history="1">
            <w:r w:rsidR="00E14B5F" w:rsidRPr="00D36BFF">
              <w:rPr>
                <w:rStyle w:val="aa"/>
                <w:noProof/>
              </w:rPr>
              <w:t>1.2.2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项目提出者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A0F61A1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1" w:history="1">
            <w:r w:rsidR="00E14B5F" w:rsidRPr="00D36BFF">
              <w:rPr>
                <w:rStyle w:val="aa"/>
                <w:noProof/>
              </w:rPr>
              <w:t>1.2.3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项目开发团队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B21256C" w14:textId="77777777" w:rsidR="00E14B5F" w:rsidRDefault="00AA6B7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2" w:history="1">
            <w:r w:rsidR="00E14B5F" w:rsidRPr="00D36BFF">
              <w:rPr>
                <w:rStyle w:val="aa"/>
                <w:noProof/>
              </w:rPr>
              <w:t>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用途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1A56219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3" w:history="1">
            <w:r w:rsidR="00E14B5F" w:rsidRPr="00D36BFF">
              <w:rPr>
                <w:rStyle w:val="aa"/>
                <w:noProof/>
              </w:rPr>
              <w:t>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功能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0B125F6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4" w:history="1">
            <w:r w:rsidR="00E14B5F" w:rsidRPr="00D36BFF">
              <w:rPr>
                <w:rStyle w:val="aa"/>
                <w:noProof/>
              </w:rPr>
              <w:t>2.1.1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进入</w:t>
            </w:r>
            <w:r w:rsidR="00E14B5F" w:rsidRPr="00D36BFF">
              <w:rPr>
                <w:rStyle w:val="aa"/>
                <w:noProof/>
              </w:rPr>
              <w:t>APP</w:t>
            </w:r>
            <w:r w:rsidR="00E14B5F" w:rsidRPr="00D36BFF">
              <w:rPr>
                <w:rStyle w:val="aa"/>
                <w:rFonts w:hint="eastAsia"/>
                <w:noProof/>
              </w:rPr>
              <w:t>首界面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_Toc513490504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5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70A0FC8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5" w:history="1">
            <w:r w:rsidR="00E14B5F" w:rsidRPr="00D36BFF">
              <w:rPr>
                <w:rStyle w:val="aa"/>
                <w:noProof/>
              </w:rPr>
              <w:t>2.1.2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如何拍照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780C3515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6" w:history="1">
            <w:r w:rsidR="00E14B5F" w:rsidRPr="00D36BFF">
              <w:rPr>
                <w:rStyle w:val="aa"/>
                <w:noProof/>
              </w:rPr>
              <w:t>2.1.3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如何截取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075D6722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7" w:history="1">
            <w:r w:rsidR="00E14B5F" w:rsidRPr="00D36BFF">
              <w:rPr>
                <w:rStyle w:val="aa"/>
                <w:noProof/>
              </w:rPr>
              <w:t>2.1.4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识别中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8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54A4A9C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8" w:history="1">
            <w:r w:rsidR="00E14B5F" w:rsidRPr="00D36BFF">
              <w:rPr>
                <w:rStyle w:val="aa"/>
                <w:noProof/>
              </w:rPr>
              <w:t>2.1.5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识别失败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8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E1D128C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9" w:history="1">
            <w:r w:rsidR="00E14B5F" w:rsidRPr="00D36BFF">
              <w:rPr>
                <w:rStyle w:val="aa"/>
                <w:noProof/>
              </w:rPr>
              <w:t>2.1.6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识别结果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10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C5D5077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0" w:history="1">
            <w:r w:rsidR="00E14B5F" w:rsidRPr="00D36BFF">
              <w:rPr>
                <w:rStyle w:val="aa"/>
                <w:noProof/>
              </w:rPr>
              <w:t>2.1.7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酒页面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11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2E4A346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1" w:history="1">
            <w:r w:rsidR="00E14B5F" w:rsidRPr="00D36BFF">
              <w:rPr>
                <w:rStyle w:val="aa"/>
                <w:noProof/>
              </w:rPr>
              <w:t>2.1.8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在图库中选择图片识别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68587730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2" w:history="1">
            <w:r w:rsidR="00E14B5F" w:rsidRPr="00D36BFF">
              <w:rPr>
                <w:rStyle w:val="aa"/>
                <w:noProof/>
              </w:rPr>
              <w:t>2.1.9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查看识别历史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4E16693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3" w:history="1">
            <w:r w:rsidR="00E14B5F" w:rsidRPr="00D36BFF">
              <w:rPr>
                <w:rStyle w:val="aa"/>
                <w:noProof/>
              </w:rPr>
              <w:t>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安全保密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15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7628CBB9" w14:textId="77777777" w:rsidR="00E14B5F" w:rsidRDefault="00AA6B7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4" w:history="1">
            <w:r w:rsidR="00E14B5F" w:rsidRPr="00D36BFF">
              <w:rPr>
                <w:rStyle w:val="aa"/>
                <w:noProof/>
              </w:rPr>
              <w:t>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运行环境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_Toc513490514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61C6C80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5" w:history="1">
            <w:r w:rsidR="00E14B5F" w:rsidRPr="00D36BFF">
              <w:rPr>
                <w:rStyle w:val="aa"/>
                <w:noProof/>
              </w:rPr>
              <w:t>3.1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配置要求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B7B1A61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6" w:history="1">
            <w:r w:rsidR="00E14B5F" w:rsidRPr="00D36BFF">
              <w:rPr>
                <w:rStyle w:val="aa"/>
                <w:noProof/>
              </w:rPr>
              <w:t>3.2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数据结构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CAFD7B4" w14:textId="77777777" w:rsidR="00E14B5F" w:rsidRDefault="00AA6B70">
          <w:pPr>
            <w:pStyle w:val="12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7" w:history="1">
            <w:r w:rsidR="00E14B5F" w:rsidRPr="00D36BFF">
              <w:rPr>
                <w:rStyle w:val="aa"/>
                <w:noProof/>
              </w:rPr>
              <w:t>4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使用过程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0F2CD6A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8" w:history="1">
            <w:r w:rsidR="00E14B5F" w:rsidRPr="00D36BFF">
              <w:rPr>
                <w:rStyle w:val="aa"/>
                <w:noProof/>
              </w:rPr>
              <w:t>4.1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安装与初始化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DBF17C1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9" w:history="1">
            <w:r w:rsidR="00E14B5F" w:rsidRPr="00D36BFF">
              <w:rPr>
                <w:rStyle w:val="aa"/>
                <w:noProof/>
              </w:rPr>
              <w:t>4.2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输入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6FEFC16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0" w:history="1">
            <w:r w:rsidR="00E14B5F" w:rsidRPr="00D36BFF">
              <w:rPr>
                <w:rStyle w:val="aa"/>
                <w:noProof/>
              </w:rPr>
              <w:t>4.2.1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在图库中选择图片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F19C1F1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1" w:history="1">
            <w:r w:rsidR="00E14B5F" w:rsidRPr="00D36BFF">
              <w:rPr>
                <w:rStyle w:val="aa"/>
                <w:noProof/>
              </w:rPr>
              <w:t>4.2.2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调用摄像头捕捉图片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A320E3F" w14:textId="77777777" w:rsidR="00E14B5F" w:rsidRDefault="00AA6B70">
          <w:pPr>
            <w:pStyle w:val="2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2" w:history="1">
            <w:r w:rsidR="00E14B5F" w:rsidRPr="00D36BFF">
              <w:rPr>
                <w:rStyle w:val="aa"/>
                <w:noProof/>
              </w:rPr>
              <w:t>4.3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输出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D595C9B" w14:textId="77777777" w:rsidR="00E14B5F" w:rsidRDefault="00AA6B70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3" w:history="1">
            <w:r w:rsidR="00E14B5F" w:rsidRPr="00D36BFF">
              <w:rPr>
                <w:rStyle w:val="aa"/>
                <w:noProof/>
              </w:rPr>
              <w:t>4.3.1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a"/>
                <w:rFonts w:hint="eastAsia"/>
                <w:noProof/>
              </w:rPr>
              <w:t>输出举例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F499489" w14:textId="1D875541" w:rsidR="004206CE" w:rsidRDefault="005C2232">
          <w:r>
            <w:fldChar w:fldCharType="end"/>
          </w:r>
        </w:p>
      </w:sdtContent>
    </w:sdt>
    <w:p w14:paraId="64D40670" w14:textId="77777777" w:rsidR="0046483C" w:rsidRDefault="0046483C" w:rsidP="004206C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09F0B66" w14:textId="5F554EA9" w:rsidR="00063EB6" w:rsidRDefault="00063EB6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C558C9C" w14:textId="77777777" w:rsidR="00E34DDF" w:rsidRDefault="00E34DDF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0852592" w14:textId="77777777" w:rsidR="00063EB6" w:rsidRDefault="00063EB6" w:rsidP="00063EB6">
      <w:pPr>
        <w:pStyle w:val="a"/>
      </w:pPr>
      <w:bookmarkStart w:id="10" w:name="_Toc498726664"/>
      <w:bookmarkStart w:id="11" w:name="_Toc503060497"/>
      <w:bookmarkStart w:id="12" w:name="_Toc513490496"/>
      <w:r>
        <w:rPr>
          <w:rFonts w:hint="eastAsia"/>
        </w:rPr>
        <w:t>引言</w:t>
      </w:r>
      <w:bookmarkEnd w:id="10"/>
      <w:bookmarkEnd w:id="11"/>
      <w:bookmarkEnd w:id="12"/>
    </w:p>
    <w:p w14:paraId="0EFEF988" w14:textId="77777777" w:rsidR="00063EB6" w:rsidRDefault="00063EB6" w:rsidP="00063EB6">
      <w:pPr>
        <w:pStyle w:val="a0"/>
      </w:pPr>
      <w:bookmarkStart w:id="13" w:name="_Toc498726665"/>
      <w:bookmarkStart w:id="14" w:name="_Toc503060498"/>
      <w:bookmarkStart w:id="15" w:name="_Toc513490497"/>
      <w:r w:rsidRPr="00525C93">
        <w:rPr>
          <w:rFonts w:hint="eastAsia"/>
        </w:rPr>
        <w:t>编写目的</w:t>
      </w:r>
      <w:bookmarkEnd w:id="13"/>
      <w:bookmarkEnd w:id="14"/>
      <w:bookmarkEnd w:id="15"/>
    </w:p>
    <w:p w14:paraId="66B77F51" w14:textId="5DE397FF" w:rsidR="00063EB6" w:rsidRPr="00F20BBF" w:rsidRDefault="00634765" w:rsidP="00063EB6">
      <w:pPr>
        <w:ind w:firstLineChars="300" w:firstLine="630"/>
        <w:rPr>
          <w:szCs w:val="21"/>
        </w:rPr>
      </w:pPr>
      <w:r w:rsidRPr="00634765">
        <w:rPr>
          <w:rFonts w:hint="eastAsia"/>
          <w:szCs w:val="21"/>
        </w:rPr>
        <w:t>为喜欢喝酒以及对酒文化感兴趣的群体通过</w:t>
      </w:r>
      <w:r w:rsidRPr="00634765">
        <w:rPr>
          <w:szCs w:val="21"/>
        </w:rPr>
        <w:t>Android Studio，API，（Tensorflow）等工具开发出一个可以通过图像识别来检索酒的信息的APP。</w:t>
      </w:r>
    </w:p>
    <w:p w14:paraId="289C3283" w14:textId="77777777" w:rsidR="00063EB6" w:rsidRPr="003D026A" w:rsidRDefault="00063EB6" w:rsidP="00063EB6"/>
    <w:p w14:paraId="0B4A92ED" w14:textId="77777777" w:rsidR="00063EB6" w:rsidRDefault="00063EB6" w:rsidP="00063EB6">
      <w:pPr>
        <w:pStyle w:val="a0"/>
      </w:pPr>
      <w:bookmarkStart w:id="16" w:name="_Toc498726666"/>
      <w:bookmarkStart w:id="17" w:name="_Toc503060499"/>
      <w:bookmarkStart w:id="18" w:name="_Toc513490498"/>
      <w:r w:rsidRPr="00525C93">
        <w:t>背景</w:t>
      </w:r>
      <w:bookmarkEnd w:id="16"/>
      <w:bookmarkEnd w:id="17"/>
      <w:bookmarkEnd w:id="18"/>
    </w:p>
    <w:p w14:paraId="46F33E93" w14:textId="1324FF53" w:rsidR="00063EB6" w:rsidRDefault="00063EB6" w:rsidP="003B103C">
      <w:pPr>
        <w:pStyle w:val="a1"/>
      </w:pPr>
      <w:bookmarkStart w:id="19" w:name="_Toc498726667"/>
      <w:bookmarkStart w:id="20" w:name="_Toc503060500"/>
      <w:bookmarkStart w:id="21" w:name="_Toc513490499"/>
      <w:r w:rsidRPr="00525C93">
        <w:t>项目名</w:t>
      </w:r>
      <w:bookmarkEnd w:id="19"/>
      <w:bookmarkEnd w:id="20"/>
      <w:r w:rsidR="00703CC4">
        <w:t>称</w:t>
      </w:r>
      <w:bookmarkEnd w:id="21"/>
    </w:p>
    <w:p w14:paraId="7CB47B3E" w14:textId="1BA60901" w:rsidR="00063EB6" w:rsidRPr="00723450" w:rsidRDefault="00634765" w:rsidP="00063EB6">
      <w:pPr>
        <w:ind w:leftChars="200" w:left="420"/>
      </w:pPr>
      <w:r>
        <w:rPr>
          <w:rFonts w:hint="eastAsia"/>
        </w:rPr>
        <w:t>《问酒》APP</w:t>
      </w:r>
    </w:p>
    <w:p w14:paraId="32E904AB" w14:textId="77777777" w:rsidR="00063EB6" w:rsidRDefault="00063EB6" w:rsidP="003B103C">
      <w:pPr>
        <w:pStyle w:val="a1"/>
      </w:pPr>
      <w:bookmarkStart w:id="22" w:name="_Toc498642446"/>
      <w:bookmarkStart w:id="23" w:name="_Toc503060501"/>
      <w:bookmarkStart w:id="24" w:name="_Toc513490500"/>
      <w:r>
        <w:rPr>
          <w:rFonts w:hint="eastAsia"/>
        </w:rPr>
        <w:t>项目提出者</w:t>
      </w:r>
      <w:bookmarkEnd w:id="22"/>
      <w:bookmarkEnd w:id="23"/>
      <w:bookmarkEnd w:id="24"/>
    </w:p>
    <w:p w14:paraId="3064D370" w14:textId="7D1AE0BB" w:rsidR="00063EB6" w:rsidRPr="008F7194" w:rsidRDefault="00063EB6" w:rsidP="00063EB6">
      <w:r w:rsidRPr="008F7194">
        <w:rPr>
          <w:rFonts w:hint="eastAsia"/>
        </w:rPr>
        <w:t>下表简述了</w:t>
      </w:r>
      <w:r>
        <w:rPr>
          <w:rFonts w:hint="eastAsia"/>
        </w:rPr>
        <w:t>项目提出</w:t>
      </w:r>
      <w:r>
        <w:t>者的</w:t>
      </w:r>
      <w:r w:rsidRPr="008F7194">
        <w:rPr>
          <w:rFonts w:hint="eastAsia"/>
        </w:rPr>
        <w:t>联系方式信息。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592"/>
        <w:gridCol w:w="2130"/>
        <w:gridCol w:w="2130"/>
      </w:tblGrid>
      <w:tr w:rsidR="00063EB6" w14:paraId="5F5864DD" w14:textId="77777777" w:rsidTr="00CF3095">
        <w:tc>
          <w:tcPr>
            <w:tcW w:w="1668" w:type="dxa"/>
            <w:shd w:val="clear" w:color="auto" w:fill="BDD6EE"/>
          </w:tcPr>
          <w:p w14:paraId="271035D2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 w14:paraId="33ED93BB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 w14:paraId="3C4929A0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 w14:paraId="5DCEBDE8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地址</w:t>
            </w:r>
          </w:p>
        </w:tc>
      </w:tr>
      <w:tr w:rsidR="00063EB6" w14:paraId="72F8528F" w14:textId="77777777" w:rsidTr="00CF3095">
        <w:tc>
          <w:tcPr>
            <w:tcW w:w="1668" w:type="dxa"/>
            <w:shd w:val="clear" w:color="auto" w:fill="auto"/>
          </w:tcPr>
          <w:p w14:paraId="5D226E97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杨枨</w:t>
            </w:r>
          </w:p>
        </w:tc>
        <w:tc>
          <w:tcPr>
            <w:tcW w:w="2592" w:type="dxa"/>
            <w:shd w:val="clear" w:color="auto" w:fill="auto"/>
          </w:tcPr>
          <w:p w14:paraId="0CF97DCF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 w14:paraId="5A5C37B4" w14:textId="77777777" w:rsidR="00063EB6" w:rsidRPr="00FA49F6" w:rsidRDefault="00AA6B70" w:rsidP="00CF3095">
            <w:hyperlink r:id="rId8" w:history="1">
              <w:r w:rsidR="00063EB6" w:rsidRPr="00FA49F6">
                <w:t>yangc@zucc.edu.cn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1ED1D580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理四504</w:t>
            </w:r>
          </w:p>
        </w:tc>
      </w:tr>
      <w:tr w:rsidR="00063EB6" w14:paraId="77FC8B64" w14:textId="77777777" w:rsidTr="00CF3095">
        <w:tc>
          <w:tcPr>
            <w:tcW w:w="1668" w:type="dxa"/>
            <w:shd w:val="clear" w:color="auto" w:fill="auto"/>
          </w:tcPr>
          <w:p w14:paraId="3B842798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 w14:paraId="57EFBE92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 w14:paraId="236EC467" w14:textId="77777777" w:rsidR="00063EB6" w:rsidRPr="00FA49F6" w:rsidRDefault="00AA6B70" w:rsidP="00CF3095">
            <w:hyperlink r:id="rId9" w:history="1">
              <w:r w:rsidR="00063EB6" w:rsidRPr="00C2156B">
                <w:t>houhl@</w:t>
              </w:r>
              <w:r w:rsidR="00063EB6" w:rsidRPr="00C2156B">
                <w:rPr>
                  <w:rFonts w:hint="eastAsia"/>
                </w:rPr>
                <w:t>zucc</w:t>
              </w:r>
              <w:r w:rsidR="00063EB6" w:rsidRPr="00C2156B">
                <w:t>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6B716354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理四501</w:t>
            </w:r>
          </w:p>
        </w:tc>
      </w:tr>
    </w:tbl>
    <w:p w14:paraId="2E7C8187" w14:textId="77777777" w:rsidR="00063EB6" w:rsidRDefault="00063EB6" w:rsidP="003B103C">
      <w:pPr>
        <w:pStyle w:val="a1"/>
      </w:pPr>
      <w:bookmarkStart w:id="25" w:name="_Toc498642447"/>
      <w:bookmarkStart w:id="26" w:name="_Toc503060502"/>
      <w:bookmarkStart w:id="27" w:name="_Toc513490501"/>
      <w:r>
        <w:rPr>
          <w:rFonts w:hint="eastAsia"/>
        </w:rPr>
        <w:t>项目</w:t>
      </w:r>
      <w:r>
        <w:t>开发团队</w:t>
      </w:r>
      <w:bookmarkEnd w:id="25"/>
      <w:bookmarkEnd w:id="26"/>
      <w:bookmarkEnd w:id="27"/>
    </w:p>
    <w:p w14:paraId="7981D7CE" w14:textId="77777777" w:rsidR="00063EB6" w:rsidRPr="009818C8" w:rsidRDefault="00063EB6" w:rsidP="00063EB6"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W w:w="81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7"/>
        <w:gridCol w:w="866"/>
        <w:gridCol w:w="2547"/>
        <w:gridCol w:w="2560"/>
        <w:gridCol w:w="768"/>
      </w:tblGrid>
      <w:tr w:rsidR="00063EB6" w:rsidRPr="00966B6F" w14:paraId="1D81C04E" w14:textId="77777777" w:rsidTr="00CF3095">
        <w:trPr>
          <w:trHeight w:val="260"/>
        </w:trPr>
        <w:tc>
          <w:tcPr>
            <w:tcW w:w="1447" w:type="dxa"/>
            <w:shd w:val="clear" w:color="000000" w:fill="BDD7EE"/>
            <w:noWrap/>
            <w:vAlign w:val="center"/>
            <w:hideMark/>
          </w:tcPr>
          <w:p w14:paraId="0540E9C8" w14:textId="77777777" w:rsidR="00063EB6" w:rsidRPr="00966B6F" w:rsidRDefault="00063EB6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 w14:paraId="26555F85" w14:textId="77777777" w:rsidR="00063EB6" w:rsidRDefault="00063EB6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noWrap/>
            <w:vAlign w:val="center"/>
            <w:hideMark/>
          </w:tcPr>
          <w:p w14:paraId="343E3E32" w14:textId="77777777" w:rsidR="00063EB6" w:rsidRPr="00966B6F" w:rsidRDefault="00063EB6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 w14:paraId="52E4C593" w14:textId="77777777" w:rsidR="00063EB6" w:rsidRDefault="00063EB6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 w14:paraId="2D7C8832" w14:textId="77777777" w:rsidR="00063EB6" w:rsidRDefault="00063EB6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所在地</w:t>
            </w:r>
          </w:p>
        </w:tc>
      </w:tr>
      <w:tr w:rsidR="00063EB6" w:rsidRPr="0055154F" w14:paraId="725798F5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15BB3785" w14:textId="48FD7841" w:rsidR="00063EB6" w:rsidRPr="00966B6F" w:rsidRDefault="00A44B58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 w14:paraId="4A4DB239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1BB046F" w14:textId="3D13C80C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 w14:paraId="1EA5D3FE" w14:textId="5CE0CA3A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31601351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AC27D8E" w14:textId="482B22F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602</w:t>
            </w:r>
          </w:p>
        </w:tc>
      </w:tr>
      <w:tr w:rsidR="00063EB6" w:rsidRPr="0055154F" w14:paraId="0332BADC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2593F02F" w14:textId="15541B22" w:rsidR="00063EB6" w:rsidRPr="00966B6F" w:rsidRDefault="00A44B58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lastRenderedPageBreak/>
              <w:t>蔡峰</w:t>
            </w:r>
          </w:p>
        </w:tc>
        <w:tc>
          <w:tcPr>
            <w:tcW w:w="866" w:type="dxa"/>
          </w:tcPr>
          <w:p w14:paraId="3771F43F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9B3DF11" w14:textId="329DDB1A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A44B58">
              <w:rPr>
                <w:rFonts w:ascii="Times New Roman" w:eastAsiaTheme="minorEastAsia" w:hAnsi="Times New Roman" w:cs="Times New Roman"/>
                <w:szCs w:val="21"/>
              </w:rPr>
              <w:t>17367073325</w:t>
            </w:r>
          </w:p>
        </w:tc>
        <w:tc>
          <w:tcPr>
            <w:tcW w:w="2560" w:type="dxa"/>
          </w:tcPr>
          <w:p w14:paraId="74816245" w14:textId="26624B0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31601344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22A3DBC4" w14:textId="22928BB1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601</w:t>
            </w:r>
          </w:p>
        </w:tc>
      </w:tr>
      <w:tr w:rsidR="00063EB6" w:rsidRPr="0055154F" w14:paraId="348EFE47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4C37366E" w14:textId="29C98A8D" w:rsidR="00063EB6" w:rsidRPr="00966B6F" w:rsidRDefault="00A44B58" w:rsidP="00CF3095">
            <w:pPr>
              <w:rPr>
                <w:rFonts w:ascii="DengXian" w:eastAsia="DengXian" w:hAnsi="DengXian"/>
                <w:color w:val="000000"/>
                <w:sz w:val="22"/>
              </w:rPr>
            </w:pPr>
            <w:r>
              <w:rPr>
                <w:rFonts w:ascii="DengXian" w:eastAsia="DengXian" w:hAnsi="DengXian" w:hint="eastAsia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 w14:paraId="7D2FEFC1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330DAF22" w14:textId="52C53A05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 w14:paraId="2F04741C" w14:textId="60D5233B" w:rsidR="00063EB6" w:rsidRPr="00F100C9" w:rsidRDefault="00A44B58" w:rsidP="00CF3095">
            <w:pPr>
              <w:rPr>
                <w:b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31601347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8E717F5" w14:textId="3D16DEFA" w:rsidR="00063EB6" w:rsidRPr="0055154F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 w14:paraId="5B90D613" w14:textId="77777777" w:rsidR="00063EB6" w:rsidRDefault="00063EB6" w:rsidP="00063EB6"/>
    <w:p w14:paraId="5E717563" w14:textId="77777777" w:rsidR="00063EB6" w:rsidRDefault="00063EB6" w:rsidP="00063EB6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 w:rsidR="003F4FB8" w14:paraId="435C74EA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04B083D" w14:textId="77777777" w:rsidR="003F4FB8" w:rsidRDefault="003F4FB8" w:rsidP="0010236A"/>
        </w:tc>
        <w:tc>
          <w:tcPr>
            <w:tcW w:w="1078" w:type="dxa"/>
            <w:shd w:val="clear" w:color="auto" w:fill="BDD6EE"/>
          </w:tcPr>
          <w:p w14:paraId="1987E9AC" w14:textId="77777777" w:rsidR="003F4FB8" w:rsidRDefault="003F4FB8" w:rsidP="0010236A"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 w14:paraId="0E1C3957" w14:textId="77777777" w:rsidR="003F4FB8" w:rsidRDefault="003F4FB8" w:rsidP="0010236A"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 w14:paraId="6BD06784" w14:textId="77777777" w:rsidR="003F4FB8" w:rsidRDefault="003F4FB8" w:rsidP="0010236A"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 w14:paraId="35201389" w14:textId="77777777" w:rsidR="003F4FB8" w:rsidRDefault="003F4FB8" w:rsidP="0010236A"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 w14:paraId="2A9A4DDB" w14:textId="77777777" w:rsidR="003F4FB8" w:rsidRDefault="003F4FB8" w:rsidP="0010236A"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 w14:paraId="7CA9914A" w14:textId="77777777" w:rsidR="003F4FB8" w:rsidRDefault="003F4FB8" w:rsidP="0010236A"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 w14:paraId="1037AFB5" w14:textId="77777777" w:rsidR="003F4FB8" w:rsidRDefault="003F4FB8" w:rsidP="0010236A">
            <w:r>
              <w:rPr>
                <w:rFonts w:hint="eastAsia"/>
              </w:rPr>
              <w:t>周日</w:t>
            </w:r>
          </w:p>
        </w:tc>
      </w:tr>
      <w:tr w:rsidR="003F4FB8" w14:paraId="05473E8F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CFE1DC2" w14:textId="77777777" w:rsidR="003F4FB8" w:rsidRDefault="003F4FB8" w:rsidP="0010236A"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 w14:paraId="4BC872C5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 w14:paraId="63E7BA7E" w14:textId="77777777" w:rsidR="003F4FB8" w:rsidRDefault="003F4FB8" w:rsidP="0010236A">
            <w:r>
              <w:rPr>
                <w:rFonts w:hint="eastAsia"/>
              </w:rPr>
              <w:t>蔡，陈</w:t>
            </w:r>
          </w:p>
        </w:tc>
        <w:tc>
          <w:tcPr>
            <w:tcW w:w="1078" w:type="dxa"/>
          </w:tcPr>
          <w:p w14:paraId="4BEA6630" w14:textId="77777777" w:rsidR="003F4FB8" w:rsidRDefault="003F4FB8" w:rsidP="0010236A"/>
        </w:tc>
        <w:tc>
          <w:tcPr>
            <w:tcW w:w="1079" w:type="dxa"/>
          </w:tcPr>
          <w:p w14:paraId="7A5F274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2F731248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6C912A3F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180EA7C7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</w:tr>
      <w:tr w:rsidR="003F4FB8" w14:paraId="56081457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1937AF72" w14:textId="77777777" w:rsidR="003F4FB8" w:rsidRDefault="003F4FB8" w:rsidP="0010236A"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 w14:paraId="0852646F" w14:textId="77777777" w:rsidR="003F4FB8" w:rsidRDefault="003F4FB8" w:rsidP="0010236A"/>
        </w:tc>
        <w:tc>
          <w:tcPr>
            <w:tcW w:w="1078" w:type="dxa"/>
          </w:tcPr>
          <w:p w14:paraId="5BE3BCC1" w14:textId="77777777" w:rsidR="003F4FB8" w:rsidRDefault="003F4FB8" w:rsidP="0010236A"/>
        </w:tc>
        <w:tc>
          <w:tcPr>
            <w:tcW w:w="1078" w:type="dxa"/>
          </w:tcPr>
          <w:p w14:paraId="4ACD2E6D" w14:textId="77777777" w:rsidR="003F4FB8" w:rsidRDefault="003F4FB8" w:rsidP="0010236A"/>
        </w:tc>
        <w:tc>
          <w:tcPr>
            <w:tcW w:w="1079" w:type="dxa"/>
          </w:tcPr>
          <w:p w14:paraId="3C7ADE2B" w14:textId="77777777" w:rsidR="003F4FB8" w:rsidRDefault="003F4FB8" w:rsidP="0010236A"/>
        </w:tc>
        <w:tc>
          <w:tcPr>
            <w:tcW w:w="1079" w:type="dxa"/>
          </w:tcPr>
          <w:p w14:paraId="50A9F7E7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2398426B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2338D31F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</w:tr>
      <w:tr w:rsidR="003F4FB8" w14:paraId="3EA89539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0F0143C5" w14:textId="77777777" w:rsidR="003F4FB8" w:rsidRDefault="003F4FB8" w:rsidP="0010236A"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 w14:paraId="3E91A133" w14:textId="77777777" w:rsidR="003F4FB8" w:rsidRDefault="003F4FB8" w:rsidP="0010236A"/>
        </w:tc>
        <w:tc>
          <w:tcPr>
            <w:tcW w:w="1078" w:type="dxa"/>
          </w:tcPr>
          <w:p w14:paraId="73E20A0D" w14:textId="77777777" w:rsidR="003F4FB8" w:rsidRDefault="003F4FB8" w:rsidP="0010236A"/>
        </w:tc>
        <w:tc>
          <w:tcPr>
            <w:tcW w:w="1078" w:type="dxa"/>
          </w:tcPr>
          <w:p w14:paraId="41A87D7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77E26265" w14:textId="77777777" w:rsidR="003F4FB8" w:rsidRDefault="003F4FB8" w:rsidP="0010236A"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 w14:paraId="42E5BBEB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026710B3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46F84CD6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</w:tr>
      <w:tr w:rsidR="003F4FB8" w14:paraId="052135CC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4717044" w14:textId="77777777" w:rsidR="003F4FB8" w:rsidRDefault="003F4FB8" w:rsidP="0010236A"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 w14:paraId="6EECC242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 w14:paraId="0BE54ADA" w14:textId="77777777" w:rsidR="003F4FB8" w:rsidRDefault="003F4FB8" w:rsidP="0010236A"/>
        </w:tc>
        <w:tc>
          <w:tcPr>
            <w:tcW w:w="1078" w:type="dxa"/>
          </w:tcPr>
          <w:p w14:paraId="76753DD2" w14:textId="77777777" w:rsidR="003F4FB8" w:rsidRDefault="003F4FB8" w:rsidP="0010236A"/>
        </w:tc>
        <w:tc>
          <w:tcPr>
            <w:tcW w:w="1079" w:type="dxa"/>
          </w:tcPr>
          <w:p w14:paraId="0AD19D13" w14:textId="77777777" w:rsidR="003F4FB8" w:rsidRDefault="003F4FB8" w:rsidP="0010236A"/>
        </w:tc>
        <w:tc>
          <w:tcPr>
            <w:tcW w:w="1079" w:type="dxa"/>
          </w:tcPr>
          <w:p w14:paraId="26839814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216DF742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12B3571A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</w:tr>
      <w:tr w:rsidR="003F4FB8" w14:paraId="672A09B3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619932C" w14:textId="77777777" w:rsidR="003F4FB8" w:rsidRDefault="003F4FB8" w:rsidP="0010236A"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 w14:paraId="7E2FE46F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 w14:paraId="0E5B7448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8" w:type="dxa"/>
          </w:tcPr>
          <w:p w14:paraId="6588AEAB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 w14:paraId="47A1BF05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79" w:type="dxa"/>
          </w:tcPr>
          <w:p w14:paraId="232A080C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1E83770C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  <w:tc>
          <w:tcPr>
            <w:tcW w:w="1009" w:type="dxa"/>
          </w:tcPr>
          <w:p w14:paraId="347AD429" w14:textId="77777777" w:rsidR="003F4FB8" w:rsidRDefault="003F4FB8" w:rsidP="0010236A">
            <w:r>
              <w:rPr>
                <w:rFonts w:hint="eastAsia"/>
              </w:rPr>
              <w:t>蔡，黄，陈</w:t>
            </w:r>
          </w:p>
        </w:tc>
      </w:tr>
    </w:tbl>
    <w:p w14:paraId="5934FBB1" w14:textId="77777777" w:rsidR="00F61CED" w:rsidRDefault="00F61CED" w:rsidP="00F61CED">
      <w:pPr>
        <w:pStyle w:val="a"/>
        <w:numPr>
          <w:ilvl w:val="0"/>
          <w:numId w:val="0"/>
        </w:numPr>
        <w:ind w:left="425"/>
      </w:pPr>
      <w:bookmarkStart w:id="28" w:name="_Toc503060503"/>
    </w:p>
    <w:p w14:paraId="4AC64D3B" w14:textId="785ED561" w:rsidR="0092325F" w:rsidRDefault="00816B5A" w:rsidP="00A87EA5">
      <w:pPr>
        <w:pStyle w:val="a"/>
      </w:pPr>
      <w:bookmarkStart w:id="29" w:name="_Toc513490502"/>
      <w:r>
        <w:rPr>
          <w:rFonts w:hint="eastAsia"/>
        </w:rPr>
        <w:t>用</w:t>
      </w:r>
      <w:r>
        <w:t>途</w:t>
      </w:r>
      <w:bookmarkEnd w:id="28"/>
      <w:bookmarkEnd w:id="29"/>
    </w:p>
    <w:p w14:paraId="692CF3CE" w14:textId="39C3E8F8" w:rsidR="00816B5A" w:rsidRDefault="00816B5A" w:rsidP="00A87EA5">
      <w:pPr>
        <w:pStyle w:val="a0"/>
      </w:pPr>
      <w:bookmarkStart w:id="30" w:name="_Toc503060504"/>
      <w:bookmarkStart w:id="31" w:name="_Toc513490503"/>
      <w:r>
        <w:rPr>
          <w:rFonts w:hint="eastAsia"/>
        </w:rPr>
        <w:t>功能</w:t>
      </w:r>
      <w:bookmarkEnd w:id="30"/>
      <w:bookmarkEnd w:id="31"/>
    </w:p>
    <w:p w14:paraId="7FA3CEDF" w14:textId="3C8F14D3" w:rsidR="00713D16" w:rsidRDefault="0078058F" w:rsidP="00713D16">
      <w:pPr>
        <w:pStyle w:val="a1"/>
      </w:pPr>
      <w:bookmarkStart w:id="32" w:name="_Toc513490504"/>
      <w:r>
        <w:rPr>
          <w:rFonts w:hint="eastAsia"/>
        </w:rPr>
        <w:t>进入APP首界面</w:t>
      </w:r>
      <w:bookmarkEnd w:id="32"/>
    </w:p>
    <w:p w14:paraId="6C8A5E9C" w14:textId="69827606" w:rsidR="00A64636" w:rsidRPr="00713D16" w:rsidRDefault="006056DA" w:rsidP="00713D1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461632" behindDoc="0" locked="0" layoutInCell="1" allowOverlap="1" wp14:anchorId="309F0409" wp14:editId="18079595">
                <wp:simplePos x="0" y="0"/>
                <wp:positionH relativeFrom="column">
                  <wp:posOffset>-55245</wp:posOffset>
                </wp:positionH>
                <wp:positionV relativeFrom="paragraph">
                  <wp:posOffset>962660</wp:posOffset>
                </wp:positionV>
                <wp:extent cx="5113655" cy="5871210"/>
                <wp:effectExtent l="0" t="63500" r="0" b="21590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655" cy="5871210"/>
                          <a:chOff x="-738530" y="-489705"/>
                          <a:chExt cx="5114518" cy="5873563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738530" y="-55247"/>
                            <a:ext cx="2051144" cy="32946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 flipV="1">
                            <a:off x="3376964" y="-489705"/>
                            <a:ext cx="999024" cy="28386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147"/>
                        <wps:cNvCnPr/>
                        <wps:spPr>
                          <a:xfrm>
                            <a:off x="-580848" y="2578157"/>
                            <a:ext cx="1687194" cy="194667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378225" y="3579035"/>
                            <a:ext cx="1775459" cy="1804823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7F0B3" id="组合 144" o:spid="_x0000_s1026" style="position:absolute;left:0;text-align:left;margin-left:-4.35pt;margin-top:75.8pt;width:402.65pt;height:462.3pt;z-index:251461632;mso-width-relative:margin;mso-height-relative:margin" coordorigin="-7385,-4897" coordsize="51145,587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5" o:spid="_x0000_s1027" type="#_x0000_t32" style="position:absolute;left:-7385;top:-552;width:20511;height:329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" strokecolor="#ed7d31 [3205]" strokeweight="1.5pt">
                  <v:stroke endarrow="open" joinstyle="miter"/>
                </v:shape>
                <v:shape id="直接箭头连接符 146" o:spid="_x0000_s1028" type="#_x0000_t32" style="position:absolute;left:33769;top:-4897;width:9990;height:2839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" strokecolor="#ed7d31 [3205]" strokeweight="1.5pt">
                  <v:stroke endarrow="open" joinstyle="miter"/>
                </v:shape>
                <v:shape id="直接箭头连接符 147" o:spid="_x0000_s1029" type="#_x0000_t32" style="position:absolute;left:-5808;top:25781;width:16871;height:1946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" strokecolor="#ed7d31 [3205]" strokeweight="1.5pt">
                  <v:stroke endarrow="open" joinstyle="miter"/>
                </v:shape>
                <v:shape id="直接箭头连接符 148" o:spid="_x0000_s1030" type="#_x0000_t32" style="position:absolute;left:23782;top:35790;width:17754;height:1804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" strokecolor="#ed7d31 [3205]" strokeweight="1.5pt">
                  <v:stroke endarrow="open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305A2240" wp14:editId="4CF6AD01">
                <wp:simplePos x="0" y="0"/>
                <wp:positionH relativeFrom="column">
                  <wp:posOffset>5063030</wp:posOffset>
                </wp:positionH>
                <wp:positionV relativeFrom="paragraph">
                  <wp:posOffset>4588992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3E1DB" w14:textId="4FA636E1" w:rsidR="004338FD" w:rsidRDefault="004338FD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A2240" id="_x0000_t202" coordsize="21600,21600" o:spt="202" path="m,l,21600r21600,l21600,xe">
                <v:stroke joinstyle="miter"/>
                <v:path gradientshapeok="t" o:connecttype="rect"/>
              </v:shapetype>
              <v:shape id="文本框 152" o:spid="_x0000_s1026" type="#_x0000_t202" style="position:absolute;margin-left:398.65pt;margin-top:361.35pt;width:32.4pt;height:34.2pt;z-index: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" fillcolor="white [3201]" stroked="f" strokeweight=".5pt">
                <v:textbox>
                  <w:txbxContent>
                    <w:p w14:paraId="0F83E1DB" w14:textId="4FA636E1" w:rsidR="004338FD" w:rsidRDefault="004338FD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7B7059B3" wp14:editId="0759E704">
                <wp:simplePos x="0" y="0"/>
                <wp:positionH relativeFrom="column">
                  <wp:posOffset>-466944</wp:posOffset>
                </wp:positionH>
                <wp:positionV relativeFrom="paragraph">
                  <wp:posOffset>3590004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417A5" w14:textId="796414EE" w:rsidR="004338FD" w:rsidRDefault="004338FD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059B3" id="文本框 151" o:spid="_x0000_s1027" type="#_x0000_t202" style="position:absolute;margin-left:-36.75pt;margin-top:282.7pt;width:32.4pt;height:34.2pt;z-index: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" fillcolor="white [3201]" stroked="f" strokeweight=".5pt">
                <v:textbox>
                  <w:txbxContent>
                    <w:p w14:paraId="665417A5" w14:textId="796414EE" w:rsidR="004338FD" w:rsidRDefault="004338FD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31F0717D" wp14:editId="2025E8D0">
                <wp:simplePos x="0" y="0"/>
                <wp:positionH relativeFrom="column">
                  <wp:posOffset>-470162</wp:posOffset>
                </wp:positionH>
                <wp:positionV relativeFrom="paragraph">
                  <wp:posOffset>1115783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1D9C2" w14:textId="7E45C647" w:rsidR="004338FD" w:rsidRDefault="004338FD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0717D" id="文本框 150" o:spid="_x0000_s1028" type="#_x0000_t202" style="position:absolute;margin-left:-37pt;margin-top:87.85pt;width:32.4pt;height:34.2pt;z-index: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" fillcolor="white [3201]" stroked="f" strokeweight=".5pt">
                <v:textbox>
                  <w:txbxContent>
                    <w:p w14:paraId="6181D9C2" w14:textId="7E45C647" w:rsidR="004338FD" w:rsidRDefault="004338FD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C2AA3C1" wp14:editId="175922F8">
            <wp:extent cx="4985385" cy="8863330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921528339732_.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1F1C1C45" wp14:editId="6F1475C5">
                <wp:simplePos x="0" y="0"/>
                <wp:positionH relativeFrom="column">
                  <wp:posOffset>5102225</wp:posOffset>
                </wp:positionH>
                <wp:positionV relativeFrom="paragraph">
                  <wp:posOffset>959678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DFF61" w14:textId="77777777" w:rsidR="004338FD" w:rsidRDefault="004338FD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C1C45" id="文本框 149" o:spid="_x0000_s1029" type="#_x0000_t202" style="position:absolute;margin-left:401.75pt;margin-top:75.55pt;width:32.4pt;height:34.2pt;z-index: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" fillcolor="white [3201]" stroked="f" strokeweight=".5pt">
                <v:textbox>
                  <w:txbxContent>
                    <w:p w14:paraId="675DFF61" w14:textId="77777777" w:rsidR="004338FD" w:rsidRDefault="004338FD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43B6238" w14:textId="581EC508" w:rsidR="00ED245A" w:rsidRDefault="00ED245A" w:rsidP="003B103C"/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78058F" w14:paraId="1F8143EC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5692293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0440D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0DB979C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功能</w:t>
            </w:r>
          </w:p>
        </w:tc>
      </w:tr>
      <w:tr w:rsidR="0078058F" w14:paraId="30A6FA6D" w14:textId="77777777" w:rsidTr="0010236A">
        <w:tc>
          <w:tcPr>
            <w:tcW w:w="1464" w:type="dxa"/>
          </w:tcPr>
          <w:p w14:paraId="3D1787E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 w14:paraId="4AC59A95" w14:textId="7993F9F4" w:rsidR="0078058F" w:rsidRPr="0078058F" w:rsidRDefault="006056DA" w:rsidP="0010236A">
            <w:pPr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上次识别的图片</w:t>
            </w:r>
          </w:p>
        </w:tc>
        <w:tc>
          <w:tcPr>
            <w:tcW w:w="4553" w:type="dxa"/>
          </w:tcPr>
          <w:p w14:paraId="19C83507" w14:textId="7833FF09" w:rsidR="0078058F" w:rsidRPr="0078058F" w:rsidRDefault="006056DA" w:rsidP="0010236A">
            <w:pPr>
              <w:rPr>
                <w:rFonts w:cs="Times New Roman"/>
                <w:sz w:val="21"/>
                <w:szCs w:val="21"/>
              </w:rPr>
            </w:pPr>
            <w:r>
              <w:rPr>
                <w:rFonts w:cs="Times New Roman" w:hint="eastAsia"/>
                <w:sz w:val="21"/>
                <w:szCs w:val="21"/>
              </w:rPr>
              <w:t>浏览上次识别的图片</w:t>
            </w:r>
          </w:p>
        </w:tc>
      </w:tr>
      <w:tr w:rsidR="0078058F" w14:paraId="5DEB1E4F" w14:textId="77777777" w:rsidTr="0010236A">
        <w:tc>
          <w:tcPr>
            <w:tcW w:w="1464" w:type="dxa"/>
          </w:tcPr>
          <w:p w14:paraId="10E1F9DF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 w14:paraId="483BA46C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识别历史</w:t>
            </w:r>
          </w:p>
        </w:tc>
        <w:tc>
          <w:tcPr>
            <w:tcW w:w="4553" w:type="dxa"/>
          </w:tcPr>
          <w:p w14:paraId="331F96DB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点击进入识别历史界面</w:t>
            </w:r>
          </w:p>
        </w:tc>
      </w:tr>
      <w:tr w:rsidR="0078058F" w14:paraId="05BCA25D" w14:textId="77777777" w:rsidTr="0010236A">
        <w:tc>
          <w:tcPr>
            <w:tcW w:w="1464" w:type="dxa"/>
          </w:tcPr>
          <w:p w14:paraId="1FF692DE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3</w:t>
            </w:r>
          </w:p>
        </w:tc>
        <w:tc>
          <w:tcPr>
            <w:tcW w:w="2505" w:type="dxa"/>
          </w:tcPr>
          <w:p w14:paraId="516D2424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捕捉相机</w:t>
            </w:r>
          </w:p>
        </w:tc>
        <w:tc>
          <w:tcPr>
            <w:tcW w:w="4553" w:type="dxa"/>
          </w:tcPr>
          <w:p w14:paraId="63105C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点击捕捉相机，已获取图像提供识别</w:t>
            </w:r>
          </w:p>
        </w:tc>
      </w:tr>
      <w:tr w:rsidR="0078058F" w14:paraId="129F037F" w14:textId="77777777" w:rsidTr="0010236A">
        <w:tc>
          <w:tcPr>
            <w:tcW w:w="1464" w:type="dxa"/>
          </w:tcPr>
          <w:p w14:paraId="30AD824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 w14:paraId="0B6BDC5A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 w14:paraId="43F114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进入本地图库选取图片以供识别</w:t>
            </w:r>
          </w:p>
        </w:tc>
      </w:tr>
    </w:tbl>
    <w:p w14:paraId="5C05B600" w14:textId="2F79B0B4" w:rsidR="00CF3095" w:rsidRPr="0078058F" w:rsidRDefault="00CF3095" w:rsidP="003B103C"/>
    <w:p w14:paraId="52C1E0FB" w14:textId="02DC1E6B" w:rsidR="00713D16" w:rsidRDefault="0059144F">
      <w:pPr>
        <w:pStyle w:val="a1"/>
      </w:pPr>
      <w:bookmarkStart w:id="33" w:name="_Toc513490505"/>
      <w:r>
        <w:t>如何拍照</w:t>
      </w:r>
      <w:bookmarkEnd w:id="33"/>
    </w:p>
    <w:p w14:paraId="7403ACEA" w14:textId="6AE7B6E6" w:rsidR="005742F1" w:rsidRPr="005742F1" w:rsidRDefault="006056DA" w:rsidP="005742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5272A8F5" wp14:editId="4B67B669">
                <wp:simplePos x="0" y="0"/>
                <wp:positionH relativeFrom="column">
                  <wp:posOffset>2678228</wp:posOffset>
                </wp:positionH>
                <wp:positionV relativeFrom="paragraph">
                  <wp:posOffset>4872789</wp:posOffset>
                </wp:positionV>
                <wp:extent cx="2242687" cy="2598354"/>
                <wp:effectExtent l="25400" t="12700" r="18415" b="3111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687" cy="259835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7C24" id="直接箭头连接符 154" o:spid="_x0000_s1026" type="#_x0000_t32" style="position:absolute;left:0;text-align:left;margin-left:210.9pt;margin-top:383.7pt;width:176.6pt;height:204.6pt;flip:x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56BA8613" wp14:editId="4A807AEF">
                <wp:simplePos x="0" y="0"/>
                <wp:positionH relativeFrom="column">
                  <wp:posOffset>5402146</wp:posOffset>
                </wp:positionH>
                <wp:positionV relativeFrom="paragraph">
                  <wp:posOffset>4343300</wp:posOffset>
                </wp:positionV>
                <wp:extent cx="411480" cy="414622"/>
                <wp:effectExtent l="0" t="0" r="0" b="508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14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2CCF6" w14:textId="1E82125F" w:rsidR="004338FD" w:rsidRDefault="004338FD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A8613" id="文本框 157" o:spid="_x0000_s1030" type="#_x0000_t202" style="position:absolute;margin-left:425.35pt;margin-top:342pt;width:32.4pt;height:32.65pt;z-index:25152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" fillcolor="white [3201]" stroked="f" strokeweight=".5pt">
                <v:textbox>
                  <w:txbxContent>
                    <w:p w14:paraId="4652CCF6" w14:textId="1E82125F" w:rsidR="004338FD" w:rsidRDefault="004338FD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4266A692" wp14:editId="03450665">
                <wp:simplePos x="0" y="0"/>
                <wp:positionH relativeFrom="column">
                  <wp:posOffset>-440356</wp:posOffset>
                </wp:positionH>
                <wp:positionV relativeFrom="paragraph">
                  <wp:posOffset>5979695</wp:posOffset>
                </wp:positionV>
                <wp:extent cx="1174282" cy="1819174"/>
                <wp:effectExtent l="12700" t="12700" r="45085" b="35560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282" cy="181917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A0636" id="直接箭头连接符 153" o:spid="_x0000_s1026" type="#_x0000_t32" style="position:absolute;left:0;text-align:left;margin-left:-34.65pt;margin-top:470.85pt;width:92.45pt;height:143.25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4527951A" wp14:editId="00520C68">
                <wp:simplePos x="0" y="0"/>
                <wp:positionH relativeFrom="column">
                  <wp:posOffset>-768350</wp:posOffset>
                </wp:positionH>
                <wp:positionV relativeFrom="paragraph">
                  <wp:posOffset>5671218</wp:posOffset>
                </wp:positionV>
                <wp:extent cx="411480" cy="386213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86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11260" w14:textId="77777777" w:rsidR="004338FD" w:rsidRDefault="004338FD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951A" id="文本框 156" o:spid="_x0000_s1031" type="#_x0000_t202" style="position:absolute;margin-left:-60.5pt;margin-top:446.55pt;width:32.4pt;height:30.4pt;z-index:25151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" fillcolor="white [3201]" stroked="f" strokeweight=".5pt">
                <v:textbox>
                  <w:txbxContent>
                    <w:p w14:paraId="7C811260" w14:textId="77777777" w:rsidR="004338FD" w:rsidRDefault="004338FD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6B8193" wp14:editId="3365404E">
            <wp:extent cx="4985385" cy="88633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31528339753_.p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B60A7" w14:paraId="0262966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343F5E4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513D078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571F90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B60A7" w14:paraId="6DB3C21A" w14:textId="77777777" w:rsidTr="0010236A">
        <w:tc>
          <w:tcPr>
            <w:tcW w:w="1464" w:type="dxa"/>
          </w:tcPr>
          <w:p w14:paraId="1B30C503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3902C48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A3A67F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返回首界面</w:t>
            </w:r>
          </w:p>
        </w:tc>
      </w:tr>
      <w:tr w:rsidR="005B60A7" w14:paraId="5C39DC67" w14:textId="77777777" w:rsidTr="0010236A">
        <w:tc>
          <w:tcPr>
            <w:tcW w:w="1464" w:type="dxa"/>
          </w:tcPr>
          <w:p w14:paraId="242A48F2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053D3C2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拍照</w:t>
            </w:r>
          </w:p>
        </w:tc>
        <w:tc>
          <w:tcPr>
            <w:tcW w:w="4553" w:type="dxa"/>
          </w:tcPr>
          <w:p w14:paraId="1939DF5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捕捉当前图像</w:t>
            </w:r>
          </w:p>
        </w:tc>
      </w:tr>
    </w:tbl>
    <w:p w14:paraId="087D6B5D" w14:textId="07415872" w:rsidR="00ED245A" w:rsidRPr="005B60A7" w:rsidRDefault="00ED245A" w:rsidP="00F82336"/>
    <w:p w14:paraId="0E09A840" w14:textId="38987ED8" w:rsidR="00CF3095" w:rsidRPr="00F82336" w:rsidRDefault="00CF3095" w:rsidP="00F82336"/>
    <w:p w14:paraId="5E6B7F74" w14:textId="222397AB" w:rsidR="00153B47" w:rsidRDefault="00153B47">
      <w:pPr>
        <w:pStyle w:val="a1"/>
      </w:pPr>
      <w:bookmarkStart w:id="34" w:name="_Toc503060507"/>
      <w:bookmarkStart w:id="35" w:name="_Toc513490506"/>
      <w:r>
        <w:rPr>
          <w:rFonts w:hint="eastAsia"/>
        </w:rPr>
        <w:t>如何</w:t>
      </w:r>
      <w:bookmarkEnd w:id="34"/>
      <w:r w:rsidR="00BD4F2D">
        <w:rPr>
          <w:rFonts w:hint="eastAsia"/>
        </w:rPr>
        <w:t>截取</w:t>
      </w:r>
      <w:bookmarkEnd w:id="35"/>
    </w:p>
    <w:p w14:paraId="3706FA02" w14:textId="584634FA" w:rsidR="00ED245A" w:rsidRDefault="004D7263" w:rsidP="00F248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0BB9DCB" wp14:editId="00DFF601">
                <wp:simplePos x="0" y="0"/>
                <wp:positionH relativeFrom="column">
                  <wp:posOffset>1947040</wp:posOffset>
                </wp:positionH>
                <wp:positionV relativeFrom="paragraph">
                  <wp:posOffset>940391</wp:posOffset>
                </wp:positionV>
                <wp:extent cx="3024002" cy="1273000"/>
                <wp:effectExtent l="25400" t="12700" r="11430" b="48260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4002" cy="1273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0CF6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0" o:spid="_x0000_s1026" type="#_x0000_t32" style="position:absolute;left:0;text-align:left;margin-left:153.3pt;margin-top:74.05pt;width:238.1pt;height:100.25pt;flip:x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AC9A35" wp14:editId="7F0B33F2">
                <wp:simplePos x="0" y="0"/>
                <wp:positionH relativeFrom="column">
                  <wp:posOffset>5115341</wp:posOffset>
                </wp:positionH>
                <wp:positionV relativeFrom="paragraph">
                  <wp:posOffset>600097</wp:posOffset>
                </wp:positionV>
                <wp:extent cx="411480" cy="339747"/>
                <wp:effectExtent l="0" t="0" r="0" b="3175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3397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6FD2" w14:textId="4C7B1DEF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C9A35" id="_x0000_t202" coordsize="21600,21600" o:spt="202" path="m,l,21600r21600,l21600,xe">
                <v:stroke joinstyle="miter"/>
                <v:path gradientshapeok="t" o:connecttype="rect"/>
              </v:shapetype>
              <v:shape id="文本框 165" o:spid="_x0000_s1032" type="#_x0000_t202" style="position:absolute;margin-left:402.8pt;margin-top:47.25pt;width:32.4pt;height:2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" fillcolor="white [3201]" stroked="f" strokeweight=".5pt">
                <v:textbox>
                  <w:txbxContent>
                    <w:p w14:paraId="05476FD2" w14:textId="4C7B1DEF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CC30FB7" wp14:editId="1E00D934">
                <wp:simplePos x="0" y="0"/>
                <wp:positionH relativeFrom="column">
                  <wp:posOffset>3660005</wp:posOffset>
                </wp:positionH>
                <wp:positionV relativeFrom="paragraph">
                  <wp:posOffset>6202279</wp:posOffset>
                </wp:positionV>
                <wp:extent cx="1453415" cy="1747186"/>
                <wp:effectExtent l="25400" t="12700" r="20320" b="3111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415" cy="1747186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AF29B" id="直接箭头连接符 164" o:spid="_x0000_s1026" type="#_x0000_t32" style="position:absolute;left:0;text-align:left;margin-left:288.2pt;margin-top:488.35pt;width:114.45pt;height:137.55pt;flip:x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9D611D" wp14:editId="110D120F">
                <wp:simplePos x="0" y="0"/>
                <wp:positionH relativeFrom="column">
                  <wp:posOffset>5479449</wp:posOffset>
                </wp:positionH>
                <wp:positionV relativeFrom="paragraph">
                  <wp:posOffset>5768874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CE4C" w14:textId="4CF5DC6B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D611D" id="文本框 169" o:spid="_x0000_s1032" type="#_x0000_t202" style="position:absolute;margin-left:431.45pt;margin-top:454.25pt;width:32.4pt;height:34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" fillcolor="white [3201]" stroked="f" strokeweight=".5pt">
                <v:textbox>
                  <w:txbxContent>
                    <w:p w14:paraId="6F76CE4C" w14:textId="4CF5DC6B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1B923CC3" wp14:editId="5FC0DF85">
                <wp:simplePos x="0" y="0"/>
                <wp:positionH relativeFrom="column">
                  <wp:posOffset>-353728</wp:posOffset>
                </wp:positionH>
                <wp:positionV relativeFrom="paragraph">
                  <wp:posOffset>4467961</wp:posOffset>
                </wp:positionV>
                <wp:extent cx="2290812" cy="578084"/>
                <wp:effectExtent l="12700" t="63500" r="0" b="19050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0812" cy="578084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4D11" id="直接箭头连接符 163" o:spid="_x0000_s1026" type="#_x0000_t32" style="position:absolute;left:0;text-align:left;margin-left:-27.85pt;margin-top:351.8pt;width:180.4pt;height:45.5pt;flip:y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FA6B9A" wp14:editId="34D35A1C">
                <wp:simplePos x="0" y="0"/>
                <wp:positionH relativeFrom="column">
                  <wp:posOffset>-910490</wp:posOffset>
                </wp:positionH>
                <wp:positionV relativeFrom="paragraph">
                  <wp:posOffset>4675338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CD47" w14:textId="1FF75B50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A6B9A" id="文本框 168" o:spid="_x0000_s1033" type="#_x0000_t202" style="position:absolute;margin-left:-71.7pt;margin-top:368.15pt;width:32.4pt;height:34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" fillcolor="white [3201]" stroked="f" strokeweight=".5pt">
                <v:textbox>
                  <w:txbxContent>
                    <w:p w14:paraId="26E7CD47" w14:textId="1FF75B50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DDF81BD" wp14:editId="26976DB9">
                <wp:simplePos x="0" y="0"/>
                <wp:positionH relativeFrom="column">
                  <wp:posOffset>3140241</wp:posOffset>
                </wp:positionH>
                <wp:positionV relativeFrom="paragraph">
                  <wp:posOffset>3804385</wp:posOffset>
                </wp:positionV>
                <wp:extent cx="2034640" cy="664143"/>
                <wp:effectExtent l="25400" t="12700" r="10160" b="60325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4640" cy="66414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DF304" id="直接箭头连接符 162" o:spid="_x0000_s1026" type="#_x0000_t32" style="position:absolute;left:0;text-align:left;margin-left:247.25pt;margin-top:299.55pt;width:160.2pt;height:52.3pt;flip:x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5D0CD1" wp14:editId="0CF5A40F">
                <wp:simplePos x="0" y="0"/>
                <wp:positionH relativeFrom="column">
                  <wp:posOffset>5115827</wp:posOffset>
                </wp:positionH>
                <wp:positionV relativeFrom="paragraph">
                  <wp:posOffset>3511049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031C" w14:textId="4A5C112D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D0CD1" id="文本框 167" o:spid="_x0000_s1035" type="#_x0000_t202" style="position:absolute;margin-left:402.8pt;margin-top:276.45pt;width:32.4pt;height:34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" fillcolor="white [3201]" stroked="f" strokeweight=".5pt">
                <v:textbox>
                  <w:txbxContent>
                    <w:p w14:paraId="7010031C" w14:textId="4A5C112D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C273F09" wp14:editId="636D6437">
                <wp:simplePos x="0" y="0"/>
                <wp:positionH relativeFrom="column">
                  <wp:posOffset>3043988</wp:posOffset>
                </wp:positionH>
                <wp:positionV relativeFrom="paragraph">
                  <wp:posOffset>1465445</wp:posOffset>
                </wp:positionV>
                <wp:extent cx="2014588" cy="750771"/>
                <wp:effectExtent l="25400" t="12700" r="5080" b="4953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588" cy="750771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0142E" id="直接箭头连接符 161" o:spid="_x0000_s1026" type="#_x0000_t32" style="position:absolute;left:0;text-align:left;margin-left:239.7pt;margin-top:115.4pt;width:158.65pt;height:59.1pt;flip:x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CBFD24A" wp14:editId="17EC04B4">
                <wp:simplePos x="0" y="0"/>
                <wp:positionH relativeFrom="column">
                  <wp:posOffset>-710766</wp:posOffset>
                </wp:positionH>
                <wp:positionV relativeFrom="paragraph">
                  <wp:posOffset>6842526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1B5DF" w14:textId="77777777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FD24A" id="文本框 26" o:spid="_x0000_s1035" type="#_x0000_t202" style="position:absolute;margin-left:-55.95pt;margin-top:538.8pt;width:32.4pt;height:34.2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" fillcolor="white [3201]" stroked="f" strokeweight=".5pt">
                <v:textbox>
                  <w:txbxContent>
                    <w:p w14:paraId="5DA1B5DF" w14:textId="77777777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A37A46C" wp14:editId="3BC6EFAB">
                <wp:simplePos x="0" y="0"/>
                <wp:positionH relativeFrom="column">
                  <wp:posOffset>-295977</wp:posOffset>
                </wp:positionH>
                <wp:positionV relativeFrom="paragraph">
                  <wp:posOffset>7153976</wp:posOffset>
                </wp:positionV>
                <wp:extent cx="1520792" cy="796223"/>
                <wp:effectExtent l="12700" t="12700" r="16510" b="42545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792" cy="79622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01DC8" id="直接箭头连接符 159" o:spid="_x0000_s1026" type="#_x0000_t32" style="position:absolute;left:0;text-align:left;margin-left:-23.3pt;margin-top:563.3pt;width:119.75pt;height:62.7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w:drawing>
          <wp:inline distT="0" distB="0" distL="0" distR="0" wp14:anchorId="279AE032" wp14:editId="6CCCC6C8">
            <wp:extent cx="4963160" cy="88633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ietu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GoBack"/>
      <w:bookmarkEnd w:id="36"/>
      <w:r w:rsidR="004357C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EED7B" wp14:editId="50699392">
                <wp:simplePos x="0" y="0"/>
                <wp:positionH relativeFrom="column">
                  <wp:posOffset>5064705</wp:posOffset>
                </wp:positionH>
                <wp:positionV relativeFrom="paragraph">
                  <wp:posOffset>1150317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827AD" w14:textId="5CBD9528" w:rsidR="004338FD" w:rsidRDefault="004338FD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EED7B" id="文本框 166" o:spid="_x0000_s1037" type="#_x0000_t202" style="position:absolute;margin-left:398.8pt;margin-top:90.6pt;width:32.4pt;height:34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" fillcolor="white [3201]" stroked="f" strokeweight=".5pt">
                <v:textbox>
                  <w:txbxContent>
                    <w:p w14:paraId="2A3827AD" w14:textId="5CBD9528" w:rsidR="004338FD" w:rsidRDefault="004338FD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C347AD9" w14:textId="77777777" w:rsidR="00BD4F2D" w:rsidRDefault="00BD4F2D" w:rsidP="00F24825"/>
    <w:p w14:paraId="59F503BD" w14:textId="65CE7540" w:rsidR="00CF3095" w:rsidRDefault="00CF3095" w:rsidP="00F24825"/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BD4F2D" w14:paraId="39739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B66B273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6DD8B0EE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087B6B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BD4F2D" w14:paraId="4822AF24" w14:textId="77777777" w:rsidTr="0010236A">
        <w:tc>
          <w:tcPr>
            <w:tcW w:w="1464" w:type="dxa"/>
          </w:tcPr>
          <w:p w14:paraId="21EEC1B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5F89402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2F6EC90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  <w:tr w:rsidR="00BD4F2D" w14:paraId="0DA962FB" w14:textId="77777777" w:rsidTr="0010236A">
        <w:tc>
          <w:tcPr>
            <w:tcW w:w="1464" w:type="dxa"/>
          </w:tcPr>
          <w:p w14:paraId="75A5C84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740026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4DA8191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0F2E1E1" w14:textId="77777777" w:rsidTr="0010236A">
        <w:tc>
          <w:tcPr>
            <w:tcW w:w="1464" w:type="dxa"/>
          </w:tcPr>
          <w:p w14:paraId="3646FFB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5CCCE2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3B22CBD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79E063A8" w14:textId="77777777" w:rsidTr="0010236A">
        <w:tc>
          <w:tcPr>
            <w:tcW w:w="1464" w:type="dxa"/>
          </w:tcPr>
          <w:p w14:paraId="40D0485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1174C02D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6FD2E2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1B313AEE" w14:textId="77777777" w:rsidTr="0010236A">
        <w:tc>
          <w:tcPr>
            <w:tcW w:w="1464" w:type="dxa"/>
          </w:tcPr>
          <w:p w14:paraId="305C2DE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2505" w:type="dxa"/>
          </w:tcPr>
          <w:p w14:paraId="5B59B2C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1B2CA7E2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D93CD68" w14:textId="77777777" w:rsidTr="0010236A">
        <w:tc>
          <w:tcPr>
            <w:tcW w:w="1464" w:type="dxa"/>
          </w:tcPr>
          <w:p w14:paraId="4AAE8E4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505" w:type="dxa"/>
          </w:tcPr>
          <w:p w14:paraId="2595477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AE4260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对截取的图片进行确定</w:t>
            </w:r>
          </w:p>
        </w:tc>
      </w:tr>
    </w:tbl>
    <w:p w14:paraId="28C27E5E" w14:textId="77777777" w:rsidR="002C7C2E" w:rsidRPr="00BD4F2D" w:rsidRDefault="002C7C2E" w:rsidP="00F24825"/>
    <w:p w14:paraId="31EE662A" w14:textId="18D41A17" w:rsidR="000C28DC" w:rsidRDefault="00CE2C56">
      <w:pPr>
        <w:pStyle w:val="a1"/>
      </w:pPr>
      <w:bookmarkStart w:id="37" w:name="_Toc513490507"/>
      <w:r>
        <w:t>识别中</w:t>
      </w:r>
      <w:bookmarkEnd w:id="37"/>
    </w:p>
    <w:p w14:paraId="67550790" w14:textId="178B93A3" w:rsidR="00ED245A" w:rsidRPr="003B103C" w:rsidRDefault="00E7555A" w:rsidP="002D6724">
      <w:r>
        <w:rPr>
          <w:noProof/>
        </w:rPr>
        <w:lastRenderedPageBreak/>
        <w:drawing>
          <wp:inline distT="0" distB="0" distL="0" distR="0" wp14:anchorId="5676F75C" wp14:editId="5EA16491">
            <wp:extent cx="4985385" cy="8863330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11528339731_.pic_h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D455" w14:textId="2177A544" w:rsidR="00164536" w:rsidRDefault="00164536" w:rsidP="00E7555A">
      <w:pPr>
        <w:pStyle w:val="a1"/>
        <w:numPr>
          <w:ilvl w:val="0"/>
          <w:numId w:val="0"/>
        </w:numPr>
      </w:pPr>
    </w:p>
    <w:p w14:paraId="234A28BB" w14:textId="77777777" w:rsidR="009A4688" w:rsidRPr="00305487" w:rsidRDefault="009A4688" w:rsidP="009A4688">
      <w:pPr>
        <w:pStyle w:val="af3"/>
        <w:ind w:left="465" w:firstLineChars="0" w:firstLine="0"/>
      </w:pPr>
    </w:p>
    <w:p w14:paraId="3FF36DBE" w14:textId="2AD073E8" w:rsidR="009A4688" w:rsidRPr="00E7555A" w:rsidRDefault="009A4688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</w:p>
    <w:p w14:paraId="6264491B" w14:textId="242F3EE8" w:rsidR="00403F70" w:rsidRDefault="00CE2C56">
      <w:pPr>
        <w:pStyle w:val="a1"/>
      </w:pPr>
      <w:bookmarkStart w:id="38" w:name="_Toc512186760"/>
      <w:bookmarkStart w:id="39" w:name="_Toc28705"/>
      <w:bookmarkStart w:id="40" w:name="_Toc513490509"/>
      <w:r>
        <w:rPr>
          <w:rFonts w:hint="eastAsia"/>
        </w:rPr>
        <w:t>识别结果</w:t>
      </w:r>
      <w:bookmarkEnd w:id="38"/>
      <w:bookmarkEnd w:id="39"/>
      <w:bookmarkEnd w:id="40"/>
    </w:p>
    <w:p w14:paraId="0B0C1C2C" w14:textId="4B11B8FD" w:rsidR="00E206D3" w:rsidRDefault="00E7555A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28E7163" wp14:editId="61099084">
                <wp:simplePos x="0" y="0"/>
                <wp:positionH relativeFrom="column">
                  <wp:posOffset>2177716</wp:posOffset>
                </wp:positionH>
                <wp:positionV relativeFrom="paragraph">
                  <wp:posOffset>474044</wp:posOffset>
                </wp:positionV>
                <wp:extent cx="3085465" cy="6901180"/>
                <wp:effectExtent l="25400" t="12700" r="13335" b="3302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5465" cy="6901180"/>
                          <a:chOff x="984739" y="-259890"/>
                          <a:chExt cx="3086100" cy="6901780"/>
                        </a:xfrm>
                      </wpg:grpSpPr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2034109" y="2271677"/>
                            <a:ext cx="1742531" cy="120121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2082245" y="3688014"/>
                            <a:ext cx="1646259" cy="778419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880073" y="3879333"/>
                            <a:ext cx="1848430" cy="276255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984739" y="-25989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D29C5D" id="组合 177" o:spid="_x0000_s1026" style="position:absolute;left:0;text-align:left;margin-left:171.45pt;margin-top:37.35pt;width:242.95pt;height:543.4pt;z-index:251746304;mso-width-relative:margin;mso-height-relative:margin" coordorigin="9847,-2598" coordsize="30861,690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">
                <v:shape id="直接箭头连接符 179" o:spid="_x0000_s1027" type="#_x0000_t32" style="position:absolute;left:20341;top:22716;width:17425;height:1201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" strokecolor="#ed7d31 [3205]" strokeweight="1.5pt">
                  <v:stroke endarrow="open" joinstyle="miter"/>
                </v:shape>
                <v:shape id="直接箭头连接符 181" o:spid="_x0000_s1028" type="#_x0000_t32" style="position:absolute;left:20822;top:36880;width:16463;height:778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" strokecolor="#ed7d31 [3205]" strokeweight="1.5pt">
                  <v:stroke endarrow="open" joinstyle="miter"/>
                </v:shape>
                <v:shape id="直接箭头连接符 182" o:spid="_x0000_s1029" type="#_x0000_t32" style="position:absolute;left:18800;top:38793;width:18485;height:27625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" strokecolor="#ed7d31 [3205]" strokeweight="1.5pt">
                  <v:stroke endarrow="open" joinstyle="miter"/>
                </v:shape>
                <v:shape id="直接箭头连接符 183" o:spid="_x0000_s1030" type="#_x0000_t32" style="position:absolute;left:21892;top:8176;width:16828;height:4509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" strokecolor="#ed7d31 [3205]" strokeweight="1.5pt">
                  <v:stroke endarrow="open" joinstyle="miter"/>
                </v:shape>
                <v:shape id="直接箭头连接符 184" o:spid="_x0000_s1031" type="#_x0000_t32" style="position:absolute;left:9847;top:-2598;width:30861;height:8095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" strokecolor="#ed7d31 [3205]" strokeweight="1.5pt">
                  <v:stroke endarrow="open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F804E5" wp14:editId="01F2A1E6">
                <wp:simplePos x="0" y="0"/>
                <wp:positionH relativeFrom="column">
                  <wp:posOffset>5170805</wp:posOffset>
                </wp:positionH>
                <wp:positionV relativeFrom="paragraph">
                  <wp:posOffset>3990607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AFCD3" w14:textId="4AC34A86" w:rsidR="004338FD" w:rsidRDefault="00E7555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804E5" id="文本框 188" o:spid="_x0000_s1038" type="#_x0000_t202" style="position:absolute;margin-left:407.15pt;margin-top:314.2pt;width:32.4pt;height:3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" fillcolor="white [3201]" stroked="f" strokeweight=".5pt">
                <v:textbox>
                  <w:txbxContent>
                    <w:p w14:paraId="4AAAFCD3" w14:textId="4AC34A86" w:rsidR="004338FD" w:rsidRDefault="00E7555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A2B4B2" wp14:editId="769EEC02">
                <wp:simplePos x="0" y="0"/>
                <wp:positionH relativeFrom="column">
                  <wp:posOffset>5409966</wp:posOffset>
                </wp:positionH>
                <wp:positionV relativeFrom="paragraph">
                  <wp:posOffset>220779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7C324" w14:textId="77777777" w:rsidR="004338FD" w:rsidRDefault="004338FD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2B4B2" id="文本框 185" o:spid="_x0000_s1039" type="#_x0000_t202" style="position:absolute;margin-left:426pt;margin-top:17.4pt;width:32.4pt;height:34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" fillcolor="white [3201]" stroked="f" strokeweight=".5pt">
                <v:textbox>
                  <w:txbxContent>
                    <w:p w14:paraId="0C47C324" w14:textId="77777777" w:rsidR="004338FD" w:rsidRDefault="004338FD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2C56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94B2AC5" wp14:editId="717E92D9">
                <wp:simplePos x="0" y="0"/>
                <wp:positionH relativeFrom="column">
                  <wp:posOffset>5135880</wp:posOffset>
                </wp:positionH>
                <wp:positionV relativeFrom="paragraph">
                  <wp:posOffset>1829173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E89B1" w14:textId="77777777" w:rsidR="004338FD" w:rsidRDefault="004338FD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B2AC5" id="文本框 186" o:spid="_x0000_s1040" type="#_x0000_t202" style="position:absolute;margin-left:404.4pt;margin-top:144.05pt;width:32.4pt;height:34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" fillcolor="white [3201]" stroked="f" strokeweight=".5pt">
                <v:textbox>
                  <w:txbxContent>
                    <w:p w14:paraId="395E89B1" w14:textId="77777777" w:rsidR="004338FD" w:rsidRDefault="004338FD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8E098B7" wp14:editId="6B4F86B6">
            <wp:extent cx="4963160" cy="88633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ietu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38A1A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65B2046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95F896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612738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466678C" w14:textId="77777777" w:rsidTr="0010236A">
        <w:tc>
          <w:tcPr>
            <w:tcW w:w="1464" w:type="dxa"/>
          </w:tcPr>
          <w:p w14:paraId="2C0A715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27AA0805" w14:textId="669E13B8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</w:t>
            </w:r>
          </w:p>
        </w:tc>
        <w:tc>
          <w:tcPr>
            <w:tcW w:w="4553" w:type="dxa"/>
          </w:tcPr>
          <w:p w14:paraId="41026841" w14:textId="4E08527F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进入该酒的界面</w:t>
            </w:r>
          </w:p>
        </w:tc>
      </w:tr>
      <w:tr w:rsidR="00CE2C56" w14:paraId="4CAAC441" w14:textId="77777777" w:rsidTr="0010236A">
        <w:tc>
          <w:tcPr>
            <w:tcW w:w="1464" w:type="dxa"/>
          </w:tcPr>
          <w:p w14:paraId="379F28D9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6FEECF24" w14:textId="6B1B10B8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酒名</w:t>
            </w:r>
          </w:p>
        </w:tc>
        <w:tc>
          <w:tcPr>
            <w:tcW w:w="4553" w:type="dxa"/>
          </w:tcPr>
          <w:p w14:paraId="378D8EC4" w14:textId="2351F6B5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查看该酒的名称</w:t>
            </w:r>
          </w:p>
        </w:tc>
      </w:tr>
      <w:tr w:rsidR="00CE2C56" w14:paraId="5FB9FF74" w14:textId="77777777" w:rsidTr="0010236A">
        <w:tc>
          <w:tcPr>
            <w:tcW w:w="1464" w:type="dxa"/>
          </w:tcPr>
          <w:p w14:paraId="127E13AA" w14:textId="6FF514E6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05" w:type="dxa"/>
          </w:tcPr>
          <w:p w14:paraId="09C51A15" w14:textId="1924AD32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匹配度</w:t>
            </w:r>
          </w:p>
        </w:tc>
        <w:tc>
          <w:tcPr>
            <w:tcW w:w="4553" w:type="dxa"/>
          </w:tcPr>
          <w:p w14:paraId="69864961" w14:textId="4678FE2D" w:rsidR="00CE2C56" w:rsidRDefault="00E7555A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查看与图片的匹配程度</w:t>
            </w:r>
          </w:p>
        </w:tc>
      </w:tr>
    </w:tbl>
    <w:p w14:paraId="0FF9A268" w14:textId="77777777" w:rsidR="007E28A6" w:rsidRDefault="007E28A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</w:p>
    <w:p w14:paraId="4ABF4DE9" w14:textId="04DA97FF" w:rsidR="007E28A6" w:rsidRPr="007E28A6" w:rsidRDefault="00CE2C56" w:rsidP="003B103C">
      <w:pPr>
        <w:pStyle w:val="a1"/>
      </w:pPr>
      <w:bookmarkStart w:id="41" w:name="_Toc513490510"/>
      <w:r>
        <w:rPr>
          <w:rFonts w:hint="eastAsia"/>
        </w:rPr>
        <w:t>酒页面</w:t>
      </w:r>
      <w:bookmarkEnd w:id="41"/>
    </w:p>
    <w:p w14:paraId="2B62DD2D" w14:textId="7EB188E5" w:rsidR="00CF3095" w:rsidRDefault="00A77360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4D42776" wp14:editId="30C2A5C4">
                <wp:simplePos x="0" y="0"/>
                <wp:positionH relativeFrom="column">
                  <wp:posOffset>2746775</wp:posOffset>
                </wp:positionH>
                <wp:positionV relativeFrom="paragraph">
                  <wp:posOffset>3037803</wp:posOffset>
                </wp:positionV>
                <wp:extent cx="428625" cy="155748"/>
                <wp:effectExtent l="9525" t="15875" r="25400" b="127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7756">
                          <a:off x="0" y="0"/>
                          <a:ext cx="428625" cy="155748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A50C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192" o:spid="_x0000_s1026" type="#_x0000_t69" style="position:absolute;left:0;text-align:left;margin-left:216.3pt;margin-top:239.2pt;width:33.75pt;height:12.25pt;rotation:-5715006fd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" adj="3924" fillcolor="#5b9bd5 [3204]" strokecolor="#1f4d78 [1604]" strokeweight="1pt"/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9A1539" wp14:editId="31156AAC">
                <wp:simplePos x="0" y="0"/>
                <wp:positionH relativeFrom="column">
                  <wp:posOffset>637673</wp:posOffset>
                </wp:positionH>
                <wp:positionV relativeFrom="paragraph">
                  <wp:posOffset>512544</wp:posOffset>
                </wp:positionV>
                <wp:extent cx="4600875" cy="827773"/>
                <wp:effectExtent l="0" t="63500" r="9525" b="23495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00875" cy="827773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0A620" id="直接箭头连接符 190" o:spid="_x0000_s1026" type="#_x0000_t32" style="position:absolute;left:0;text-align:left;margin-left:50.2pt;margin-top:40.35pt;width:362.25pt;height:65.2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" strokecolor="#ed7d31 [3205]" strokeweight="1.5pt">
                <v:stroke endarrow="open" joinstyle="miter"/>
              </v:shape>
            </w:pict>
          </mc:Fallback>
        </mc:AlternateContent>
      </w:r>
      <w:r w:rsidR="00E7555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7206E7" wp14:editId="08D0C140">
                <wp:simplePos x="0" y="0"/>
                <wp:positionH relativeFrom="column">
                  <wp:posOffset>5441917</wp:posOffset>
                </wp:positionH>
                <wp:positionV relativeFrom="paragraph">
                  <wp:posOffset>1041600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2AF5C" w14:textId="77777777" w:rsidR="004338FD" w:rsidRDefault="004338FD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206E7" id="文本框 193" o:spid="_x0000_s1041" type="#_x0000_t202" style="position:absolute;margin-left:428.5pt;margin-top:82pt;width:32.4pt;height:34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" fillcolor="white [3201]" stroked="f" strokeweight=".5pt">
                <v:textbox>
                  <w:txbxContent>
                    <w:p w14:paraId="78C2AF5C" w14:textId="77777777" w:rsidR="004338FD" w:rsidRDefault="004338FD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55A">
        <w:rPr>
          <w:noProof/>
        </w:rPr>
        <w:drawing>
          <wp:inline distT="0" distB="0" distL="0" distR="0" wp14:anchorId="26E13053" wp14:editId="4EF6456A">
            <wp:extent cx="4963160" cy="88633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iuetu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C5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86D03BA" wp14:editId="01DD669E">
                <wp:simplePos x="0" y="0"/>
                <wp:positionH relativeFrom="column">
                  <wp:posOffset>5439410</wp:posOffset>
                </wp:positionH>
                <wp:positionV relativeFrom="paragraph">
                  <wp:posOffset>2874728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AD101" w14:textId="77777777" w:rsidR="004338FD" w:rsidRDefault="004338FD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D03BA" id="文本框 194" o:spid="_x0000_s1042" type="#_x0000_t202" style="position:absolute;margin-left:428.3pt;margin-top:226.35pt;width:32.4pt;height:34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" fillcolor="white [3201]" stroked="f" strokeweight=".5pt">
                <v:textbox>
                  <w:txbxContent>
                    <w:p w14:paraId="48EAD101" w14:textId="77777777" w:rsidR="004338FD" w:rsidRDefault="004338FD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E2C56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4895EAC" wp14:editId="114C4963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EFA79" id="直接箭头连接符 191" o:spid="_x0000_s1026" type="#_x0000_t32" style="position:absolute;left:0;text-align:left;margin-left:249.6pt;margin-top:246.85pt;width:175.5pt;height:12.15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" strokecolor="#ed7d31 [3205]" strokeweight="1.5pt">
                <v:stroke endarrow="open" joinstyle="miter"/>
              </v:shape>
            </w:pict>
          </mc:Fallback>
        </mc:AlternateContent>
      </w:r>
      <w:r w:rsidR="00CE2C5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65D218" wp14:editId="02C34ECE">
                <wp:simplePos x="0" y="0"/>
                <wp:positionH relativeFrom="column">
                  <wp:posOffset>2823541</wp:posOffset>
                </wp:positionH>
                <wp:positionV relativeFrom="paragraph">
                  <wp:posOffset>3462213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F3DBC" id=" 2050" o:spid="_x0000_s1026" style="position:absolute;left:0;text-align:left;margin-left:222.35pt;margin-top:272.6pt;width:17.25pt;height:2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&#13;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</w:p>
    <w:p w14:paraId="0C72F2BB" w14:textId="4DAEE609" w:rsidR="001309B9" w:rsidRDefault="001309B9" w:rsidP="0001353D"/>
    <w:p w14:paraId="2D0093A1" w14:textId="4EF2DB31" w:rsidR="00CE2C56" w:rsidRDefault="00A77360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04B1AB4" wp14:editId="2FA6FF08">
                <wp:simplePos x="0" y="0"/>
                <wp:positionH relativeFrom="column">
                  <wp:posOffset>-190099</wp:posOffset>
                </wp:positionH>
                <wp:positionV relativeFrom="paragraph">
                  <wp:posOffset>6826718</wp:posOffset>
                </wp:positionV>
                <wp:extent cx="693019" cy="789271"/>
                <wp:effectExtent l="12700" t="12700" r="43815" b="3683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019" cy="789271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2857E" id="直接箭头连接符 203" o:spid="_x0000_s1026" type="#_x0000_t32" style="position:absolute;left:0;text-align:left;margin-left:-14.95pt;margin-top:537.55pt;width:54.55pt;height:62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&#13;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F484D5C" wp14:editId="373979FA">
                <wp:simplePos x="0" y="0"/>
                <wp:positionH relativeFrom="column">
                  <wp:posOffset>-598538</wp:posOffset>
                </wp:positionH>
                <wp:positionV relativeFrom="paragraph">
                  <wp:posOffset>6428105</wp:posOffset>
                </wp:positionV>
                <wp:extent cx="411480" cy="434340"/>
                <wp:effectExtent l="0" t="0" r="7620" b="381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014DB" w14:textId="184E1A01" w:rsidR="004338FD" w:rsidRDefault="00A77360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84D5C" id="文本框 204" o:spid="_x0000_s1043" type="#_x0000_t202" style="position:absolute;margin-left:-47.15pt;margin-top:506.15pt;width:32.4pt;height:34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" fillcolor="white [3201]" stroked="f" strokeweight=".5pt">
                <v:textbox>
                  <w:txbxContent>
                    <w:p w14:paraId="497014DB" w14:textId="184E1A01" w:rsidR="004338FD" w:rsidRDefault="00A77360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42A1AC" wp14:editId="4EC109C7">
            <wp:extent cx="4985385" cy="886333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41528340667_.pi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5A0" w14:textId="63CD2969" w:rsidR="00A77360" w:rsidRDefault="00A77360" w:rsidP="0001353D"/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2DAACB6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0C378A4E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9C1977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2DDAFB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8A33E29" w14:textId="77777777" w:rsidTr="0010236A">
        <w:tc>
          <w:tcPr>
            <w:tcW w:w="1464" w:type="dxa"/>
          </w:tcPr>
          <w:p w14:paraId="0C49488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726FC89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56F447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点击返回识别结果页面</w:t>
            </w:r>
          </w:p>
        </w:tc>
      </w:tr>
      <w:tr w:rsidR="00CE2C56" w14:paraId="231F5957" w14:textId="77777777" w:rsidTr="0010236A">
        <w:tc>
          <w:tcPr>
            <w:tcW w:w="1464" w:type="dxa"/>
          </w:tcPr>
          <w:p w14:paraId="0994811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2128184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拖动</w:t>
            </w:r>
          </w:p>
        </w:tc>
        <w:tc>
          <w:tcPr>
            <w:tcW w:w="4553" w:type="dxa"/>
          </w:tcPr>
          <w:p w14:paraId="1A394BD8" w14:textId="52285075" w:rsidR="00CE2C56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上下</w:t>
            </w:r>
            <w:r w:rsidR="00CE2C56">
              <w:rPr>
                <w:rFonts w:ascii="Times New Roman" w:hAnsi="Times New Roman" w:cs="Times New Roman" w:hint="eastAsia"/>
              </w:rPr>
              <w:t>拖动以切换对于图片</w:t>
            </w:r>
          </w:p>
        </w:tc>
      </w:tr>
      <w:tr w:rsidR="00A77360" w14:paraId="73BF85D3" w14:textId="77777777" w:rsidTr="0010236A">
        <w:tc>
          <w:tcPr>
            <w:tcW w:w="1464" w:type="dxa"/>
          </w:tcPr>
          <w:p w14:paraId="15D88A9F" w14:textId="074844E0" w:rsid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2F4ABE72" w14:textId="38524031" w:rsid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标记</w:t>
            </w:r>
          </w:p>
        </w:tc>
        <w:tc>
          <w:tcPr>
            <w:tcW w:w="4553" w:type="dxa"/>
          </w:tcPr>
          <w:p w14:paraId="6178D63B" w14:textId="23CE56DD" w:rsid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将该酒进行标记，在历史记录中进行查看</w:t>
            </w:r>
          </w:p>
        </w:tc>
      </w:tr>
      <w:tr w:rsidR="00A77360" w14:paraId="07F4F121" w14:textId="77777777" w:rsidTr="0010236A">
        <w:tc>
          <w:tcPr>
            <w:tcW w:w="1464" w:type="dxa"/>
          </w:tcPr>
          <w:p w14:paraId="7F3CC760" w14:textId="5AD33A68" w:rsid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59B99BCB" w14:textId="6E0F2D63" w:rsid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转发</w:t>
            </w:r>
          </w:p>
        </w:tc>
        <w:tc>
          <w:tcPr>
            <w:tcW w:w="4553" w:type="dxa"/>
          </w:tcPr>
          <w:p w14:paraId="409AA691" w14:textId="46AAE4F7" w:rsidR="00A77360" w:rsidRPr="00A77360" w:rsidRDefault="00A77360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转发到</w:t>
            </w:r>
            <w:r>
              <w:rPr>
                <w:rFonts w:ascii="Times New Roman" w:hAnsi="Times New Roman" w:cs="Times New Roman" w:hint="eastAsia"/>
              </w:rPr>
              <w:t>QQ</w:t>
            </w:r>
            <w:r>
              <w:rPr>
                <w:rFonts w:ascii="Times New Roman" w:hAnsi="Times New Roman" w:cs="Times New Roman" w:hint="eastAsia"/>
              </w:rPr>
              <w:t>供其他人进行查看</w:t>
            </w:r>
          </w:p>
        </w:tc>
      </w:tr>
    </w:tbl>
    <w:p w14:paraId="656C70FD" w14:textId="77777777" w:rsidR="00CE2C56" w:rsidRPr="00CE2C56" w:rsidRDefault="00CE2C56" w:rsidP="0001353D"/>
    <w:p w14:paraId="0B619951" w14:textId="2BC655B2" w:rsidR="00565F35" w:rsidRDefault="00506697">
      <w:pPr>
        <w:pStyle w:val="a1"/>
      </w:pPr>
      <w:bookmarkStart w:id="42" w:name="_Toc512186762"/>
      <w:bookmarkStart w:id="43" w:name="_Toc379"/>
      <w:bookmarkStart w:id="44" w:name="_Toc513490511"/>
      <w:r>
        <w:rPr>
          <w:rFonts w:hint="eastAsia"/>
        </w:rPr>
        <w:t>在图库中选择图片识别</w:t>
      </w:r>
      <w:bookmarkEnd w:id="42"/>
      <w:bookmarkEnd w:id="43"/>
      <w:bookmarkEnd w:id="44"/>
    </w:p>
    <w:p w14:paraId="302B95A6" w14:textId="3AFC9082" w:rsidR="00CF5F9E" w:rsidRDefault="001F5567" w:rsidP="006C37E7">
      <w:pPr>
        <w:pStyle w:val="af3"/>
        <w:ind w:left="465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A8C6E93" wp14:editId="63620238">
                <wp:simplePos x="0" y="0"/>
                <wp:positionH relativeFrom="column">
                  <wp:posOffset>1657952</wp:posOffset>
                </wp:positionH>
                <wp:positionV relativeFrom="paragraph">
                  <wp:posOffset>2861109</wp:posOffset>
                </wp:positionV>
                <wp:extent cx="3649779" cy="173255"/>
                <wp:effectExtent l="25400" t="88900" r="8255" b="17780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9779" cy="1732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05A3B" id="直接箭头连接符 207" o:spid="_x0000_s1026" type="#_x0000_t32" style="position:absolute;left:0;text-align:left;margin-left:130.55pt;margin-top:225.3pt;width:287.4pt;height:13.65pt;flip:x 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" strokecolor="#ed7d31 [3205]" strokeweight="1.5pt">
                <v:stroke endarrow="open" joinstyle="miter"/>
              </v:shape>
            </w:pict>
          </mc:Fallback>
        </mc:AlternateContent>
      </w:r>
      <w:r w:rsidR="00A77360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7A3FF19" wp14:editId="4E8C2160">
                <wp:simplePos x="0" y="0"/>
                <wp:positionH relativeFrom="column">
                  <wp:posOffset>1263315</wp:posOffset>
                </wp:positionH>
                <wp:positionV relativeFrom="paragraph">
                  <wp:posOffset>733926</wp:posOffset>
                </wp:positionV>
                <wp:extent cx="3912168" cy="1126156"/>
                <wp:effectExtent l="0" t="63500" r="12700" b="1714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2168" cy="1126156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CB85" id="直接箭头连接符 206" o:spid="_x0000_s1026" type="#_x0000_t32" style="position:absolute;left:0;text-align:left;margin-left:99.45pt;margin-top:57.8pt;width:308.05pt;height:88.65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" strokecolor="#ed7d31 [3205]" strokeweight="1.5pt">
                <v:stroke endarrow="open" joinstyle="miter"/>
              </v:shape>
            </w:pict>
          </mc:Fallback>
        </mc:AlternateContent>
      </w:r>
      <w:r w:rsidR="00A77360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8B6A53E" wp14:editId="4929768D">
                <wp:simplePos x="0" y="0"/>
                <wp:positionH relativeFrom="column">
                  <wp:posOffset>5412406</wp:posOffset>
                </wp:positionH>
                <wp:positionV relativeFrom="paragraph">
                  <wp:posOffset>1656080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4588" w14:textId="77777777" w:rsidR="004338FD" w:rsidRDefault="004338FD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6A53E" id="文本框 208" o:spid="_x0000_s1044" type="#_x0000_t202" style="position:absolute;left:0;text-align:left;margin-left:426.15pt;margin-top:130.4pt;width:32.4pt;height:34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" fillcolor="white [3201]" stroked="f" strokeweight=".5pt">
                <v:textbox>
                  <w:txbxContent>
                    <w:p w14:paraId="330A4588" w14:textId="77777777" w:rsidR="004338FD" w:rsidRDefault="004338FD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6697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61478DA" wp14:editId="10117784">
                <wp:simplePos x="0" y="0"/>
                <wp:positionH relativeFrom="column">
                  <wp:posOffset>5363376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45C9A" w14:textId="77777777" w:rsidR="004338FD" w:rsidRDefault="004338FD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478DA" id="文本框 209" o:spid="_x0000_s1045" type="#_x0000_t202" style="position:absolute;left:0;text-align:left;margin-left:422.3pt;margin-top:218.95pt;width:32.4pt;height:34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" fillcolor="white [3201]" stroked="f" strokeweight=".5pt">
                <v:textbox>
                  <w:txbxContent>
                    <w:p w14:paraId="69E45C9A" w14:textId="77777777" w:rsidR="004338FD" w:rsidRDefault="004338FD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7360">
        <w:rPr>
          <w:rFonts w:hint="eastAsia"/>
          <w:noProof/>
        </w:rPr>
        <w:drawing>
          <wp:inline distT="0" distB="0" distL="0" distR="0" wp14:anchorId="0EC4EC2E" wp14:editId="33A568A5">
            <wp:extent cx="4985385" cy="886333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51528341224_.pi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06697" w14:paraId="10C078E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E341041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3E606E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147612EB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06697" w14:paraId="020470CA" w14:textId="77777777" w:rsidTr="0010236A">
        <w:tc>
          <w:tcPr>
            <w:tcW w:w="1464" w:type="dxa"/>
          </w:tcPr>
          <w:p w14:paraId="42EAB385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40F5D6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22CF6CA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506697" w14:paraId="67274A46" w14:textId="77777777" w:rsidTr="0010236A">
        <w:tc>
          <w:tcPr>
            <w:tcW w:w="1464" w:type="dxa"/>
          </w:tcPr>
          <w:p w14:paraId="7F679AD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44AC49C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</w:t>
            </w:r>
          </w:p>
        </w:tc>
        <w:tc>
          <w:tcPr>
            <w:tcW w:w="4553" w:type="dxa"/>
          </w:tcPr>
          <w:p w14:paraId="20974B0F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点击选择相应图片</w:t>
            </w:r>
          </w:p>
        </w:tc>
      </w:tr>
    </w:tbl>
    <w:p w14:paraId="786ED025" w14:textId="77777777" w:rsidR="00506697" w:rsidRDefault="00506697" w:rsidP="006C37E7">
      <w:pPr>
        <w:pStyle w:val="af3"/>
        <w:ind w:left="465" w:firstLineChars="0" w:firstLine="0"/>
      </w:pPr>
    </w:p>
    <w:p w14:paraId="53813492" w14:textId="13F777CA" w:rsidR="00D9409C" w:rsidRDefault="00506697">
      <w:pPr>
        <w:pStyle w:val="a1"/>
      </w:pPr>
      <w:bookmarkStart w:id="45" w:name="_Toc513490512"/>
      <w:r>
        <w:t>查看识别历史</w:t>
      </w:r>
      <w:bookmarkEnd w:id="45"/>
    </w:p>
    <w:p w14:paraId="31ED98C0" w14:textId="6FE70516" w:rsidR="00140516" w:rsidRDefault="001F5567" w:rsidP="00D330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9FE07F6" wp14:editId="635D6722">
                <wp:simplePos x="0" y="0"/>
                <wp:positionH relativeFrom="column">
                  <wp:posOffset>5052427</wp:posOffset>
                </wp:positionH>
                <wp:positionV relativeFrom="paragraph">
                  <wp:posOffset>4601210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38FA7" w14:textId="18D8C62D" w:rsidR="004338FD" w:rsidRDefault="001F5567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E07F6" id="文本框 219" o:spid="_x0000_s1046" type="#_x0000_t202" style="position:absolute;margin-left:397.85pt;margin-top:362.3pt;width:32.4pt;height:3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" fillcolor="white [3201]" stroked="f" strokeweight=".5pt">
                <v:textbox>
                  <w:txbxContent>
                    <w:p w14:paraId="7F438FA7" w14:textId="18D8C62D" w:rsidR="004338FD" w:rsidRDefault="001F5567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64622B2E" wp14:editId="3D245CB1">
                <wp:simplePos x="0" y="0"/>
                <wp:positionH relativeFrom="column">
                  <wp:posOffset>1821581</wp:posOffset>
                </wp:positionH>
                <wp:positionV relativeFrom="paragraph">
                  <wp:posOffset>695425</wp:posOffset>
                </wp:positionV>
                <wp:extent cx="3235157" cy="4687503"/>
                <wp:effectExtent l="25400" t="38100" r="0" b="6286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157" cy="4687503"/>
                          <a:chOff x="-130543" y="-529397"/>
                          <a:chExt cx="3235693" cy="4688066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610725" y="231090"/>
                            <a:ext cx="2346709" cy="330139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466322" y="1357382"/>
                            <a:ext cx="2499904" cy="2200013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直接箭头连接符 214"/>
                        <wps:cNvCnPr/>
                        <wps:spPr>
                          <a:xfrm flipH="1" flipV="1">
                            <a:off x="-130543" y="2668413"/>
                            <a:ext cx="3087975" cy="9415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直接箭头连接符 215"/>
                        <wps:cNvCnPr/>
                        <wps:spPr>
                          <a:xfrm flipH="1">
                            <a:off x="1092068" y="3736419"/>
                            <a:ext cx="1864921" cy="422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 flipV="1">
                            <a:off x="1934678" y="-529397"/>
                            <a:ext cx="1170472" cy="52939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2EAC9" id="组合 211" o:spid="_x0000_s1026" style="position:absolute;left:0;text-align:left;margin-left:143.45pt;margin-top:54.75pt;width:254.75pt;height:369.1pt;z-index:251854848;mso-width-relative:margin;mso-height-relative:margin" coordorigin="-1305,-5293" coordsize="32356,468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">
                <v:shape id="直接箭头连接符 212" o:spid="_x0000_s1027" type="#_x0000_t32" style="position:absolute;left:6107;top:2310;width:23467;height:3301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" strokecolor="#ed7d31 [3205]" strokeweight="1.5pt">
                  <v:stroke endarrow="open" joinstyle="miter"/>
                </v:shape>
                <v:shape id="直接箭头连接符 213" o:spid="_x0000_s1028" type="#_x0000_t32" style="position:absolute;left:4663;top:13573;width:24999;height:22000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" strokecolor="#ed7d31 [3205]" strokeweight="1.5pt">
                  <v:stroke endarrow="open" joinstyle="miter"/>
                </v:shape>
                <v:shape id="直接箭头连接符 214" o:spid="_x0000_s1029" type="#_x0000_t32" style="position:absolute;left:-1305;top:26684;width:30879;height:9415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" strokecolor="#ed7d31 [3205]" strokeweight="1.5pt">
                  <v:stroke endarrow="open" joinstyle="miter"/>
                </v:shape>
                <v:shape id="直接箭头连接符 215" o:spid="_x0000_s1030" type="#_x0000_t32" style="position:absolute;left:10920;top:37364;width:18649;height:4222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" strokecolor="#ed7d31 [3205]" strokeweight="1.5pt">
                  <v:stroke endarrow="open" joinstyle="miter"/>
                </v:shape>
                <v:shape id="直接箭头连接符 216" o:spid="_x0000_s1031" type="#_x0000_t32" style="position:absolute;left:19346;top:-5293;width:11705;height:529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&#13;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506697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F4407F8" wp14:editId="50A42CC4">
                <wp:simplePos x="0" y="0"/>
                <wp:positionH relativeFrom="column">
                  <wp:posOffset>5059045</wp:posOffset>
                </wp:positionH>
                <wp:positionV relativeFrom="paragraph">
                  <wp:posOffset>919370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A59C0" w14:textId="77777777" w:rsidR="004338FD" w:rsidRDefault="004338FD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407F8" id="文本框 217" o:spid="_x0000_s1047" type="#_x0000_t202" style="position:absolute;margin-left:398.35pt;margin-top:72.4pt;width:32.4pt;height:34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" fillcolor="white [3201]" stroked="f" strokeweight=".5pt">
                <v:textbox>
                  <w:txbxContent>
                    <w:p w14:paraId="54CA59C0" w14:textId="77777777" w:rsidR="004338FD" w:rsidRDefault="004338FD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E170A" wp14:editId="664B7325">
            <wp:extent cx="4963160" cy="88633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91528309845_.pic_h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613D" w14:textId="77777777" w:rsidR="001F5567" w:rsidRDefault="001F5567" w:rsidP="00D33057"/>
    <w:tbl>
      <w:tblPr>
        <w:tblStyle w:val="aff1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4F2D52" w14:paraId="129F96D4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1478E8E3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D8B16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BF64AC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4F2D52" w14:paraId="5639F85B" w14:textId="77777777" w:rsidTr="0010236A">
        <w:tc>
          <w:tcPr>
            <w:tcW w:w="1464" w:type="dxa"/>
          </w:tcPr>
          <w:p w14:paraId="52E5D3A1" w14:textId="008162BE" w:rsidR="004F2D52" w:rsidRDefault="001F556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05" w:type="dxa"/>
          </w:tcPr>
          <w:p w14:paraId="55F49B7B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识别历史</w:t>
            </w:r>
          </w:p>
        </w:tc>
        <w:tc>
          <w:tcPr>
            <w:tcW w:w="4553" w:type="dxa"/>
          </w:tcPr>
          <w:p w14:paraId="23FDAF4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点击进入识别历史界面</w:t>
            </w:r>
          </w:p>
        </w:tc>
      </w:tr>
      <w:tr w:rsidR="004F2D52" w14:paraId="141C7D67" w14:textId="77777777" w:rsidTr="0010236A">
        <w:tc>
          <w:tcPr>
            <w:tcW w:w="1464" w:type="dxa"/>
          </w:tcPr>
          <w:p w14:paraId="08F9926E" w14:textId="20787810" w:rsidR="004F2D52" w:rsidRDefault="001F556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05" w:type="dxa"/>
          </w:tcPr>
          <w:p w14:paraId="6973317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酒条目</w:t>
            </w:r>
          </w:p>
        </w:tc>
        <w:tc>
          <w:tcPr>
            <w:tcW w:w="4553" w:type="dxa"/>
          </w:tcPr>
          <w:p w14:paraId="033E9D1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点击进入相应酒界面</w:t>
            </w:r>
          </w:p>
        </w:tc>
      </w:tr>
    </w:tbl>
    <w:p w14:paraId="547869C8" w14:textId="45C40137" w:rsidR="00636C47" w:rsidRDefault="00636C47" w:rsidP="00AF38D0"/>
    <w:p w14:paraId="4017C133" w14:textId="7D48E9EF" w:rsidR="003C3C8A" w:rsidRDefault="003C3C8A" w:rsidP="00D11C7B"/>
    <w:p w14:paraId="334060F4" w14:textId="77777777" w:rsidR="00D71CBB" w:rsidRDefault="00D71CBB" w:rsidP="0010236A"/>
    <w:p w14:paraId="47D4490E" w14:textId="77777777" w:rsidR="00D71CBB" w:rsidRDefault="00D71CBB" w:rsidP="00D71CBB">
      <w:pPr>
        <w:pStyle w:val="a0"/>
      </w:pPr>
      <w:bookmarkStart w:id="46" w:name="_Toc521466908"/>
      <w:bookmarkStart w:id="47" w:name="_Toc501245717"/>
      <w:bookmarkStart w:id="48" w:name="_Toc503060599"/>
      <w:bookmarkStart w:id="49" w:name="_Toc513490513"/>
      <w:r>
        <w:rPr>
          <w:rFonts w:hint="eastAsia"/>
        </w:rPr>
        <w:t>安全保密</w:t>
      </w:r>
      <w:bookmarkEnd w:id="46"/>
      <w:bookmarkEnd w:id="47"/>
      <w:bookmarkEnd w:id="48"/>
      <w:bookmarkEnd w:id="49"/>
    </w:p>
    <w:p w14:paraId="400AFA87" w14:textId="093A7772" w:rsidR="00D71CBB" w:rsidRDefault="00904403" w:rsidP="00D71CBB">
      <w:pPr>
        <w:ind w:firstLine="420"/>
      </w:pPr>
      <w:r>
        <w:t>该</w:t>
      </w:r>
      <w:r>
        <w:rPr>
          <w:rFonts w:hint="eastAsia"/>
        </w:rPr>
        <w:t>APP仅需识别出图像后在服务器上获得信息，并不存在安全上的风险。</w:t>
      </w:r>
    </w:p>
    <w:p w14:paraId="0039D427" w14:textId="77777777" w:rsidR="00D71CBB" w:rsidRDefault="00D71CBB" w:rsidP="00D71CBB">
      <w:pPr>
        <w:ind w:firstLine="420"/>
      </w:pPr>
    </w:p>
    <w:p w14:paraId="458C9E1B" w14:textId="77777777" w:rsidR="00D71CBB" w:rsidRDefault="00D71CBB" w:rsidP="00D71CBB">
      <w:pPr>
        <w:pStyle w:val="a"/>
      </w:pPr>
      <w:bookmarkStart w:id="50" w:name="_Toc521466909"/>
      <w:bookmarkStart w:id="51" w:name="_Toc501245718"/>
      <w:bookmarkStart w:id="52" w:name="_Toc503060600"/>
      <w:bookmarkStart w:id="53" w:name="_Toc513490514"/>
      <w:r>
        <w:rPr>
          <w:rFonts w:hint="eastAsia"/>
        </w:rPr>
        <w:t>运行环境</w:t>
      </w:r>
      <w:bookmarkEnd w:id="50"/>
      <w:bookmarkEnd w:id="51"/>
      <w:bookmarkEnd w:id="52"/>
      <w:bookmarkEnd w:id="53"/>
    </w:p>
    <w:p w14:paraId="3E9A45A8" w14:textId="4CF9C34C" w:rsidR="00D71CBB" w:rsidRDefault="00412191" w:rsidP="00D71CBB">
      <w:pPr>
        <w:pStyle w:val="a0"/>
      </w:pPr>
      <w:bookmarkStart w:id="54" w:name="_Toc513490515"/>
      <w:r>
        <w:t>配置要求</w:t>
      </w:r>
      <w:bookmarkEnd w:id="54"/>
    </w:p>
    <w:p w14:paraId="7D8AEB22" w14:textId="70DFCCBA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以上，目前只有安卓版本，没有ios版本。</w:t>
      </w:r>
    </w:p>
    <w:p w14:paraId="1574DB3F" w14:textId="00269639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 w14:paraId="21D45021" w14:textId="2FDA3578" w:rsidR="00D71CBB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 w14:paraId="0B05E6B2" w14:textId="77777777" w:rsidR="00D71CBB" w:rsidRDefault="00D71CBB" w:rsidP="00D71CBB"/>
    <w:p w14:paraId="7C700344" w14:textId="77777777" w:rsidR="00D71CBB" w:rsidRDefault="00D71CBB" w:rsidP="00D71CBB">
      <w:pPr>
        <w:pStyle w:val="a0"/>
      </w:pPr>
      <w:bookmarkStart w:id="55" w:name="_Toc521466912"/>
      <w:bookmarkStart w:id="56" w:name="_Toc501245721"/>
      <w:bookmarkStart w:id="57" w:name="_Toc503060603"/>
      <w:bookmarkStart w:id="58" w:name="_Toc513490516"/>
      <w:r>
        <w:rPr>
          <w:rFonts w:hint="eastAsia"/>
        </w:rPr>
        <w:t>数据结构</w:t>
      </w:r>
      <w:bookmarkEnd w:id="55"/>
      <w:bookmarkEnd w:id="56"/>
      <w:bookmarkEnd w:id="57"/>
      <w:bookmarkEnd w:id="58"/>
    </w:p>
    <w:p w14:paraId="06F3C04F" w14:textId="0D7E0968" w:rsidR="00D71CBB" w:rsidRDefault="00AA6B70" w:rsidP="00D71CBB">
      <w:pPr>
        <w:ind w:firstLine="420"/>
      </w:pPr>
      <w:r>
        <w:rPr>
          <w:rFonts w:hint="eastAsia"/>
          <w:noProof/>
        </w:rPr>
        <w:object w:dxaOrig="8294" w:dyaOrig="3539" w14:anchorId="18971E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3.85pt;height:177.55pt;mso-width-percent:0;mso-height-percent:0;mso-width-percent:0;mso-height-percent:0" o:ole="">
            <v:imagedata r:id="rId19" o:title=""/>
            <o:lock v:ext="edit" aspectratio="f"/>
          </v:shape>
          <o:OLEObject Type="Embed" ProgID="Visio.Drawing.15" ShapeID="_x0000_i1026" DrawAspect="Content" ObjectID="_1589876376" r:id="rId20"/>
        </w:object>
      </w:r>
    </w:p>
    <w:p w14:paraId="50255B8F" w14:textId="77777777" w:rsidR="00D71CBB" w:rsidRDefault="00D71CBB" w:rsidP="00D71CBB">
      <w:pPr>
        <w:ind w:firstLine="420"/>
      </w:pPr>
    </w:p>
    <w:p w14:paraId="7ABF5DF6" w14:textId="77777777" w:rsidR="00904403" w:rsidRDefault="00904403" w:rsidP="00D71CBB">
      <w:pPr>
        <w:ind w:firstLine="420"/>
      </w:pPr>
    </w:p>
    <w:p w14:paraId="1A849DE1" w14:textId="77777777" w:rsidR="00904403" w:rsidRDefault="00904403" w:rsidP="00D71CBB">
      <w:pPr>
        <w:ind w:firstLine="420"/>
      </w:pPr>
    </w:p>
    <w:p w14:paraId="2581260C" w14:textId="5A19F1A0" w:rsidR="00D71CBB" w:rsidRDefault="00D71CBB" w:rsidP="0010236A">
      <w:pPr>
        <w:pStyle w:val="a"/>
      </w:pPr>
      <w:bookmarkStart w:id="59" w:name="_Toc521466913"/>
      <w:bookmarkStart w:id="60" w:name="_Toc501245722"/>
      <w:bookmarkStart w:id="61" w:name="_Toc503060604"/>
      <w:bookmarkStart w:id="62" w:name="_Toc513490517"/>
      <w:r>
        <w:rPr>
          <w:rFonts w:hint="eastAsia"/>
        </w:rPr>
        <w:t>使用过程</w:t>
      </w:r>
      <w:bookmarkEnd w:id="59"/>
      <w:bookmarkEnd w:id="60"/>
      <w:bookmarkEnd w:id="61"/>
      <w:bookmarkEnd w:id="62"/>
    </w:p>
    <w:p w14:paraId="669D4EF5" w14:textId="77777777" w:rsidR="00D71CBB" w:rsidRDefault="00D71CBB" w:rsidP="00D71CBB">
      <w:pPr>
        <w:pStyle w:val="a0"/>
      </w:pPr>
      <w:bookmarkStart w:id="63" w:name="_Toc521466914"/>
      <w:bookmarkStart w:id="64" w:name="_Toc501245723"/>
      <w:bookmarkStart w:id="65" w:name="_Toc503060605"/>
      <w:bookmarkStart w:id="66" w:name="_Toc513490518"/>
      <w:r>
        <w:rPr>
          <w:rFonts w:hint="eastAsia"/>
        </w:rPr>
        <w:t>安装与初始化</w:t>
      </w:r>
      <w:bookmarkEnd w:id="63"/>
      <w:bookmarkEnd w:id="64"/>
      <w:bookmarkEnd w:id="65"/>
      <w:bookmarkEnd w:id="66"/>
    </w:p>
    <w:p w14:paraId="1CE9A3D3" w14:textId="02A29300" w:rsidR="00D71CBB" w:rsidRDefault="0010236A" w:rsidP="0010236A"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 w14:paraId="66C7BBCE" w14:textId="483E6524" w:rsidR="00D71CBB" w:rsidRDefault="00D71CBB" w:rsidP="0010236A">
      <w:pPr>
        <w:pStyle w:val="a0"/>
      </w:pPr>
      <w:bookmarkStart w:id="67" w:name="_Toc521466915"/>
      <w:bookmarkStart w:id="68" w:name="_Toc501245724"/>
      <w:bookmarkStart w:id="69" w:name="_Toc503060606"/>
      <w:bookmarkStart w:id="70" w:name="_Toc513490519"/>
      <w:r>
        <w:rPr>
          <w:rFonts w:hint="eastAsia"/>
        </w:rPr>
        <w:t>输入</w:t>
      </w:r>
      <w:bookmarkEnd w:id="67"/>
      <w:bookmarkEnd w:id="68"/>
      <w:bookmarkEnd w:id="69"/>
      <w:bookmarkEnd w:id="70"/>
    </w:p>
    <w:p w14:paraId="177CBEFB" w14:textId="1975E278" w:rsidR="00D71CBB" w:rsidRDefault="0010236A" w:rsidP="003B103C">
      <w:pPr>
        <w:pStyle w:val="a1"/>
        <w:ind w:left="1701"/>
      </w:pPr>
      <w:bookmarkStart w:id="71" w:name="_Toc8855"/>
      <w:bookmarkStart w:id="72" w:name="_Toc513490520"/>
      <w:r>
        <w:rPr>
          <w:rFonts w:hint="eastAsia"/>
        </w:rPr>
        <w:lastRenderedPageBreak/>
        <w:t>在图库中选择图片</w:t>
      </w:r>
      <w:bookmarkEnd w:id="71"/>
      <w:bookmarkEnd w:id="72"/>
    </w:p>
    <w:p w14:paraId="6ED41D46" w14:textId="77777777" w:rsidR="0010236A" w:rsidRDefault="00AA6B70" w:rsidP="0010236A">
      <w:pPr>
        <w:ind w:firstLine="420"/>
      </w:pPr>
      <w:r>
        <w:rPr>
          <w:rFonts w:hint="eastAsia"/>
          <w:noProof/>
        </w:rPr>
        <w:object w:dxaOrig="7725" w:dyaOrig="9645" w14:anchorId="625485F6">
          <v:shape id="_x0000_i1025" type="#_x0000_t75" alt="" style="width:385.85pt;height:482.35pt;mso-width-percent:0;mso-height-percent:0;mso-width-percent:0;mso-height-percent:0" o:ole="">
            <v:imagedata r:id="rId21" o:title=""/>
            <o:lock v:ext="edit" aspectratio="f"/>
          </v:shape>
          <o:OLEObject Type="Embed" ProgID="Visio.Drawing.15" ShapeID="_x0000_i1025" DrawAspect="Content" ObjectID="_1589876377" r:id="rId22"/>
        </w:object>
      </w:r>
    </w:p>
    <w:p w14:paraId="5DAE476C" w14:textId="4CB53CB6" w:rsidR="0010236A" w:rsidRDefault="0010236A" w:rsidP="00E42208">
      <w:pPr>
        <w:pStyle w:val="a1"/>
        <w:ind w:left="1701"/>
      </w:pPr>
      <w:bookmarkStart w:id="73" w:name="_Toc21831"/>
      <w:bookmarkStart w:id="74" w:name="_Toc513490521"/>
      <w:r>
        <w:rPr>
          <w:rFonts w:hint="eastAsia"/>
        </w:rPr>
        <w:t>调用摄像头捕捉图片</w:t>
      </w:r>
      <w:bookmarkEnd w:id="73"/>
      <w:bookmarkEnd w:id="74"/>
    </w:p>
    <w:p w14:paraId="0A36B00B" w14:textId="77777777" w:rsidR="00E42208" w:rsidRDefault="00E42208" w:rsidP="00E42208"/>
    <w:p w14:paraId="6F0C4A98" w14:textId="77777777" w:rsidR="00E42208" w:rsidRPr="00E42208" w:rsidRDefault="00E42208" w:rsidP="00E42208"/>
    <w:p w14:paraId="250E4E47" w14:textId="6AE7081E" w:rsidR="004B35BE" w:rsidRDefault="00D71CBB" w:rsidP="00E42208">
      <w:pPr>
        <w:pStyle w:val="a0"/>
      </w:pPr>
      <w:bookmarkStart w:id="75" w:name="_Toc521466919"/>
      <w:bookmarkStart w:id="76" w:name="_Toc501245728"/>
      <w:bookmarkStart w:id="77" w:name="_Toc503060610"/>
      <w:bookmarkStart w:id="78" w:name="_Toc513490522"/>
      <w:r>
        <w:rPr>
          <w:rFonts w:hint="eastAsia"/>
        </w:rPr>
        <w:t>输出</w:t>
      </w:r>
      <w:bookmarkEnd w:id="75"/>
      <w:bookmarkEnd w:id="76"/>
      <w:bookmarkEnd w:id="77"/>
      <w:bookmarkEnd w:id="78"/>
    </w:p>
    <w:p w14:paraId="070427B1" w14:textId="77777777" w:rsidR="00D71CBB" w:rsidRDefault="00D71CBB" w:rsidP="003B103C">
      <w:pPr>
        <w:pStyle w:val="a1"/>
        <w:ind w:left="1701"/>
      </w:pPr>
      <w:bookmarkStart w:id="79" w:name="_Toc521466922"/>
      <w:bookmarkStart w:id="80" w:name="_Toc501245731"/>
      <w:bookmarkStart w:id="81" w:name="_Toc503060613"/>
      <w:bookmarkStart w:id="82" w:name="_Toc513490523"/>
      <w:r>
        <w:rPr>
          <w:rFonts w:hint="eastAsia"/>
        </w:rPr>
        <w:t>输出举例</w:t>
      </w:r>
      <w:bookmarkEnd w:id="79"/>
      <w:bookmarkEnd w:id="80"/>
      <w:bookmarkEnd w:id="81"/>
      <w:bookmarkEnd w:id="82"/>
    </w:p>
    <w:p w14:paraId="546D9EBF" w14:textId="63A1CD78" w:rsidR="00E42208" w:rsidRDefault="00E42208" w:rsidP="00E42208"/>
    <w:p w14:paraId="55DE13A1" w14:textId="7EFDD4F0" w:rsidR="00E42208" w:rsidRPr="00E42208" w:rsidRDefault="004338FD" w:rsidP="004338FD">
      <w:r>
        <w:rPr>
          <w:rFonts w:hint="eastAsia"/>
          <w:noProof/>
          <w:lang w:val="zh-CN"/>
        </w:rPr>
        <w:lastRenderedPageBreak/>
        <w:drawing>
          <wp:inline distT="0" distB="0" distL="0" distR="0" wp14:anchorId="457539A5" wp14:editId="14794998">
            <wp:extent cx="4963160" cy="8863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etu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208">
        <w:rPr>
          <w:rFonts w:hint="eastAsia"/>
        </w:rPr>
        <w:t>根据</w:t>
      </w:r>
      <w:r w:rsidR="00E42208">
        <w:rPr>
          <w:rFonts w:hint="eastAsia"/>
        </w:rPr>
        <w:lastRenderedPageBreak/>
        <w:t>图像识别结果对匹配项按降序</w:t>
      </w:r>
      <w:r>
        <w:rPr>
          <w:noProof/>
        </w:rPr>
        <w:lastRenderedPageBreak/>
        <w:drawing>
          <wp:inline distT="0" distB="0" distL="0" distR="0" wp14:anchorId="2A0FE7E9" wp14:editId="66B4C758">
            <wp:extent cx="4963160" cy="886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iuetu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2D7E" w14:textId="6ADEF3BF" w:rsidR="00D71CBB" w:rsidRPr="004338FD" w:rsidRDefault="00D71CBB" w:rsidP="00D71CBB">
      <w:pPr>
        <w:widowControl w:val="0"/>
        <w:ind w:left="420"/>
        <w:jc w:val="both"/>
      </w:pPr>
    </w:p>
    <w:p w14:paraId="4223DF4D" w14:textId="0639CA45" w:rsidR="00E42208" w:rsidRDefault="006C2EF9" w:rsidP="00D71CBB">
      <w:pPr>
        <w:widowControl w:val="0"/>
        <w:ind w:left="42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7" behindDoc="1" locked="0" layoutInCell="1" allowOverlap="1" wp14:anchorId="694E4EB3" wp14:editId="12F2156F">
                <wp:simplePos x="0" y="0"/>
                <wp:positionH relativeFrom="column">
                  <wp:posOffset>518823</wp:posOffset>
                </wp:positionH>
                <wp:positionV relativeFrom="paragraph">
                  <wp:posOffset>844826</wp:posOffset>
                </wp:positionV>
                <wp:extent cx="2305878" cy="4198289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85AFC" id="矩形 4" o:spid="_x0000_s1026" style="position:absolute;left:0;text-align:left;margin-left:40.85pt;margin-top:66.5pt;width:181.55pt;height:330.55pt;z-index:-251651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" fillcolor="white [3212]" stroked="f" strokeweight="1pt"/>
            </w:pict>
          </mc:Fallback>
        </mc:AlternateContent>
      </w:r>
    </w:p>
    <w:p w14:paraId="42B09575" w14:textId="77777777" w:rsidR="006C2EF9" w:rsidRDefault="006C2EF9" w:rsidP="00D71CBB">
      <w:pPr>
        <w:widowControl w:val="0"/>
        <w:ind w:left="420"/>
        <w:jc w:val="both"/>
      </w:pPr>
    </w:p>
    <w:p w14:paraId="34DEEB54" w14:textId="77777777" w:rsidR="00D71CBB" w:rsidRDefault="00D71CBB" w:rsidP="00D71CBB">
      <w:pPr>
        <w:widowControl w:val="0"/>
        <w:jc w:val="both"/>
      </w:pPr>
    </w:p>
    <w:p w14:paraId="3E682995" w14:textId="77777777" w:rsidR="00D71CBB" w:rsidRDefault="00D71CBB" w:rsidP="00D71CBB">
      <w:pPr>
        <w:ind w:firstLine="420"/>
      </w:pPr>
    </w:p>
    <w:p w14:paraId="66E38F0F" w14:textId="77777777" w:rsidR="00D25349" w:rsidRPr="002D0F3B" w:rsidRDefault="00D25349" w:rsidP="002D0F3B"/>
    <w:sectPr w:rsidR="00D25349" w:rsidRPr="002D0F3B" w:rsidSect="005F066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3FE67" w14:textId="77777777" w:rsidR="00AA6B70" w:rsidRDefault="00AA6B70" w:rsidP="00835DF5">
      <w:r>
        <w:separator/>
      </w:r>
    </w:p>
  </w:endnote>
  <w:endnote w:type="continuationSeparator" w:id="0">
    <w:p w14:paraId="64F3BB53" w14:textId="77777777" w:rsidR="00AA6B70" w:rsidRDefault="00AA6B70" w:rsidP="00835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654B9" w14:textId="77777777" w:rsidR="004338FD" w:rsidRDefault="004338FD" w:rsidP="003B103C">
    <w:pPr>
      <w:pStyle w:val="aff5"/>
      <w:ind w:left="105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02313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FD0D552" w14:textId="0609E6D8" w:rsidR="004338FD" w:rsidRDefault="004338FD" w:rsidP="005F0667">
            <w:pPr>
              <w:jc w:val="center"/>
            </w:pPr>
            <w:r w:rsidRPr="005F0667">
              <w:rPr>
                <w:lang w:val="zh-CN"/>
              </w:rPr>
              <w:t xml:space="preserve">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PAGE</w:instrText>
            </w:r>
            <w:r w:rsidRPr="005F0667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5F0667">
              <w:rPr>
                <w:b/>
                <w:bCs/>
              </w:rPr>
              <w:fldChar w:fldCharType="end"/>
            </w:r>
            <w:r w:rsidRPr="005F0667">
              <w:rPr>
                <w:lang w:val="zh-CN"/>
              </w:rPr>
              <w:t xml:space="preserve"> /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NUMPAGES</w:instrText>
            </w:r>
            <w:r w:rsidRPr="005F0667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 w:rsidRPr="005F0667">
              <w:rPr>
                <w:b/>
                <w:bCs/>
              </w:rPr>
              <w:fldChar w:fldCharType="end"/>
            </w:r>
          </w:p>
        </w:sdtContent>
      </w:sdt>
    </w:sdtContent>
  </w:sdt>
  <w:p w14:paraId="49947471" w14:textId="77777777" w:rsidR="004338FD" w:rsidRDefault="004338F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E8C4B" w14:textId="77777777" w:rsidR="004338FD" w:rsidRDefault="004338FD" w:rsidP="003B103C">
    <w:pPr>
      <w:pStyle w:val="aff5"/>
      <w:ind w:left="10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CDA41" w14:textId="77777777" w:rsidR="00AA6B70" w:rsidRDefault="00AA6B70" w:rsidP="00835DF5">
      <w:r>
        <w:separator/>
      </w:r>
    </w:p>
  </w:footnote>
  <w:footnote w:type="continuationSeparator" w:id="0">
    <w:p w14:paraId="5C0FADF7" w14:textId="77777777" w:rsidR="00AA6B70" w:rsidRDefault="00AA6B70" w:rsidP="00835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4ABA7" w14:textId="77777777" w:rsidR="004338FD" w:rsidRDefault="00AA6B70">
    <w:r>
      <w:rPr>
        <w:noProof/>
      </w:rPr>
      <w:pict w14:anchorId="764714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8" o:spid="_x0000_s2051" type="#_x0000_t75" alt="TIM图片20171014105131" style="position:absolute;margin-left:0;margin-top:0;width:399.75pt;height:399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IM图片2017101410513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16274" w14:textId="3BE27C17" w:rsidR="004338FD" w:rsidRDefault="004338FD" w:rsidP="00904403">
    <w:pPr>
      <w:pStyle w:val="aff8"/>
    </w:pPr>
    <w:r>
      <w:rPr>
        <w:rFonts w:hint="eastAsia"/>
      </w:rPr>
      <w:t>SE2018春-G17</w:t>
    </w:r>
  </w:p>
  <w:p w14:paraId="386E4AAE" w14:textId="67167748" w:rsidR="004338FD" w:rsidRDefault="00AA6B70">
    <w:r>
      <w:rPr>
        <w:noProof/>
      </w:rPr>
      <w:pict w14:anchorId="4C5C7F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9" o:spid="_x0000_s2050" type="#_x0000_t75" alt="TIM图片20171014105131" style="position:absolute;margin-left:0;margin-top:0;width:399.75pt;height:399.7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IM图片20171014105131" gain="19661f" blacklevel="22938f"/>
          <w10:wrap anchorx="margin" anchory="margin"/>
        </v:shape>
      </w:pict>
    </w:r>
    <w:r w:rsidR="004338FD"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4573966"/>
      <w:docPartObj>
        <w:docPartGallery w:val="Watermarks"/>
        <w:docPartUnique/>
      </w:docPartObj>
    </w:sdtPr>
    <w:sdtEndPr/>
    <w:sdtContent>
      <w:p w14:paraId="4F1133E6" w14:textId="77777777" w:rsidR="004338FD" w:rsidRDefault="00AA6B70">
        <w:r>
          <w:rPr>
            <w:noProof/>
          </w:rPr>
          <w:pict w14:anchorId="01B884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804687" o:spid="_x0000_s2049" type="#_x0000_t75" alt="TIM图片20171014105131" style="position:absolute;margin-left:0;margin-top:0;width:399.75pt;height:399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1" o:title="TIM图片20171014105131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8"/>
    <w:multiLevelType w:val="multilevel"/>
    <w:tmpl w:val="B0A2D78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3C135D1"/>
    <w:multiLevelType w:val="hybridMultilevel"/>
    <w:tmpl w:val="7E9CA43C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2461C4"/>
    <w:multiLevelType w:val="hybridMultilevel"/>
    <w:tmpl w:val="16F64212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0EF46C76"/>
    <w:multiLevelType w:val="hybridMultilevel"/>
    <w:tmpl w:val="E60AAB56"/>
    <w:lvl w:ilvl="0" w:tplc="E500B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40E0AE7"/>
    <w:multiLevelType w:val="hybridMultilevel"/>
    <w:tmpl w:val="CF2ECC90"/>
    <w:lvl w:ilvl="0" w:tplc="09C6529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 w15:restartNumberingAfterBreak="0">
    <w:nsid w:val="18B57A68"/>
    <w:multiLevelType w:val="hybridMultilevel"/>
    <w:tmpl w:val="45EE3E78"/>
    <w:lvl w:ilvl="0" w:tplc="1E449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6C2CD8"/>
    <w:multiLevelType w:val="hybridMultilevel"/>
    <w:tmpl w:val="C792E5D4"/>
    <w:lvl w:ilvl="0" w:tplc="6608B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502E9B"/>
    <w:multiLevelType w:val="hybridMultilevel"/>
    <w:tmpl w:val="65A4D9F4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9" w15:restartNumberingAfterBreak="0">
    <w:nsid w:val="246905F9"/>
    <w:multiLevelType w:val="hybridMultilevel"/>
    <w:tmpl w:val="903018DE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0" w15:restartNumberingAfterBreak="0">
    <w:nsid w:val="29EC74AB"/>
    <w:multiLevelType w:val="hybridMultilevel"/>
    <w:tmpl w:val="6EF67242"/>
    <w:lvl w:ilvl="0" w:tplc="A1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E70F11"/>
    <w:multiLevelType w:val="hybridMultilevel"/>
    <w:tmpl w:val="5B4CCEA4"/>
    <w:lvl w:ilvl="0" w:tplc="C60EBB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30F027C0"/>
    <w:multiLevelType w:val="hybridMultilevel"/>
    <w:tmpl w:val="322AD728"/>
    <w:lvl w:ilvl="0" w:tplc="C6CE8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B2B30F0"/>
    <w:multiLevelType w:val="hybridMultilevel"/>
    <w:tmpl w:val="90C2CC5E"/>
    <w:lvl w:ilvl="0" w:tplc="12FE005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3E0A3C32"/>
    <w:multiLevelType w:val="hybridMultilevel"/>
    <w:tmpl w:val="9E48C5B4"/>
    <w:lvl w:ilvl="0" w:tplc="CAB4E77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 w15:restartNumberingAfterBreak="0">
    <w:nsid w:val="436707AB"/>
    <w:multiLevelType w:val="hybridMultilevel"/>
    <w:tmpl w:val="7570A7C0"/>
    <w:lvl w:ilvl="0" w:tplc="1F5A49E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 w15:restartNumberingAfterBreak="0">
    <w:nsid w:val="46101738"/>
    <w:multiLevelType w:val="hybridMultilevel"/>
    <w:tmpl w:val="F1CE0A16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 w15:restartNumberingAfterBreak="0">
    <w:nsid w:val="49725361"/>
    <w:multiLevelType w:val="hybridMultilevel"/>
    <w:tmpl w:val="47E68F02"/>
    <w:lvl w:ilvl="0" w:tplc="709EF3F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 w15:restartNumberingAfterBreak="0">
    <w:nsid w:val="54E64099"/>
    <w:multiLevelType w:val="multilevel"/>
    <w:tmpl w:val="597666C6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9" w15:restartNumberingAfterBreak="0">
    <w:nsid w:val="5BA51067"/>
    <w:multiLevelType w:val="hybridMultilevel"/>
    <w:tmpl w:val="D92E55FA"/>
    <w:lvl w:ilvl="0" w:tplc="C7DCC9AC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A394B86"/>
    <w:multiLevelType w:val="hybridMultilevel"/>
    <w:tmpl w:val="435EFD9C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 w15:restartNumberingAfterBreak="0">
    <w:nsid w:val="6F8A5C45"/>
    <w:multiLevelType w:val="hybridMultilevel"/>
    <w:tmpl w:val="EF9276BE"/>
    <w:lvl w:ilvl="0" w:tplc="183E4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A43323"/>
    <w:multiLevelType w:val="hybridMultilevel"/>
    <w:tmpl w:val="2034CA3A"/>
    <w:lvl w:ilvl="0" w:tplc="7A42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7F080E"/>
    <w:multiLevelType w:val="hybridMultilevel"/>
    <w:tmpl w:val="5A140520"/>
    <w:lvl w:ilvl="0" w:tplc="67B879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9"/>
  </w:num>
  <w:num w:numId="5">
    <w:abstractNumId w:val="20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0"/>
  </w:num>
  <w:num w:numId="11">
    <w:abstractNumId w:val="14"/>
  </w:num>
  <w:num w:numId="12">
    <w:abstractNumId w:val="5"/>
  </w:num>
  <w:num w:numId="13">
    <w:abstractNumId w:val="15"/>
  </w:num>
  <w:num w:numId="14">
    <w:abstractNumId w:val="12"/>
  </w:num>
  <w:num w:numId="15">
    <w:abstractNumId w:val="21"/>
  </w:num>
  <w:num w:numId="16">
    <w:abstractNumId w:val="7"/>
  </w:num>
  <w:num w:numId="17">
    <w:abstractNumId w:val="4"/>
  </w:num>
  <w:num w:numId="18">
    <w:abstractNumId w:val="6"/>
  </w:num>
  <w:num w:numId="19">
    <w:abstractNumId w:val="22"/>
  </w:num>
  <w:num w:numId="20">
    <w:abstractNumId w:val="19"/>
  </w:num>
  <w:num w:numId="21">
    <w:abstractNumId w:val="1"/>
  </w:num>
  <w:num w:numId="22">
    <w:abstractNumId w:val="3"/>
  </w:num>
  <w:num w:numId="23">
    <w:abstractNumId w:val="2"/>
  </w:num>
  <w:num w:numId="24">
    <w:abstractNumId w:val="11"/>
  </w:num>
  <w:num w:numId="25">
    <w:abstractNumId w:val="13"/>
  </w:num>
  <w:num w:numId="26">
    <w:abstractNumId w:val="17"/>
  </w:num>
  <w:num w:numId="27">
    <w:abstractNumId w:val="23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1F5567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06336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38FD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263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6DA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77360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A6B70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39F5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4B5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55A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95B01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5972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BDF927D"/>
  <w15:docId w15:val="{0C0FE7ED-5320-EF4F-9312-F2BACB593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0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0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0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0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0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0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0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DengXian" w:eastAsia="DengXian" w:hAnsi="DengXian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DengXian" w:eastAsia="DengXian" w:hAnsi="DengXian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a8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0">
    <w:name w:val="标题 1 字符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0">
    <w:name w:val="标题 2 字符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a8">
    <w:name w:val="标题 字符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0">
    <w:name w:val="标题 3 字符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0">
    <w:name w:val="标题 4 字符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0">
    <w:name w:val="标题 5 字符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0">
    <w:name w:val="标题 6 字符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0">
    <w:name w:val="标题 7 字符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0">
    <w:name w:val="标题 8 字符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0">
    <w:name w:val="标题 9 字符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9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a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b">
    <w:name w:val="Plain Text"/>
    <w:basedOn w:val="a3"/>
    <w:link w:val="ac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ac">
    <w:name w:val="纯文本 字符"/>
    <w:basedOn w:val="a4"/>
    <w:link w:val="ab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d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d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e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e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f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f0">
    <w:name w:val="Subtitle"/>
    <w:basedOn w:val="a7"/>
    <w:next w:val="a3"/>
    <w:link w:val="af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af1">
    <w:name w:val="副标题 字符"/>
    <w:link w:val="af0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2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3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1">
    <w:name w:val="列出段落1"/>
    <w:basedOn w:val="a3"/>
    <w:uiPriority w:val="34"/>
    <w:rsid w:val="0076408F"/>
    <w:pPr>
      <w:ind w:firstLineChars="200" w:firstLine="420"/>
    </w:pPr>
  </w:style>
  <w:style w:type="paragraph" w:styleId="12">
    <w:name w:val="toc 1"/>
    <w:basedOn w:val="a3"/>
    <w:next w:val="a3"/>
    <w:uiPriority w:val="39"/>
    <w:unhideWhenUsed/>
    <w:rsid w:val="0076408F"/>
  </w:style>
  <w:style w:type="paragraph" w:styleId="21">
    <w:name w:val="toc 2"/>
    <w:basedOn w:val="a3"/>
    <w:next w:val="a3"/>
    <w:uiPriority w:val="39"/>
    <w:rsid w:val="0076408F"/>
    <w:pPr>
      <w:ind w:leftChars="200" w:left="420"/>
    </w:pPr>
  </w:style>
  <w:style w:type="paragraph" w:styleId="31">
    <w:name w:val="toc 3"/>
    <w:basedOn w:val="a3"/>
    <w:next w:val="a3"/>
    <w:uiPriority w:val="39"/>
    <w:rsid w:val="0076408F"/>
    <w:pPr>
      <w:ind w:leftChars="400" w:left="840"/>
    </w:pPr>
  </w:style>
  <w:style w:type="paragraph" w:styleId="41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1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1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1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1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1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4">
    <w:name w:val="Balloon Text"/>
    <w:basedOn w:val="a3"/>
    <w:link w:val="af5"/>
    <w:uiPriority w:val="99"/>
    <w:unhideWhenUsed/>
    <w:rsid w:val="0076408F"/>
    <w:rPr>
      <w:sz w:val="18"/>
      <w:szCs w:val="18"/>
    </w:rPr>
  </w:style>
  <w:style w:type="character" w:customStyle="1" w:styleId="af5">
    <w:name w:val="批注框文本 字符"/>
    <w:link w:val="af4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6">
    <w:name w:val="annotation text"/>
    <w:basedOn w:val="a3"/>
    <w:link w:val="af7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af7">
    <w:name w:val="批注文字 字符"/>
    <w:link w:val="af6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8">
    <w:name w:val="annotation reference"/>
    <w:uiPriority w:val="99"/>
    <w:unhideWhenUsed/>
    <w:rsid w:val="0076408F"/>
    <w:rPr>
      <w:sz w:val="21"/>
      <w:szCs w:val="21"/>
    </w:rPr>
  </w:style>
  <w:style w:type="paragraph" w:styleId="af9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a">
    <w:name w:val="Emphasis"/>
    <w:uiPriority w:val="20"/>
    <w:qFormat/>
    <w:rsid w:val="0076408F"/>
    <w:rPr>
      <w:i/>
      <w:iCs/>
      <w:color w:val="auto"/>
    </w:rPr>
  </w:style>
  <w:style w:type="paragraph" w:styleId="afb">
    <w:name w:val="Date"/>
    <w:basedOn w:val="a3"/>
    <w:next w:val="a3"/>
    <w:link w:val="afc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afc">
    <w:name w:val="日期 字符"/>
    <w:basedOn w:val="a4"/>
    <w:link w:val="afb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d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d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e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e">
    <w:name w:val="四级标题 字符"/>
    <w:basedOn w:val="afd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f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f0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f1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2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3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f3">
    <w:name w:val="小四正文"/>
    <w:basedOn w:val="ab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f4">
    <w:name w:val="Strong"/>
    <w:uiPriority w:val="22"/>
    <w:qFormat/>
    <w:rsid w:val="0076408F"/>
    <w:rPr>
      <w:b/>
      <w:bCs/>
      <w:color w:val="auto"/>
    </w:rPr>
  </w:style>
  <w:style w:type="paragraph" w:styleId="aff5">
    <w:name w:val="footer"/>
    <w:basedOn w:val="a3"/>
    <w:link w:val="aff6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aff6">
    <w:name w:val="页脚 字符"/>
    <w:link w:val="aff5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7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8">
    <w:name w:val="header"/>
    <w:basedOn w:val="a3"/>
    <w:link w:val="aff9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aff9">
    <w:name w:val="页眉 字符"/>
    <w:link w:val="aff8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a">
    <w:name w:val="引用标志"/>
    <w:basedOn w:val="a3"/>
    <w:next w:val="a3"/>
    <w:rsid w:val="0076408F"/>
  </w:style>
  <w:style w:type="paragraph" w:styleId="affb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c">
    <w:name w:val="Body Text"/>
    <w:basedOn w:val="a3"/>
    <w:link w:val="affd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affd">
    <w:name w:val="正文文本 字符"/>
    <w:basedOn w:val="a4"/>
    <w:link w:val="affc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e">
    <w:name w:val="annotation subject"/>
    <w:basedOn w:val="af6"/>
    <w:next w:val="af6"/>
    <w:link w:val="afff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afff">
    <w:name w:val="批注主题 字符"/>
    <w:basedOn w:val="af7"/>
    <w:link w:val="affe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f0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gc@zucc.edu.cn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package" Target="embeddings/Microsoft_Visio___1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yperlink" Target="mailto:houhl@zucc.edu.cn" TargetMode="External"/><Relationship Id="rId14" Type="http://schemas.openxmlformats.org/officeDocument/2006/relationships/image" Target="media/image5.png"/><Relationship Id="rId22" Type="http://schemas.openxmlformats.org/officeDocument/2006/relationships/package" Target="embeddings/Microsoft_Visio___2.vsdx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D7DF1-5F41-7340-A0D0-D152DF60E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C:\Users\Administrator\Desktop\PRD-2017-G01-文档编写说明.dotm</Template>
  <TotalTime>6</TotalTime>
  <Pages>27</Pages>
  <Words>626</Words>
  <Characters>3573</Characters>
  <Application>Microsoft Office Word</Application>
  <DocSecurity>0</DocSecurity>
  <Lines>29</Lines>
  <Paragraphs>8</Paragraphs>
  <ScaleCrop>false</ScaleCrop>
  <Company>Microsoft</Company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</dc:creator>
  <cp:lastModifiedBy>Microsoft Office 用户</cp:lastModifiedBy>
  <cp:revision>3</cp:revision>
  <dcterms:created xsi:type="dcterms:W3CDTF">2018-06-07T03:19:00Z</dcterms:created>
  <dcterms:modified xsi:type="dcterms:W3CDTF">2018-06-07T03:33:00Z</dcterms:modified>
</cp:coreProperties>
</file>