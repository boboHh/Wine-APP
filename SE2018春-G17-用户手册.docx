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rPr>
          <w:b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44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44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44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44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44"/>
        </w:rPr>
      </w:pPr>
    </w:p>
    <w:p>
      <w:pPr>
        <w:jc w:val="center"/>
        <w:rPr>
          <w:rFonts w:ascii="宋体" w:hAnsi="宋体" w:eastAsia="宋体" w:cs="宋体"/>
          <w:b/>
          <w:bCs/>
          <w:sz w:val="44"/>
          <w:szCs w:val="44"/>
        </w:rPr>
      </w:pPr>
      <w:r>
        <w:rPr>
          <w:rFonts w:hint="eastAsia" w:ascii="宋体" w:hAnsi="宋体" w:eastAsia="宋体" w:cs="宋体"/>
          <w:b/>
          <w:bCs/>
          <w:sz w:val="44"/>
          <w:szCs w:val="44"/>
        </w:rPr>
        <w:t>“问酒”</w:t>
      </w:r>
    </w:p>
    <w:p>
      <w:pPr>
        <w:jc w:val="center"/>
        <w:rPr>
          <w:rFonts w:ascii="宋体" w:hAnsi="宋体" w:eastAsia="宋体" w:cs="宋体"/>
          <w:b/>
          <w:bCs/>
          <w:sz w:val="44"/>
          <w:szCs w:val="44"/>
        </w:rPr>
      </w:pPr>
      <w:r>
        <w:rPr>
          <w:rFonts w:hint="eastAsia" w:ascii="宋体" w:hAnsi="宋体" w:eastAsia="宋体" w:cs="宋体"/>
          <w:b/>
          <w:bCs/>
          <w:sz w:val="44"/>
          <w:szCs w:val="44"/>
        </w:rPr>
        <w:t>——基于安卓端开发的一款关于酒类图像识别查询的APP</w:t>
      </w:r>
    </w:p>
    <w:p>
      <w:pPr>
        <w:numPr>
          <w:ilvl w:val="1"/>
          <w:numId w:val="0"/>
        </w:numPr>
        <w:spacing w:after="3588" w:afterLines="1150" w:line="720" w:lineRule="auto"/>
        <w:ind w:left="2940" w:leftChars="0" w:firstLine="420" w:firstLineChars="0"/>
        <w:contextualSpacing/>
        <w:jc w:val="both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  <w:r>
        <w:rPr>
          <w:rFonts w:hint="eastAsia" w:ascii="Calibri Light" w:hAnsi="Calibri Light" w:cs="Times New Roman"/>
          <w:b/>
          <w:spacing w:val="15"/>
          <w:sz w:val="32"/>
          <w:szCs w:val="56"/>
        </w:rPr>
        <w:t>用户</w:t>
      </w:r>
      <w:r>
        <w:rPr>
          <w:rFonts w:ascii="Calibri Light" w:hAnsi="Calibri Light" w:cs="Times New Roman"/>
          <w:b/>
          <w:spacing w:val="15"/>
          <w:sz w:val="32"/>
          <w:szCs w:val="56"/>
        </w:rPr>
        <w:t>手</w:t>
      </w:r>
      <w:r>
        <w:rPr>
          <w:rFonts w:hint="eastAsia" w:ascii="Calibri Light" w:hAnsi="Calibri Light" w:cs="Times New Roman"/>
          <w:b/>
          <w:spacing w:val="15"/>
          <w:sz w:val="32"/>
          <w:szCs w:val="56"/>
        </w:rPr>
        <w:t>册</w:t>
      </w: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cs="Times New Roman"/>
          <w:b/>
          <w:spacing w:val="15"/>
          <w:sz w:val="32"/>
          <w:szCs w:val="56"/>
        </w:rPr>
      </w:pPr>
      <w:r>
        <w:rPr>
          <w:rFonts w:cs="Times New Roman"/>
          <w:b/>
          <w:spacing w:val="15"/>
          <w:sz w:val="32"/>
          <w:szCs w:val="56"/>
        </w:rPr>
        <w:t>User Manual</w:t>
      </w: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tbl>
      <w:tblPr>
        <w:tblStyle w:val="42"/>
        <w:tblpPr w:leftFromText="180" w:rightFromText="180" w:vertAnchor="text" w:horzAnchor="page" w:tblpX="1852" w:tblpY="911"/>
        <w:tblW w:w="86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3"/>
        <w:gridCol w:w="1170"/>
        <w:gridCol w:w="4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3" w:type="dxa"/>
            <w:vMerge w:val="restart"/>
            <w:shd w:val="clear" w:color="auto" w:fill="auto"/>
          </w:tcPr>
          <w:p>
            <w:r>
              <w:rPr>
                <w:rFonts w:hint="eastAsia"/>
              </w:rPr>
              <w:t>文件状态：</w:t>
            </w:r>
          </w:p>
          <w:p>
            <w:r>
              <w:rPr>
                <w:rFonts w:hint="eastAsia"/>
              </w:rPr>
              <w:t>　[√]草稿</w:t>
            </w:r>
          </w:p>
          <w:p>
            <w:r>
              <w:rPr>
                <w:rFonts w:hint="eastAsia"/>
              </w:rPr>
              <w:t>　[</w:t>
            </w:r>
            <w:r>
              <w:t xml:space="preserve"> </w:t>
            </w:r>
            <w:r>
              <w:rPr>
                <w:rFonts w:hint="eastAsia"/>
              </w:rPr>
              <w:t xml:space="preserve"> ]正式发布</w:t>
            </w:r>
          </w:p>
          <w:p>
            <w:r>
              <w:rPr>
                <w:rFonts w:hint="eastAsia"/>
              </w:rPr>
              <w:t>　[　]正在修改</w:t>
            </w:r>
          </w:p>
        </w:tc>
        <w:tc>
          <w:tcPr>
            <w:tcW w:w="1170" w:type="dxa"/>
            <w:shd w:val="clear" w:color="auto" w:fill="BEBEBE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文件标识：</w:t>
            </w:r>
          </w:p>
        </w:tc>
        <w:tc>
          <w:tcPr>
            <w:tcW w:w="4873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SE2018春-G17-用户手册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3" w:type="dxa"/>
            <w:vMerge w:val="continue"/>
            <w:shd w:val="clear" w:color="auto" w:fill="auto"/>
          </w:tcPr>
          <w:p/>
        </w:tc>
        <w:tc>
          <w:tcPr>
            <w:tcW w:w="1170" w:type="dxa"/>
            <w:shd w:val="clear" w:color="auto" w:fill="BEBEBE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当前版本：</w:t>
            </w:r>
          </w:p>
        </w:tc>
        <w:tc>
          <w:tcPr>
            <w:tcW w:w="4873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0.1.0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3" w:type="dxa"/>
            <w:vMerge w:val="continue"/>
            <w:shd w:val="clear" w:color="auto" w:fill="auto"/>
          </w:tcPr>
          <w:p/>
        </w:tc>
        <w:tc>
          <w:tcPr>
            <w:tcW w:w="1170" w:type="dxa"/>
            <w:shd w:val="clear" w:color="auto" w:fill="BEBEBE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作者：</w:t>
            </w:r>
          </w:p>
        </w:tc>
        <w:tc>
          <w:tcPr>
            <w:tcW w:w="4873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3" w:type="dxa"/>
            <w:vMerge w:val="continue"/>
            <w:shd w:val="clear" w:color="auto" w:fill="auto"/>
          </w:tcPr>
          <w:p/>
        </w:tc>
        <w:tc>
          <w:tcPr>
            <w:tcW w:w="1170" w:type="dxa"/>
            <w:shd w:val="clear" w:color="auto" w:fill="BEBEBE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完成日期：</w:t>
            </w:r>
          </w:p>
        </w:tc>
        <w:tc>
          <w:tcPr>
            <w:tcW w:w="4873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2018-5-6</w:t>
            </w:r>
          </w:p>
        </w:tc>
      </w:tr>
    </w:tbl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keepNext/>
        <w:keepLines/>
        <w:spacing w:before="340" w:after="330" w:line="578" w:lineRule="auto"/>
        <w:jc w:val="center"/>
        <w:outlineLvl w:val="0"/>
        <w:rPr>
          <w:rFonts w:ascii="Times New Roman" w:hAnsi="Times New Roman" w:cs="Times New Roman"/>
          <w:b/>
          <w:bCs/>
          <w:kern w:val="44"/>
          <w:sz w:val="44"/>
          <w:szCs w:val="44"/>
        </w:rPr>
      </w:pPr>
      <w:bookmarkStart w:id="0" w:name="_Toc466742046"/>
      <w:bookmarkStart w:id="1" w:name="_Toc503060496"/>
      <w:bookmarkStart w:id="2" w:name="_Toc446076693"/>
      <w:bookmarkStart w:id="3" w:name="_Toc447553497"/>
      <w:bookmarkStart w:id="4" w:name="_Toc60"/>
      <w:bookmarkStart w:id="5" w:name="_Toc27132"/>
      <w:bookmarkStart w:id="6" w:name="_Toc12861"/>
      <w:bookmarkStart w:id="7" w:name="_Toc495739754"/>
      <w:bookmarkStart w:id="8" w:name="_Toc466020645"/>
      <w:bookmarkStart w:id="9" w:name="_Toc32013"/>
      <w:r>
        <w:rPr>
          <w:rFonts w:hint="eastAsia" w:ascii="Times New Roman" w:hAnsi="Times New Roman" w:cs="Times New Roman"/>
          <w:b/>
          <w:bCs/>
          <w:kern w:val="44"/>
          <w:sz w:val="44"/>
          <w:szCs w:val="44"/>
        </w:rPr>
        <w:t>版 本 历 史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tbl>
      <w:tblPr>
        <w:tblStyle w:val="42"/>
        <w:tblW w:w="8246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9"/>
        <w:gridCol w:w="1704"/>
        <w:gridCol w:w="1930"/>
        <w:gridCol w:w="1671"/>
        <w:gridCol w:w="16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269" w:type="dxa"/>
            <w:shd w:val="clear" w:color="auto" w:fill="BDD6EE" w:themeFill="accent1" w:themeFillTint="66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版本</w:t>
            </w:r>
          </w:p>
        </w:tc>
        <w:tc>
          <w:tcPr>
            <w:tcW w:w="1704" w:type="dxa"/>
            <w:shd w:val="clear" w:color="auto" w:fill="BDD6EE" w:themeFill="accent1" w:themeFillTint="66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作者</w:t>
            </w:r>
          </w:p>
        </w:tc>
        <w:tc>
          <w:tcPr>
            <w:tcW w:w="1930" w:type="dxa"/>
            <w:shd w:val="clear" w:color="auto" w:fill="BDD6EE" w:themeFill="accent1" w:themeFillTint="66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协助者</w:t>
            </w:r>
          </w:p>
        </w:tc>
        <w:tc>
          <w:tcPr>
            <w:tcW w:w="1671" w:type="dxa"/>
            <w:shd w:val="clear" w:color="auto" w:fill="BDD6EE" w:themeFill="accent1" w:themeFillTint="66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起止日期</w:t>
            </w:r>
          </w:p>
        </w:tc>
        <w:tc>
          <w:tcPr>
            <w:tcW w:w="1672" w:type="dxa"/>
            <w:shd w:val="clear" w:color="auto" w:fill="BDD6EE" w:themeFill="accent1" w:themeFillTint="66"/>
          </w:tcPr>
          <w:p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69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</w:t>
            </w:r>
            <w:r>
              <w:rPr>
                <w:szCs w:val="21"/>
              </w:rPr>
              <w:t>1.0</w:t>
            </w:r>
          </w:p>
        </w:tc>
        <w:tc>
          <w:tcPr>
            <w:tcW w:w="1704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  <w:bookmarkStart w:id="83" w:name="_GoBack"/>
            <w:bookmarkEnd w:id="83"/>
          </w:p>
        </w:tc>
        <w:tc>
          <w:tcPr>
            <w:tcW w:w="1930" w:type="dxa"/>
          </w:tcPr>
          <w:p>
            <w:pPr>
              <w:rPr>
                <w:szCs w:val="21"/>
              </w:rPr>
            </w:pPr>
          </w:p>
        </w:tc>
        <w:tc>
          <w:tcPr>
            <w:tcW w:w="167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2018/5/4-2018/5/6</w:t>
            </w:r>
          </w:p>
        </w:tc>
        <w:tc>
          <w:tcPr>
            <w:tcW w:w="167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起草</w:t>
            </w:r>
          </w:p>
        </w:tc>
      </w:tr>
    </w:tbl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6"/>
          <w:szCs w:val="3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sdt>
      <w:sdtPr>
        <w:rPr>
          <w:rFonts w:asciiTheme="minorHAnsi" w:hAnsiTheme="minorHAnsi" w:eastAsiaTheme="minorEastAsia" w:cstheme="minorBidi"/>
          <w:kern w:val="2"/>
          <w:lang w:val="zh-CN"/>
        </w:rPr>
        <w:id w:val="190736727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b/>
          <w:bCs/>
          <w:kern w:val="0"/>
          <w:lang w:val="zh-CN"/>
        </w:rPr>
      </w:sdtEndPr>
      <w:sdtContent>
        <w:p>
          <w:r>
            <w:rPr>
              <w:lang w:val="zh-CN"/>
            </w:rPr>
            <w:t>目录</w:t>
          </w:r>
        </w:p>
        <w:p>
          <w:pPr>
            <w:pStyle w:val="25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_Toc32013 </w:instrText>
          </w:r>
          <w:r>
            <w:fldChar w:fldCharType="separate"/>
          </w:r>
          <w:r>
            <w:rPr>
              <w:rFonts w:hint="eastAsia" w:ascii="Times New Roman" w:hAnsi="Times New Roman" w:cs="Times New Roman"/>
              <w:bCs/>
              <w:kern w:val="44"/>
              <w:szCs w:val="44"/>
            </w:rPr>
            <w:t>版 本 历 史</w:t>
          </w:r>
          <w:r>
            <w:tab/>
          </w:r>
          <w:r>
            <w:fldChar w:fldCharType="begin"/>
          </w:r>
          <w:r>
            <w:instrText xml:space="preserve"> PAGEREF _Toc32013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_Toc11529 </w:instrText>
          </w:r>
          <w:r>
            <w:fldChar w:fldCharType="separate"/>
          </w:r>
          <w:r>
            <w:rPr>
              <w:rFonts w:hint="eastAsia"/>
            </w:rPr>
            <w:t>1 引言</w:t>
          </w:r>
          <w:r>
            <w:tab/>
          </w:r>
          <w:r>
            <w:fldChar w:fldCharType="begin"/>
          </w:r>
          <w:r>
            <w:instrText xml:space="preserve"> PAGEREF _Toc11529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_Toc12697 </w:instrText>
          </w:r>
          <w:r>
            <w:fldChar w:fldCharType="separate"/>
          </w:r>
          <w:r>
            <w:rPr>
              <w:rFonts w:hint="eastAsia"/>
            </w:rPr>
            <w:t>1.1 编写目的</w:t>
          </w:r>
          <w:r>
            <w:tab/>
          </w:r>
          <w:r>
            <w:fldChar w:fldCharType="begin"/>
          </w:r>
          <w:r>
            <w:instrText xml:space="preserve"> PAGEREF _Toc12697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_Toc14224 </w:instrText>
          </w:r>
          <w:r>
            <w:fldChar w:fldCharType="separate"/>
          </w:r>
          <w:r>
            <w:rPr>
              <w:rFonts w:hint="eastAsia"/>
            </w:rPr>
            <w:t xml:space="preserve">1.2 </w:t>
          </w:r>
          <w:r>
            <w:t>背景</w:t>
          </w:r>
          <w:r>
            <w:tab/>
          </w:r>
          <w:r>
            <w:fldChar w:fldCharType="begin"/>
          </w:r>
          <w:r>
            <w:instrText xml:space="preserve"> PAGEREF _Toc14224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_Toc14116 </w:instrText>
          </w:r>
          <w:r>
            <w:fldChar w:fldCharType="separate"/>
          </w:r>
          <w:r>
            <w:rPr>
              <w:rFonts w:hint="eastAsia"/>
            </w:rPr>
            <w:t xml:space="preserve">1.2.1 </w:t>
          </w:r>
          <w:r>
            <w:t>项目名称</w:t>
          </w:r>
          <w:r>
            <w:tab/>
          </w:r>
          <w:r>
            <w:fldChar w:fldCharType="begin"/>
          </w:r>
          <w:r>
            <w:instrText xml:space="preserve"> PAGEREF _Toc14116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_Toc24242 </w:instrText>
          </w:r>
          <w:r>
            <w:fldChar w:fldCharType="separate"/>
          </w:r>
          <w:r>
            <w:rPr>
              <w:rFonts w:hint="eastAsia"/>
            </w:rPr>
            <w:t>1.2.2 项目提出者</w:t>
          </w:r>
          <w:r>
            <w:tab/>
          </w:r>
          <w:r>
            <w:fldChar w:fldCharType="begin"/>
          </w:r>
          <w:r>
            <w:instrText xml:space="preserve"> PAGEREF _Toc24242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_Toc9493 </w:instrText>
          </w:r>
          <w:r>
            <w:fldChar w:fldCharType="separate"/>
          </w:r>
          <w:r>
            <w:rPr>
              <w:rFonts w:hint="eastAsia"/>
            </w:rPr>
            <w:t>1.2.3 项目</w:t>
          </w:r>
          <w:r>
            <w:t>开发团队</w:t>
          </w:r>
          <w:r>
            <w:tab/>
          </w:r>
          <w:r>
            <w:fldChar w:fldCharType="begin"/>
          </w:r>
          <w:r>
            <w:instrText xml:space="preserve"> PAGEREF _Toc9493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_Toc19186 </w:instrText>
          </w:r>
          <w:r>
            <w:fldChar w:fldCharType="separate"/>
          </w:r>
          <w:r>
            <w:rPr>
              <w:rFonts w:hint="eastAsia"/>
            </w:rPr>
            <w:t>2 用</w:t>
          </w:r>
          <w:r>
            <w:t>途</w:t>
          </w:r>
          <w:r>
            <w:tab/>
          </w:r>
          <w:r>
            <w:fldChar w:fldCharType="begin"/>
          </w:r>
          <w:r>
            <w:instrText xml:space="preserve"> PAGEREF _Toc19186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_Toc7613 </w:instrText>
          </w:r>
          <w:r>
            <w:fldChar w:fldCharType="separate"/>
          </w:r>
          <w:r>
            <w:rPr>
              <w:rFonts w:hint="eastAsia"/>
            </w:rPr>
            <w:t>2.1 功能</w:t>
          </w:r>
          <w:r>
            <w:tab/>
          </w:r>
          <w:r>
            <w:fldChar w:fldCharType="begin"/>
          </w:r>
          <w:r>
            <w:instrText xml:space="preserve"> PAGEREF _Toc7613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_Toc2537 </w:instrText>
          </w:r>
          <w:r>
            <w:fldChar w:fldCharType="separate"/>
          </w:r>
          <w:r>
            <w:rPr>
              <w:rFonts w:hint="eastAsia"/>
            </w:rPr>
            <w:t>2.1.1 进入APP首界面</w:t>
          </w:r>
          <w:r>
            <w:tab/>
          </w:r>
          <w:r>
            <w:fldChar w:fldCharType="begin"/>
          </w:r>
          <w:r>
            <w:instrText xml:space="preserve"> PAGEREF _Toc2537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_Toc17068 </w:instrText>
          </w:r>
          <w:r>
            <w:fldChar w:fldCharType="separate"/>
          </w:r>
          <w:r>
            <w:rPr>
              <w:rFonts w:hint="eastAsia"/>
            </w:rPr>
            <w:t xml:space="preserve">2.1.2 </w:t>
          </w:r>
          <w:r>
            <w:t>如何拍照</w:t>
          </w:r>
          <w:r>
            <w:tab/>
          </w:r>
          <w:r>
            <w:fldChar w:fldCharType="begin"/>
          </w:r>
          <w:r>
            <w:instrText xml:space="preserve"> PAGEREF _Toc17068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_Toc24512 </w:instrText>
          </w:r>
          <w:r>
            <w:fldChar w:fldCharType="separate"/>
          </w:r>
          <w:r>
            <w:rPr>
              <w:rFonts w:hint="eastAsia"/>
            </w:rPr>
            <w:t>2.1.3 如何截取</w:t>
          </w:r>
          <w:r>
            <w:tab/>
          </w:r>
          <w:r>
            <w:fldChar w:fldCharType="begin"/>
          </w:r>
          <w:r>
            <w:instrText xml:space="preserve"> PAGEREF _Toc24512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_Toc13530 </w:instrText>
          </w:r>
          <w:r>
            <w:fldChar w:fldCharType="separate"/>
          </w:r>
          <w:r>
            <w:rPr>
              <w:rFonts w:hint="eastAsia"/>
            </w:rPr>
            <w:t xml:space="preserve">2.1.4 </w:t>
          </w:r>
          <w:r>
            <w:t>识别中</w:t>
          </w:r>
          <w:r>
            <w:tab/>
          </w:r>
          <w:r>
            <w:fldChar w:fldCharType="begin"/>
          </w:r>
          <w:r>
            <w:instrText xml:space="preserve"> PAGEREF _Toc13530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_Toc26939 </w:instrText>
          </w:r>
          <w:r>
            <w:fldChar w:fldCharType="separate"/>
          </w:r>
          <w:r>
            <w:rPr>
              <w:rFonts w:hint="eastAsia"/>
            </w:rPr>
            <w:t xml:space="preserve">2.1.5 </w:t>
          </w:r>
          <w:r>
            <w:t>识别失败</w:t>
          </w:r>
          <w:r>
            <w:tab/>
          </w:r>
          <w:r>
            <w:fldChar w:fldCharType="begin"/>
          </w:r>
          <w:r>
            <w:instrText xml:space="preserve"> PAGEREF _Toc26939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_Toc18177 </w:instrText>
          </w:r>
          <w:r>
            <w:fldChar w:fldCharType="separate"/>
          </w:r>
          <w:r>
            <w:rPr>
              <w:rFonts w:hint="eastAsia"/>
            </w:rPr>
            <w:t>2.1.6 识别结果</w:t>
          </w:r>
          <w:r>
            <w:tab/>
          </w:r>
          <w:r>
            <w:fldChar w:fldCharType="begin"/>
          </w:r>
          <w:r>
            <w:instrText xml:space="preserve"> PAGEREF _Toc18177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_Toc15137 </w:instrText>
          </w:r>
          <w:r>
            <w:fldChar w:fldCharType="separate"/>
          </w:r>
          <w:r>
            <w:rPr>
              <w:rFonts w:hint="eastAsia"/>
            </w:rPr>
            <w:t>2.1.7 酒页面</w:t>
          </w:r>
          <w:r>
            <w:tab/>
          </w:r>
          <w:r>
            <w:fldChar w:fldCharType="begin"/>
          </w:r>
          <w:r>
            <w:instrText xml:space="preserve"> PAGEREF _Toc15137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_Toc31705 </w:instrText>
          </w:r>
          <w:r>
            <w:fldChar w:fldCharType="separate"/>
          </w:r>
          <w:r>
            <w:rPr>
              <w:rFonts w:hint="eastAsia"/>
            </w:rPr>
            <w:t>2.1.8 在图库中选择图片识别</w:t>
          </w:r>
          <w:r>
            <w:tab/>
          </w:r>
          <w:r>
            <w:fldChar w:fldCharType="begin"/>
          </w:r>
          <w:r>
            <w:instrText xml:space="preserve"> PAGEREF _Toc31705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_Toc21017 </w:instrText>
          </w:r>
          <w:r>
            <w:fldChar w:fldCharType="separate"/>
          </w:r>
          <w:r>
            <w:rPr>
              <w:rFonts w:hint="eastAsia"/>
            </w:rPr>
            <w:t xml:space="preserve">2.1.9 </w:t>
          </w:r>
          <w:r>
            <w:t>查看识别历史</w:t>
          </w:r>
          <w:r>
            <w:tab/>
          </w:r>
          <w:r>
            <w:fldChar w:fldCharType="begin"/>
          </w:r>
          <w:r>
            <w:instrText xml:space="preserve"> PAGEREF _Toc21017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_Toc30481 </w:instrText>
          </w:r>
          <w:r>
            <w:fldChar w:fldCharType="separate"/>
          </w:r>
          <w:r>
            <w:rPr>
              <w:rFonts w:hint="eastAsia"/>
            </w:rPr>
            <w:t>2.2 安全保密</w:t>
          </w:r>
          <w:r>
            <w:tab/>
          </w:r>
          <w:r>
            <w:fldChar w:fldCharType="begin"/>
          </w:r>
          <w:r>
            <w:instrText xml:space="preserve"> PAGEREF _Toc30481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_Toc32302 </w:instrText>
          </w:r>
          <w:r>
            <w:fldChar w:fldCharType="separate"/>
          </w:r>
          <w:r>
            <w:rPr>
              <w:rFonts w:hint="eastAsia"/>
            </w:rPr>
            <w:t>3 运行环境</w:t>
          </w:r>
          <w:r>
            <w:tab/>
          </w:r>
          <w:r>
            <w:fldChar w:fldCharType="begin"/>
          </w:r>
          <w:r>
            <w:instrText xml:space="preserve"> PAGEREF _Toc32302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_Toc32574 </w:instrText>
          </w:r>
          <w:r>
            <w:fldChar w:fldCharType="separate"/>
          </w:r>
          <w:r>
            <w:rPr>
              <w:rFonts w:hint="eastAsia"/>
            </w:rPr>
            <w:t xml:space="preserve">3.1 </w:t>
          </w:r>
          <w:r>
            <w:t>配置要求</w:t>
          </w:r>
          <w:r>
            <w:tab/>
          </w:r>
          <w:r>
            <w:fldChar w:fldCharType="begin"/>
          </w:r>
          <w:r>
            <w:instrText xml:space="preserve"> PAGEREF _Toc32574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_Toc3980 </w:instrText>
          </w:r>
          <w:r>
            <w:fldChar w:fldCharType="separate"/>
          </w:r>
          <w:r>
            <w:rPr>
              <w:rFonts w:hint="eastAsia"/>
            </w:rPr>
            <w:t>3.2 数据结构</w:t>
          </w:r>
          <w:r>
            <w:tab/>
          </w:r>
          <w:r>
            <w:fldChar w:fldCharType="begin"/>
          </w:r>
          <w:r>
            <w:instrText xml:space="preserve"> PAGEREF _Toc3980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_Toc24598 </w:instrText>
          </w:r>
          <w:r>
            <w:fldChar w:fldCharType="separate"/>
          </w:r>
          <w:r>
            <w:rPr>
              <w:rFonts w:hint="eastAsia"/>
            </w:rPr>
            <w:t>4 使用过程</w:t>
          </w:r>
          <w:r>
            <w:tab/>
          </w:r>
          <w:r>
            <w:fldChar w:fldCharType="begin"/>
          </w:r>
          <w:r>
            <w:instrText xml:space="preserve"> PAGEREF _Toc24598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_Toc30280 </w:instrText>
          </w:r>
          <w:r>
            <w:fldChar w:fldCharType="separate"/>
          </w:r>
          <w:r>
            <w:rPr>
              <w:rFonts w:hint="eastAsia"/>
            </w:rPr>
            <w:t>4.1 安装与初始化</w:t>
          </w:r>
          <w:r>
            <w:tab/>
          </w:r>
          <w:r>
            <w:fldChar w:fldCharType="begin"/>
          </w:r>
          <w:r>
            <w:instrText xml:space="preserve"> PAGEREF _Toc30280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_Toc14258 </w:instrText>
          </w:r>
          <w:r>
            <w:fldChar w:fldCharType="separate"/>
          </w:r>
          <w:r>
            <w:rPr>
              <w:rFonts w:hint="eastAsia"/>
            </w:rPr>
            <w:t>4.2 输入</w:t>
          </w:r>
          <w:r>
            <w:tab/>
          </w:r>
          <w:r>
            <w:fldChar w:fldCharType="begin"/>
          </w:r>
          <w:r>
            <w:instrText xml:space="preserve"> PAGEREF _Toc14258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_Toc21796 </w:instrText>
          </w:r>
          <w:r>
            <w:fldChar w:fldCharType="separate"/>
          </w:r>
          <w:r>
            <w:rPr>
              <w:rFonts w:hint="eastAsia"/>
            </w:rPr>
            <w:t>4.2.1 在图库中选择图片</w:t>
          </w:r>
          <w:r>
            <w:tab/>
          </w:r>
          <w:r>
            <w:fldChar w:fldCharType="begin"/>
          </w:r>
          <w:r>
            <w:instrText xml:space="preserve"> PAGEREF _Toc21796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_Toc20140 </w:instrText>
          </w:r>
          <w:r>
            <w:fldChar w:fldCharType="separate"/>
          </w:r>
          <w:r>
            <w:rPr>
              <w:rFonts w:hint="eastAsia"/>
            </w:rPr>
            <w:t>4.2.2 调用摄像头捕捉图片</w:t>
          </w:r>
          <w:r>
            <w:tab/>
          </w:r>
          <w:r>
            <w:fldChar w:fldCharType="begin"/>
          </w:r>
          <w:r>
            <w:instrText xml:space="preserve"> PAGEREF _Toc20140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3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_Toc18350 </w:instrText>
          </w:r>
          <w:r>
            <w:fldChar w:fldCharType="separate"/>
          </w:r>
          <w:r>
            <w:rPr>
              <w:rFonts w:hint="eastAsia"/>
            </w:rPr>
            <w:t>4.3 输出</w:t>
          </w:r>
          <w:r>
            <w:tab/>
          </w:r>
          <w:r>
            <w:fldChar w:fldCharType="begin"/>
          </w:r>
          <w:r>
            <w:instrText xml:space="preserve"> PAGEREF _Toc18350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_Toc23116 </w:instrText>
          </w:r>
          <w:r>
            <w:fldChar w:fldCharType="separate"/>
          </w:r>
          <w:r>
            <w:rPr>
              <w:rFonts w:hint="eastAsia"/>
            </w:rPr>
            <w:t>4.3.1 输出举例</w:t>
          </w:r>
          <w:r>
            <w:tab/>
          </w:r>
          <w:r>
            <w:fldChar w:fldCharType="begin"/>
          </w:r>
          <w:r>
            <w:instrText xml:space="preserve"> PAGEREF _Toc23116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hint="eastAsia" w:ascii="Calibri Light" w:hAnsi="Calibri Light" w:cs="Times New Roman"/>
          <w:b/>
          <w:spacing w:val="15"/>
          <w:sz w:val="32"/>
          <w:szCs w:val="56"/>
        </w:rPr>
      </w:pPr>
    </w:p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pStyle w:val="60"/>
      </w:pPr>
      <w:bookmarkStart w:id="10" w:name="_Toc503060497"/>
      <w:bookmarkStart w:id="11" w:name="_Toc498726664"/>
      <w:bookmarkStart w:id="12" w:name="_Toc11529"/>
      <w:r>
        <w:rPr>
          <w:rFonts w:hint="eastAsia"/>
        </w:rPr>
        <w:t>引言</w:t>
      </w:r>
      <w:bookmarkEnd w:id="10"/>
      <w:bookmarkEnd w:id="11"/>
      <w:bookmarkEnd w:id="12"/>
    </w:p>
    <w:p>
      <w:pPr>
        <w:pStyle w:val="62"/>
      </w:pPr>
      <w:bookmarkStart w:id="13" w:name="_Toc503060498"/>
      <w:bookmarkStart w:id="14" w:name="_Toc498726665"/>
      <w:bookmarkStart w:id="15" w:name="_Toc12697"/>
      <w:r>
        <w:rPr>
          <w:rFonts w:hint="eastAsia"/>
        </w:rPr>
        <w:t>编写目的</w:t>
      </w:r>
      <w:bookmarkEnd w:id="13"/>
      <w:bookmarkEnd w:id="14"/>
      <w:bookmarkEnd w:id="15"/>
    </w:p>
    <w:p>
      <w:pPr>
        <w:ind w:firstLine="630" w:firstLineChars="300"/>
        <w:rPr>
          <w:szCs w:val="21"/>
        </w:rPr>
      </w:pPr>
      <w:r>
        <w:rPr>
          <w:rFonts w:hint="eastAsia"/>
          <w:szCs w:val="21"/>
        </w:rPr>
        <w:t>为喜欢喝酒以及对酒文化感兴趣的群体通过</w:t>
      </w:r>
      <w:r>
        <w:rPr>
          <w:szCs w:val="21"/>
        </w:rPr>
        <w:t>Android Studio，API，（Tensorflow）等工具开发出一个可以通过图像识别来检索酒的信息的APP。</w:t>
      </w:r>
    </w:p>
    <w:p/>
    <w:p>
      <w:pPr>
        <w:pStyle w:val="62"/>
      </w:pPr>
      <w:bookmarkStart w:id="16" w:name="_Toc503060499"/>
      <w:bookmarkStart w:id="17" w:name="_Toc498726666"/>
      <w:bookmarkStart w:id="18" w:name="_Toc14224"/>
      <w:r>
        <w:t>背景</w:t>
      </w:r>
      <w:bookmarkEnd w:id="16"/>
      <w:bookmarkEnd w:id="17"/>
      <w:bookmarkEnd w:id="18"/>
    </w:p>
    <w:p>
      <w:pPr>
        <w:pStyle w:val="70"/>
      </w:pPr>
      <w:bookmarkStart w:id="19" w:name="_Toc503060500"/>
      <w:bookmarkStart w:id="20" w:name="_Toc498726667"/>
      <w:bookmarkStart w:id="21" w:name="_Toc14116"/>
      <w:r>
        <w:t>项目名</w:t>
      </w:r>
      <w:bookmarkEnd w:id="19"/>
      <w:bookmarkEnd w:id="20"/>
      <w:r>
        <w:t>称</w:t>
      </w:r>
      <w:bookmarkEnd w:id="21"/>
    </w:p>
    <w:p>
      <w:pPr>
        <w:ind w:left="420" w:leftChars="200"/>
      </w:pPr>
      <w:r>
        <w:rPr>
          <w:rFonts w:hint="eastAsia"/>
        </w:rPr>
        <w:t>《问酒》APP</w:t>
      </w:r>
    </w:p>
    <w:p>
      <w:pPr>
        <w:pStyle w:val="70"/>
      </w:pPr>
      <w:bookmarkStart w:id="22" w:name="_Toc503060501"/>
      <w:bookmarkStart w:id="23" w:name="_Toc498642446"/>
      <w:bookmarkStart w:id="24" w:name="_Toc24242"/>
      <w:r>
        <w:rPr>
          <w:rFonts w:hint="eastAsia"/>
        </w:rPr>
        <w:t>项目提出者</w:t>
      </w:r>
      <w:bookmarkEnd w:id="22"/>
      <w:bookmarkEnd w:id="23"/>
      <w:bookmarkEnd w:id="24"/>
    </w:p>
    <w:p>
      <w:r>
        <w:rPr>
          <w:rFonts w:hint="eastAsia"/>
        </w:rPr>
        <w:t>下表简述了项目提出</w:t>
      </w:r>
      <w:r>
        <w:t>者的</w:t>
      </w:r>
      <w:r>
        <w:rPr>
          <w:rFonts w:hint="eastAsia"/>
        </w:rPr>
        <w:t>联系方式信息。</w:t>
      </w:r>
    </w:p>
    <w:tbl>
      <w:tblPr>
        <w:tblStyle w:val="42"/>
        <w:tblW w:w="852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592"/>
        <w:gridCol w:w="2130"/>
        <w:gridCol w:w="213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BDD6EE"/>
          </w:tcPr>
          <w:p>
            <w:pPr>
              <w:ind w:firstLine="422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2592" w:type="dxa"/>
            <w:shd w:val="clear" w:color="auto" w:fill="BDD6EE"/>
          </w:tcPr>
          <w:p>
            <w:pPr>
              <w:ind w:firstLine="422"/>
              <w:rPr>
                <w:b/>
              </w:rPr>
            </w:pPr>
            <w:r>
              <w:rPr>
                <w:rFonts w:hint="eastAsia"/>
                <w:b/>
              </w:rPr>
              <w:t>联系电话</w:t>
            </w:r>
          </w:p>
        </w:tc>
        <w:tc>
          <w:tcPr>
            <w:tcW w:w="2130" w:type="dxa"/>
            <w:shd w:val="clear" w:color="auto" w:fill="BDD6EE"/>
          </w:tcPr>
          <w:p>
            <w:pPr>
              <w:ind w:firstLine="422"/>
              <w:rPr>
                <w:b/>
              </w:rPr>
            </w:pPr>
            <w:r>
              <w:rPr>
                <w:rFonts w:hint="eastAsia"/>
                <w:b/>
              </w:rPr>
              <w:t>邮箱</w:t>
            </w:r>
          </w:p>
        </w:tc>
        <w:tc>
          <w:tcPr>
            <w:tcW w:w="2130" w:type="dxa"/>
            <w:shd w:val="clear" w:color="auto" w:fill="BDD6EE"/>
          </w:tcPr>
          <w:p>
            <w:pPr>
              <w:ind w:firstLine="422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杨枨</w:t>
            </w:r>
          </w:p>
        </w:tc>
        <w:tc>
          <w:tcPr>
            <w:tcW w:w="2592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13357102333</w:t>
            </w:r>
          </w:p>
        </w:tc>
        <w:tc>
          <w:tcPr>
            <w:tcW w:w="2130" w:type="dxa"/>
            <w:shd w:val="clear" w:color="auto" w:fill="auto"/>
          </w:tcPr>
          <w:p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t>yangc@zucc.edu.cn</w:t>
            </w:r>
            <w:r>
              <w:fldChar w:fldCharType="end"/>
            </w:r>
          </w:p>
        </w:tc>
        <w:tc>
          <w:tcPr>
            <w:tcW w:w="2130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理四504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侯宏仑</w:t>
            </w:r>
          </w:p>
        </w:tc>
        <w:tc>
          <w:tcPr>
            <w:tcW w:w="2592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13071858629</w:t>
            </w:r>
          </w:p>
        </w:tc>
        <w:tc>
          <w:tcPr>
            <w:tcW w:w="2130" w:type="dxa"/>
            <w:shd w:val="clear" w:color="auto" w:fill="auto"/>
          </w:tcPr>
          <w:p>
            <w:r>
              <w:fldChar w:fldCharType="begin"/>
            </w:r>
            <w:r>
              <w:instrText xml:space="preserve"> HYPERLINK "mailto:houhl@zucc.edu.cn" </w:instrText>
            </w:r>
            <w:r>
              <w:fldChar w:fldCharType="separate"/>
            </w:r>
            <w:r>
              <w:t>houhl@</w:t>
            </w:r>
            <w:r>
              <w:rPr>
                <w:rFonts w:hint="eastAsia"/>
              </w:rPr>
              <w:t>zucc</w:t>
            </w:r>
            <w:r>
              <w:t>.edu.cn</w:t>
            </w:r>
            <w:r>
              <w:fldChar w:fldCharType="end"/>
            </w:r>
          </w:p>
        </w:tc>
        <w:tc>
          <w:tcPr>
            <w:tcW w:w="2130" w:type="dxa"/>
            <w:shd w:val="clear" w:color="auto" w:fill="auto"/>
          </w:tcPr>
          <w:p>
            <w:pPr>
              <w:ind w:firstLine="420"/>
            </w:pPr>
            <w:r>
              <w:rPr>
                <w:rFonts w:hint="eastAsia"/>
              </w:rPr>
              <w:t>理四501</w:t>
            </w:r>
          </w:p>
        </w:tc>
      </w:tr>
    </w:tbl>
    <w:p>
      <w:pPr>
        <w:pStyle w:val="70"/>
      </w:pPr>
      <w:bookmarkStart w:id="25" w:name="_Toc498642447"/>
      <w:bookmarkStart w:id="26" w:name="_Toc503060502"/>
      <w:bookmarkStart w:id="27" w:name="_Toc9493"/>
      <w:r>
        <w:rPr>
          <w:rFonts w:hint="eastAsia"/>
        </w:rPr>
        <w:t>项目</w:t>
      </w:r>
      <w:r>
        <w:t>开发团队</w:t>
      </w:r>
      <w:bookmarkEnd w:id="25"/>
      <w:bookmarkEnd w:id="26"/>
      <w:bookmarkEnd w:id="27"/>
    </w:p>
    <w:p>
      <w:r>
        <w:rPr>
          <w:rFonts w:hint="eastAsia"/>
        </w:rPr>
        <w:t>下表</w:t>
      </w:r>
      <w:r>
        <w:t>简述</w:t>
      </w:r>
      <w:r>
        <w:rPr>
          <w:rFonts w:hint="eastAsia"/>
        </w:rPr>
        <w:t>了</w:t>
      </w:r>
      <w:r>
        <w:t>整个开发团队的成员联系方式信息。</w:t>
      </w:r>
    </w:p>
    <w:tbl>
      <w:tblPr>
        <w:tblStyle w:val="42"/>
        <w:tblW w:w="818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7"/>
        <w:gridCol w:w="866"/>
        <w:gridCol w:w="2547"/>
        <w:gridCol w:w="2560"/>
        <w:gridCol w:w="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1447" w:type="dxa"/>
            <w:shd w:val="clear" w:color="000000" w:fill="BDD7EE"/>
            <w:vAlign w:val="center"/>
          </w:tcPr>
          <w:p>
            <w:pPr>
              <w:rPr>
                <w:rFonts w:ascii="等线" w:hAnsi="等线" w:eastAsia="等线"/>
                <w:color w:val="000000"/>
                <w:sz w:val="22"/>
              </w:rPr>
            </w:pPr>
            <w:r>
              <w:rPr>
                <w:rFonts w:hint="eastAsia" w:ascii="等线" w:hAnsi="等线" w:eastAsia="等线"/>
                <w:color w:val="000000"/>
                <w:sz w:val="22"/>
              </w:rPr>
              <w:t>姓名</w:t>
            </w:r>
          </w:p>
        </w:tc>
        <w:tc>
          <w:tcPr>
            <w:tcW w:w="866" w:type="dxa"/>
            <w:shd w:val="clear" w:color="000000" w:fill="BDD7EE"/>
          </w:tcPr>
          <w:p>
            <w:pPr>
              <w:rPr>
                <w:rFonts w:ascii="等线" w:hAnsi="等线" w:eastAsia="等线"/>
                <w:color w:val="000000"/>
                <w:sz w:val="22"/>
              </w:rPr>
            </w:pPr>
            <w:r>
              <w:rPr>
                <w:rFonts w:hint="eastAsia" w:ascii="等线" w:hAnsi="等线" w:eastAsia="等线"/>
                <w:color w:val="000000"/>
                <w:sz w:val="22"/>
              </w:rPr>
              <w:t>职位</w:t>
            </w:r>
          </w:p>
        </w:tc>
        <w:tc>
          <w:tcPr>
            <w:tcW w:w="2547" w:type="dxa"/>
            <w:shd w:val="clear" w:color="000000" w:fill="BDD7EE"/>
            <w:vAlign w:val="center"/>
          </w:tcPr>
          <w:p>
            <w:pPr>
              <w:rPr>
                <w:rFonts w:ascii="等线" w:hAnsi="等线" w:eastAsia="等线"/>
                <w:color w:val="000000"/>
                <w:sz w:val="22"/>
              </w:rPr>
            </w:pPr>
            <w:r>
              <w:rPr>
                <w:rFonts w:hint="eastAsia" w:ascii="等线" w:hAnsi="等线" w:eastAsia="等线"/>
                <w:color w:val="000000"/>
                <w:sz w:val="22"/>
              </w:rPr>
              <w:t>电话</w:t>
            </w:r>
          </w:p>
        </w:tc>
        <w:tc>
          <w:tcPr>
            <w:tcW w:w="2560" w:type="dxa"/>
            <w:shd w:val="clear" w:color="000000" w:fill="BDD7EE"/>
          </w:tcPr>
          <w:p>
            <w:pPr>
              <w:rPr>
                <w:rFonts w:ascii="等线" w:hAnsi="等线" w:eastAsia="等线"/>
                <w:color w:val="000000"/>
                <w:sz w:val="22"/>
              </w:rPr>
            </w:pPr>
            <w:r>
              <w:rPr>
                <w:rFonts w:hint="eastAsia" w:ascii="等线" w:hAnsi="等线" w:eastAsia="等线"/>
                <w:color w:val="000000"/>
                <w:sz w:val="22"/>
              </w:rPr>
              <w:t>邮箱</w:t>
            </w:r>
          </w:p>
        </w:tc>
        <w:tc>
          <w:tcPr>
            <w:tcW w:w="768" w:type="dxa"/>
            <w:shd w:val="clear" w:color="000000" w:fill="BDD7EE"/>
          </w:tcPr>
          <w:p>
            <w:pPr>
              <w:rPr>
                <w:rFonts w:ascii="等线" w:hAnsi="等线" w:eastAsia="等线"/>
                <w:color w:val="000000"/>
                <w:sz w:val="22"/>
              </w:rPr>
            </w:pPr>
            <w:r>
              <w:rPr>
                <w:rFonts w:hint="eastAsia" w:ascii="等线" w:hAnsi="等线" w:eastAsia="等线"/>
                <w:color w:val="000000"/>
                <w:sz w:val="22"/>
              </w:rPr>
              <w:t>所在地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1447" w:type="dxa"/>
            <w:shd w:val="clear" w:color="000000" w:fill="C6E0B4"/>
            <w:vAlign w:val="center"/>
          </w:tcPr>
          <w:p>
            <w:pPr>
              <w:rPr>
                <w:rFonts w:ascii="等线" w:hAnsi="等线" w:eastAsia="等线"/>
                <w:color w:val="000000"/>
                <w:sz w:val="22"/>
              </w:rPr>
            </w:pPr>
            <w:r>
              <w:rPr>
                <w:rFonts w:ascii="等线" w:hAnsi="等线" w:eastAsia="等线"/>
                <w:color w:val="000000"/>
                <w:sz w:val="22"/>
              </w:rPr>
              <w:t>黄为波</w:t>
            </w:r>
          </w:p>
        </w:tc>
        <w:tc>
          <w:tcPr>
            <w:tcW w:w="866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组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长</w:t>
            </w:r>
          </w:p>
        </w:tc>
        <w:tc>
          <w:tcPr>
            <w:tcW w:w="2547" w:type="dxa"/>
            <w:shd w:val="clear" w:color="auto" w:fill="auto"/>
            <w:vAlign w:val="center"/>
          </w:tcPr>
          <w:p>
            <w:pPr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15336551730</w:t>
            </w:r>
          </w:p>
        </w:tc>
        <w:tc>
          <w:tcPr>
            <w:tcW w:w="2560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31601351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弘毅1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-</w:t>
            </w: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602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1447" w:type="dxa"/>
            <w:shd w:val="clear" w:color="000000" w:fill="C6E0B4"/>
            <w:vAlign w:val="center"/>
          </w:tcPr>
          <w:p>
            <w:pPr>
              <w:rPr>
                <w:rFonts w:ascii="等线" w:hAnsi="等线" w:eastAsia="等线"/>
                <w:color w:val="000000"/>
                <w:sz w:val="22"/>
              </w:rPr>
            </w:pPr>
            <w:r>
              <w:rPr>
                <w:rFonts w:hint="eastAsia" w:ascii="等线" w:hAnsi="等线" w:eastAsia="等线"/>
                <w:color w:val="000000"/>
                <w:sz w:val="22"/>
              </w:rPr>
              <w:t>蔡峰</w:t>
            </w:r>
          </w:p>
        </w:tc>
        <w:tc>
          <w:tcPr>
            <w:tcW w:w="866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组员</w:t>
            </w:r>
          </w:p>
        </w:tc>
        <w:tc>
          <w:tcPr>
            <w:tcW w:w="2547" w:type="dxa"/>
            <w:shd w:val="clear" w:color="auto" w:fill="auto"/>
            <w:vAlign w:val="center"/>
          </w:tcPr>
          <w:p>
            <w:pPr>
              <w:rPr>
                <w:rFonts w:ascii="Times New Roman" w:hAnsi="Times New Roman" w:cs="Times New Roman" w:eastAsiaTheme="minorEastAsia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Cs w:val="21"/>
              </w:rPr>
              <w:t>17367073325</w:t>
            </w:r>
          </w:p>
        </w:tc>
        <w:tc>
          <w:tcPr>
            <w:tcW w:w="2560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31601344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弘毅1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-</w:t>
            </w: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601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1447" w:type="dxa"/>
            <w:shd w:val="clear" w:color="000000" w:fill="C6E0B4"/>
            <w:vAlign w:val="center"/>
          </w:tcPr>
          <w:p>
            <w:pPr>
              <w:rPr>
                <w:rFonts w:ascii="等线" w:hAnsi="等线" w:eastAsia="等线"/>
                <w:color w:val="000000"/>
                <w:sz w:val="22"/>
              </w:rPr>
            </w:pPr>
            <w:r>
              <w:rPr>
                <w:rFonts w:hint="eastAsia" w:ascii="等线" w:hAnsi="等线" w:eastAsia="等线"/>
                <w:color w:val="000000"/>
                <w:sz w:val="22"/>
              </w:rPr>
              <w:t>陈子卿</w:t>
            </w:r>
          </w:p>
        </w:tc>
        <w:tc>
          <w:tcPr>
            <w:tcW w:w="866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组员</w:t>
            </w:r>
          </w:p>
        </w:tc>
        <w:tc>
          <w:tcPr>
            <w:tcW w:w="2547" w:type="dxa"/>
            <w:shd w:val="clear" w:color="auto" w:fill="auto"/>
            <w:vAlign w:val="center"/>
          </w:tcPr>
          <w:p>
            <w:pPr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15968119438</w:t>
            </w:r>
          </w:p>
        </w:tc>
        <w:tc>
          <w:tcPr>
            <w:tcW w:w="2560" w:type="dxa"/>
          </w:tcPr>
          <w:p>
            <w:pPr>
              <w:rPr>
                <w:bCs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 w:val="20"/>
                <w:szCs w:val="20"/>
              </w:rPr>
              <w:t>31601347</w:t>
            </w:r>
            <w:r>
              <w:rPr>
                <w:rFonts w:asciiTheme="minorEastAsia" w:hAnsiTheme="minorEastAsia" w:eastAsia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>
            <w:pPr>
              <w:rPr>
                <w:rFonts w:asciiTheme="minorEastAsia" w:hAnsiTheme="minorEastAsia" w:eastAsiaTheme="minorEastAsia"/>
                <w:sz w:val="20"/>
                <w:szCs w:val="20"/>
              </w:rPr>
            </w:pPr>
            <w:r>
              <w:rPr>
                <w:rFonts w:hint="eastAsia"/>
                <w:bCs/>
                <w:color w:val="000000"/>
                <w:szCs w:val="21"/>
              </w:rPr>
              <w:t>弘毅1-524</w:t>
            </w:r>
          </w:p>
        </w:tc>
      </w:tr>
    </w:tbl>
    <w:p/>
    <w:p>
      <w:pPr>
        <w:autoSpaceDE w:val="0"/>
        <w:autoSpaceDN w:val="0"/>
        <w:adjustRightInd w:val="0"/>
        <w:ind w:firstLine="420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项目组成员空余时间表：</w:t>
      </w:r>
    </w:p>
    <w:tbl>
      <w:tblPr>
        <w:tblStyle w:val="42"/>
        <w:tblW w:w="8522" w:type="dxa"/>
        <w:jc w:val="right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1078"/>
        <w:gridCol w:w="1078"/>
        <w:gridCol w:w="1078"/>
        <w:gridCol w:w="1079"/>
        <w:gridCol w:w="1079"/>
        <w:gridCol w:w="1009"/>
        <w:gridCol w:w="10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112" w:type="dxa"/>
            <w:shd w:val="clear" w:color="auto" w:fill="BDD6EE"/>
          </w:tcPr>
          <w:p/>
        </w:tc>
        <w:tc>
          <w:tcPr>
            <w:tcW w:w="1078" w:type="dxa"/>
            <w:shd w:val="clear" w:color="auto" w:fill="BDD6EE"/>
          </w:tcPr>
          <w:p>
            <w:r>
              <w:rPr>
                <w:rFonts w:hint="eastAsia"/>
              </w:rPr>
              <w:t>周一</w:t>
            </w:r>
          </w:p>
        </w:tc>
        <w:tc>
          <w:tcPr>
            <w:tcW w:w="1078" w:type="dxa"/>
            <w:shd w:val="clear" w:color="auto" w:fill="BDD6EE"/>
          </w:tcPr>
          <w:p>
            <w:r>
              <w:rPr>
                <w:rFonts w:hint="eastAsia"/>
              </w:rPr>
              <w:t>周二</w:t>
            </w:r>
          </w:p>
        </w:tc>
        <w:tc>
          <w:tcPr>
            <w:tcW w:w="1078" w:type="dxa"/>
            <w:shd w:val="clear" w:color="auto" w:fill="BDD6EE"/>
          </w:tcPr>
          <w:p>
            <w:r>
              <w:rPr>
                <w:rFonts w:hint="eastAsia"/>
              </w:rPr>
              <w:t>周三</w:t>
            </w:r>
          </w:p>
        </w:tc>
        <w:tc>
          <w:tcPr>
            <w:tcW w:w="1079" w:type="dxa"/>
            <w:shd w:val="clear" w:color="auto" w:fill="BDD6EE"/>
          </w:tcPr>
          <w:p>
            <w:r>
              <w:rPr>
                <w:rFonts w:hint="eastAsia"/>
              </w:rPr>
              <w:t>周四</w:t>
            </w:r>
          </w:p>
        </w:tc>
        <w:tc>
          <w:tcPr>
            <w:tcW w:w="1079" w:type="dxa"/>
            <w:shd w:val="clear" w:color="auto" w:fill="BDD6EE"/>
          </w:tcPr>
          <w:p>
            <w:r>
              <w:rPr>
                <w:rFonts w:hint="eastAsia"/>
              </w:rPr>
              <w:t>周五</w:t>
            </w:r>
          </w:p>
        </w:tc>
        <w:tc>
          <w:tcPr>
            <w:tcW w:w="1009" w:type="dxa"/>
            <w:shd w:val="clear" w:color="auto" w:fill="BDD6EE"/>
          </w:tcPr>
          <w:p>
            <w:r>
              <w:rPr>
                <w:rFonts w:hint="eastAsia"/>
              </w:rPr>
              <w:t>周六</w:t>
            </w:r>
          </w:p>
        </w:tc>
        <w:tc>
          <w:tcPr>
            <w:tcW w:w="1009" w:type="dxa"/>
            <w:shd w:val="clear" w:color="auto" w:fill="BDD6EE"/>
          </w:tcPr>
          <w:p>
            <w:r>
              <w:rPr>
                <w:rFonts w:hint="eastAsia"/>
              </w:rPr>
              <w:t>周日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112" w:type="dxa"/>
            <w:shd w:val="clear" w:color="auto" w:fill="BDD6EE"/>
          </w:tcPr>
          <w:p>
            <w:r>
              <w:rPr>
                <w:rFonts w:hint="eastAsia"/>
              </w:rPr>
              <w:t>上午-1</w:t>
            </w:r>
          </w:p>
        </w:tc>
        <w:tc>
          <w:tcPr>
            <w:tcW w:w="1078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78" w:type="dxa"/>
          </w:tcPr>
          <w:p>
            <w:r>
              <w:rPr>
                <w:rFonts w:hint="eastAsia"/>
              </w:rPr>
              <w:t>蔡，陈</w:t>
            </w:r>
          </w:p>
        </w:tc>
        <w:tc>
          <w:tcPr>
            <w:tcW w:w="1078" w:type="dxa"/>
          </w:tcPr>
          <w:p/>
        </w:tc>
        <w:tc>
          <w:tcPr>
            <w:tcW w:w="1079" w:type="dxa"/>
          </w:tcPr>
          <w:p>
            <w:r>
              <w:rPr>
                <w:rFonts w:hint="eastAsia"/>
              </w:rPr>
              <w:t>陈</w:t>
            </w:r>
          </w:p>
        </w:tc>
        <w:tc>
          <w:tcPr>
            <w:tcW w:w="107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112" w:type="dxa"/>
            <w:shd w:val="clear" w:color="auto" w:fill="BDD6EE"/>
          </w:tcPr>
          <w:p>
            <w:r>
              <w:rPr>
                <w:rFonts w:hint="eastAsia"/>
              </w:rPr>
              <w:t>上午-2</w:t>
            </w:r>
          </w:p>
        </w:tc>
        <w:tc>
          <w:tcPr>
            <w:tcW w:w="1078" w:type="dxa"/>
          </w:tcPr>
          <w:p/>
        </w:tc>
        <w:tc>
          <w:tcPr>
            <w:tcW w:w="1078" w:type="dxa"/>
          </w:tcPr>
          <w:p/>
        </w:tc>
        <w:tc>
          <w:tcPr>
            <w:tcW w:w="1078" w:type="dxa"/>
          </w:tcPr>
          <w:p/>
        </w:tc>
        <w:tc>
          <w:tcPr>
            <w:tcW w:w="1079" w:type="dxa"/>
          </w:tcPr>
          <w:p/>
        </w:tc>
        <w:tc>
          <w:tcPr>
            <w:tcW w:w="107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112" w:type="dxa"/>
            <w:shd w:val="clear" w:color="auto" w:fill="BDD6EE"/>
          </w:tcPr>
          <w:p>
            <w:r>
              <w:rPr>
                <w:rFonts w:hint="eastAsia"/>
              </w:rPr>
              <w:t>下午-1</w:t>
            </w:r>
          </w:p>
        </w:tc>
        <w:tc>
          <w:tcPr>
            <w:tcW w:w="1078" w:type="dxa"/>
          </w:tcPr>
          <w:p/>
        </w:tc>
        <w:tc>
          <w:tcPr>
            <w:tcW w:w="1078" w:type="dxa"/>
          </w:tcPr>
          <w:p/>
        </w:tc>
        <w:tc>
          <w:tcPr>
            <w:tcW w:w="1078" w:type="dxa"/>
          </w:tcPr>
          <w:p>
            <w:r>
              <w:rPr>
                <w:rFonts w:hint="eastAsia"/>
              </w:rPr>
              <w:t>陈</w:t>
            </w:r>
          </w:p>
        </w:tc>
        <w:tc>
          <w:tcPr>
            <w:tcW w:w="1079" w:type="dxa"/>
          </w:tcPr>
          <w:p>
            <w:r>
              <w:rPr>
                <w:rFonts w:hint="eastAsia"/>
              </w:rPr>
              <w:t>黄</w:t>
            </w:r>
          </w:p>
        </w:tc>
        <w:tc>
          <w:tcPr>
            <w:tcW w:w="107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112" w:type="dxa"/>
            <w:shd w:val="clear" w:color="auto" w:fill="BDD6EE"/>
          </w:tcPr>
          <w:p>
            <w:r>
              <w:rPr>
                <w:rFonts w:hint="eastAsia"/>
              </w:rPr>
              <w:t>下午-2</w:t>
            </w:r>
          </w:p>
        </w:tc>
        <w:tc>
          <w:tcPr>
            <w:tcW w:w="1078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78" w:type="dxa"/>
          </w:tcPr>
          <w:p/>
        </w:tc>
        <w:tc>
          <w:tcPr>
            <w:tcW w:w="1078" w:type="dxa"/>
          </w:tcPr>
          <w:p/>
        </w:tc>
        <w:tc>
          <w:tcPr>
            <w:tcW w:w="1079" w:type="dxa"/>
          </w:tcPr>
          <w:p/>
        </w:tc>
        <w:tc>
          <w:tcPr>
            <w:tcW w:w="107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112" w:type="dxa"/>
            <w:shd w:val="clear" w:color="auto" w:fill="BDD6EE"/>
          </w:tcPr>
          <w:p>
            <w:r>
              <w:rPr>
                <w:rFonts w:hint="eastAsia"/>
              </w:rPr>
              <w:t>晚修</w:t>
            </w:r>
          </w:p>
        </w:tc>
        <w:tc>
          <w:tcPr>
            <w:tcW w:w="1078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78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78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7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7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>
            <w:r>
              <w:rPr>
                <w:rFonts w:hint="eastAsia"/>
              </w:rPr>
              <w:t>蔡，黄，陈</w:t>
            </w:r>
          </w:p>
        </w:tc>
      </w:tr>
    </w:tbl>
    <w:p>
      <w:pPr>
        <w:pStyle w:val="60"/>
        <w:numPr>
          <w:ilvl w:val="0"/>
          <w:numId w:val="0"/>
        </w:numPr>
        <w:ind w:left="425"/>
        <w:rPr>
          <w:rFonts w:hint="eastAsia"/>
        </w:rPr>
      </w:pPr>
      <w:bookmarkStart w:id="28" w:name="_Toc503060503"/>
    </w:p>
    <w:p>
      <w:pPr>
        <w:pStyle w:val="60"/>
      </w:pPr>
      <w:bookmarkStart w:id="29" w:name="_Toc19186"/>
      <w:r>
        <w:rPr>
          <w:rFonts w:hint="eastAsia"/>
        </w:rPr>
        <w:t>用</w:t>
      </w:r>
      <w:r>
        <w:t>途</w:t>
      </w:r>
      <w:bookmarkEnd w:id="28"/>
      <w:bookmarkEnd w:id="29"/>
    </w:p>
    <w:p>
      <w:pPr>
        <w:pStyle w:val="62"/>
      </w:pPr>
      <w:bookmarkStart w:id="30" w:name="_Toc503060504"/>
      <w:bookmarkStart w:id="31" w:name="_Toc7613"/>
      <w:r>
        <w:rPr>
          <w:rFonts w:hint="eastAsia"/>
        </w:rPr>
        <w:t>功能</w:t>
      </w:r>
      <w:bookmarkEnd w:id="30"/>
      <w:bookmarkEnd w:id="31"/>
    </w:p>
    <w:p>
      <w:pPr>
        <w:pStyle w:val="70"/>
      </w:pPr>
      <w:bookmarkStart w:id="32" w:name="_Toc2537"/>
      <w:r>
        <w:rPr>
          <w:rFonts w:hint="eastAsia"/>
        </w:rPr>
        <w:t>进入APP首界面</w:t>
      </w:r>
      <w:bookmarkEnd w:id="32"/>
    </w:p>
    <w:p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1036955</wp:posOffset>
                </wp:positionV>
                <wp:extent cx="411480" cy="434340"/>
                <wp:effectExtent l="0" t="0" r="7620" b="3810"/>
                <wp:wrapNone/>
                <wp:docPr id="150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pt;margin-top:81.65pt;height:34.2pt;width:32.4pt;z-index:251670528;mso-width-relative:page;mso-height-relative:page;" fillcolor="#FFFFFF [3201]" filled="t" stroked="f" coordsize="21600,21600" o:gfxdata="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sFziLUAAAACQEAAA8AAAAAAAAAAQAgAAAAIgAAAGRycy9kb3ducmV2LnhtbFBL&#10;AQIUABQAAAAIAIdO4kBDe+0dMwIAAEQEAAAOAAAAAAAAAAEAIAAAACMBAABkcnMvZTJvRG9jLnht&#10;bFBLBQYAAAAABgAGAFkBAADI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4758055</wp:posOffset>
                </wp:positionH>
                <wp:positionV relativeFrom="paragraph">
                  <wp:posOffset>3415665</wp:posOffset>
                </wp:positionV>
                <wp:extent cx="411480" cy="434340"/>
                <wp:effectExtent l="0" t="0" r="7620" b="3810"/>
                <wp:wrapNone/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4.65pt;margin-top:268.95pt;height:34.2pt;width:32.4pt;z-index:251674624;mso-width-relative:page;mso-height-relative:page;" fillcolor="#FFFFFF [3201]" filled="t" stroked="f" coordsize="21600,21600" o:gfxdata="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1+IiKNcAAAALAQAADwAAAAAAAAABACAAAAAiAAAAZHJzL2Rvd25yZXYu&#10;eG1sUEsBAhQAFAAAAAgAh07iQAlY1aY1AgAARAQAAA4AAAAAAAAAAQAgAAAAJg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2827655</wp:posOffset>
                </wp:positionV>
                <wp:extent cx="411480" cy="434340"/>
                <wp:effectExtent l="0" t="0" r="7620" b="381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.75pt;margin-top:222.65pt;height:34.2pt;width:32.4pt;z-index:251672576;mso-width-relative:page;mso-height-relative:page;" fillcolor="#FFFFFF [3201]" filled="t" stroked="f" coordsize="21600,21600" o:gfxdata="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YKskFdUAAAAKAQAADwAAAAAAAAABACAAAAAiAAAAZHJzL2Rvd25yZXYueG1s&#10;UEsBAhQAFAAAAAgAh07iQOZqcUA0AgAARAQAAA4AAAAAAAAAAQAgAAAAJAEAAGRycy9lMm9Eb2Mu&#10;eG1sUEsFBgAAAAAGAAYAWQEAAM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5102225</wp:posOffset>
                </wp:positionH>
                <wp:positionV relativeFrom="paragraph">
                  <wp:posOffset>959485</wp:posOffset>
                </wp:positionV>
                <wp:extent cx="411480" cy="434340"/>
                <wp:effectExtent l="0" t="0" r="7620" b="3810"/>
                <wp:wrapNone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1.75pt;margin-top:75.55pt;height:34.2pt;width:32.4pt;z-index:251668480;mso-width-relative:page;mso-height-relative:page;" fillcolor="#FFFFFF [3201]" filled="t" stroked="f" coordsize="21600,21600" o:gfxdata="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MrQcX1gAAAAsBAAAPAAAAAAAAAAEAIAAAACIAAABkcnMvZG93bnJldi54&#10;bWxQSwECFAAUAAAACACHTuJAeybjZz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255905</wp:posOffset>
                </wp:positionH>
                <wp:positionV relativeFrom="paragraph">
                  <wp:posOffset>1254125</wp:posOffset>
                </wp:positionV>
                <wp:extent cx="4799965" cy="3649345"/>
                <wp:effectExtent l="0" t="0" r="19685" b="46355"/>
                <wp:wrapNone/>
                <wp:docPr id="144" name="组合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9965" cy="3649345"/>
                          <a:chOff x="-424746" y="-205840"/>
                          <a:chExt cx="4800733" cy="3650125"/>
                        </a:xfrm>
                      </wpg:grpSpPr>
                      <wps:wsp>
                        <wps:cNvPr id="145" name="直接箭头连接符 145"/>
                        <wps:cNvCnPr/>
                        <wps:spPr>
                          <a:xfrm>
                            <a:off x="-424746" y="-190600"/>
                            <a:ext cx="1737360" cy="46482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直接箭头连接符 146"/>
                        <wps:cNvCnPr/>
                        <wps:spPr>
                          <a:xfrm flipH="1">
                            <a:off x="3004387" y="-205840"/>
                            <a:ext cx="1371600" cy="4800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直接箭头连接符 147"/>
                        <wps:cNvCnPr/>
                        <wps:spPr>
                          <a:xfrm>
                            <a:off x="95431" y="1645881"/>
                            <a:ext cx="2065020" cy="48768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直接箭头连接符 148"/>
                        <wps:cNvCnPr/>
                        <wps:spPr>
                          <a:xfrm flipH="1">
                            <a:off x="2299383" y="2316525"/>
                            <a:ext cx="1775460" cy="11277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.15pt;margin-top:98.75pt;height:287.35pt;width:377.95pt;z-index:251666432;mso-width-relative:page;mso-height-relative:page;" coordorigin="-424746,-205840" coordsize="4800733,3650125" o:gfxdata="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">
                <o:lock v:ext="edit" aspectratio="f"/>
                <v:shape id="_x0000_s1026" o:spid="_x0000_s1026" o:spt="32" type="#_x0000_t32" style="position:absolute;left:-424746;top:-190600;height:464820;width:1737360;" filled="f" stroked="t" coordsize="21600,21600" o:gfxdata="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Q+PcG5AAAA3A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3004387;top:-205840;flip:x;height:480060;width:1371600;" filled="f" stroked="t" coordsize="21600,21600" o:gfxdata="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GzMmGi2AAAA3AAAAA8A&#10;AAAAAAAAAQAgAAAAIgAAAGRycy9kb3ducmV2LnhtbFBLAQIUABQAAAAIAIdO4kAzLwWeOwAAADkA&#10;AAAQAAAAAAAAAAEAIAAAAAUBAABkcnMvc2hhcGV4bWwueG1sUEsFBgAAAAAGAAYAWwEAAK8DAAAA&#10;AA=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95431;top:1645881;height:487680;width:2065020;" filled="f" stroked="t" coordsize="21600,21600" o:gfxdata="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6AGLbsAAADc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2299383;top:2316525;flip:x;height:1127760;width:1775460;" filled="f" stroked="t" coordsize="21600,21600" o:gfxdata="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H6mBugAAANwA&#10;AAAPAAAAAAAAAAEAIAAAACIAAABkcnMvZG93bnJldi54bWxQSwECFAAUAAAACACHTuJAMy8FnjsA&#10;AAA5AAAAEAAAAAAAAAABACAAAAAJAQAAZHJzL3NoYXBleG1sLnhtbFBLBQYAAAAABgAGAFsBAACz&#10;AwAAAAA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4347210" cy="6699885"/>
            <wp:effectExtent l="0" t="0" r="11430" b="5715"/>
            <wp:docPr id="1" name="图片 1" descr="首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识别图像</w:t>
            </w:r>
          </w:p>
        </w:tc>
        <w:tc>
          <w:tcPr>
            <w:tcW w:w="4553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点击进入识别图像界面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识别历史</w:t>
            </w:r>
          </w:p>
        </w:tc>
        <w:tc>
          <w:tcPr>
            <w:tcW w:w="4553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点击进入识别历史界面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3</w:t>
            </w:r>
          </w:p>
        </w:tc>
        <w:tc>
          <w:tcPr>
            <w:tcW w:w="2505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捕捉相机</w:t>
            </w:r>
          </w:p>
        </w:tc>
        <w:tc>
          <w:tcPr>
            <w:tcW w:w="4553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点击捕捉相机，已获取图像提供识别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4</w:t>
            </w:r>
          </w:p>
        </w:tc>
        <w:tc>
          <w:tcPr>
            <w:tcW w:w="2505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进入本地图库</w:t>
            </w:r>
          </w:p>
        </w:tc>
        <w:tc>
          <w:tcPr>
            <w:tcW w:w="4553" w:type="dxa"/>
          </w:tcPr>
          <w:p>
            <w:pPr>
              <w:rPr>
                <w:rFonts w:cs="Times New Roman"/>
                <w:sz w:val="21"/>
                <w:szCs w:val="21"/>
              </w:rPr>
            </w:pPr>
            <w:r>
              <w:rPr>
                <w:rFonts w:hint="eastAsia" w:cs="Times New Roman"/>
                <w:sz w:val="21"/>
                <w:szCs w:val="21"/>
              </w:rPr>
              <w:t>进入本地图库选取图片以供识别</w:t>
            </w:r>
          </w:p>
        </w:tc>
      </w:tr>
    </w:tbl>
    <w:p/>
    <w:p>
      <w:pPr>
        <w:pStyle w:val="70"/>
      </w:pPr>
      <w:bookmarkStart w:id="33" w:name="_Toc17068"/>
      <w:r>
        <w:t>如何拍照</w:t>
      </w:r>
      <w:bookmarkEnd w:id="33"/>
    </w:p>
    <w:p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3922395</wp:posOffset>
                </wp:positionH>
                <wp:positionV relativeFrom="paragraph">
                  <wp:posOffset>3787775</wp:posOffset>
                </wp:positionV>
                <wp:extent cx="411480" cy="434340"/>
                <wp:effectExtent l="0" t="0" r="7620" b="381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85pt;margin-top:298.25pt;height:34.2pt;width:32.4pt;z-index:251682816;mso-width-relative:page;mso-height-relative:page;" fillcolor="#FFFFFF [3201]" filled="t" stroked="f" coordsize="21600,21600" o:gfxdata="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eU4sh1gAAAAsBAAAPAAAAAAAAAAEAIAAAACIAAABkcnMvZG93bnJldi54&#10;bWxQSwECFAAUAAAACACHTuJAeQlIVj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4001770</wp:posOffset>
                </wp:positionH>
                <wp:positionV relativeFrom="paragraph">
                  <wp:posOffset>1759585</wp:posOffset>
                </wp:positionV>
                <wp:extent cx="411480" cy="434340"/>
                <wp:effectExtent l="0" t="0" r="7620" b="381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5.1pt;margin-top:138.55pt;height:34.2pt;width:32.4pt;z-index:251680768;mso-width-relative:page;mso-height-relative:page;" fillcolor="#FFFFFF [3201]" filled="t" stroked="f" coordsize="21600,21600" o:gfxdata="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tEGVW9cAAAALAQAADwAAAAAAAAABACAAAAAiAAAAZHJzL2Rvd25yZXYu&#10;eG1sUEsBAhQAFAAAAAgAh07iQNwY1As1AgAARAQAAA4AAAAAAAAAAQAgAAAAJg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1595755</wp:posOffset>
                </wp:positionH>
                <wp:positionV relativeFrom="paragraph">
                  <wp:posOffset>4077970</wp:posOffset>
                </wp:positionV>
                <wp:extent cx="2276475" cy="962025"/>
                <wp:effectExtent l="38100" t="0" r="28575" b="66675"/>
                <wp:wrapNone/>
                <wp:docPr id="154" name="直接箭头连接符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5.65pt;margin-top:321.1pt;height:75.75pt;width:179.25pt;z-index:251678720;mso-width-relative:page;mso-height-relative:page;" filled="f" stroked="t" coordsize="21600,21600" o:gfxdata="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ZzQmq2AAAAAsBAAAPAAAAAAAAAAEAIAAAACIAAABk&#10;cnMvZG93bnJldi54bWxQSwECFAAUAAAACACHTuJAiK3y6QYCAAC2AwAADgAAAAAAAAABACAAAAAn&#10;AQAAZHJzL2Uyb0RvYy54bWxQSwUGAAAAAAYABgBZAQAAnw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416560</wp:posOffset>
                </wp:positionH>
                <wp:positionV relativeFrom="paragraph">
                  <wp:posOffset>1294765</wp:posOffset>
                </wp:positionV>
                <wp:extent cx="3457575" cy="619125"/>
                <wp:effectExtent l="38100" t="76200" r="28575" b="28575"/>
                <wp:wrapNone/>
                <wp:docPr id="153" name="直接箭头连接符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57575" cy="6191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2.8pt;margin-top:101.95pt;height:48.75pt;width:272.25pt;z-index:251676672;mso-width-relative:page;mso-height-relative:page;" filled="f" stroked="t" coordsize="21600,21600" o:gfxdata="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Yr8OY2AAAAAoBAAAPAAAAAAAAAAEAIAAAACIA&#10;AABkcnMvZG93bnJldi54bWxQSwECFAAUAAAACACHTuJAqMSTLQkCAADAAwAADgAAAAAAAAABACAA&#10;AAAnAQAAZHJzL2Uyb0RvYy54bWxQSwUGAAAAAAYABgBZAQAAog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3028950" cy="6231255"/>
            <wp:effectExtent l="0" t="0" r="3810" b="1905"/>
            <wp:docPr id="143" name="图片 143" descr="拍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拍照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返回首界面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拍照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捕捉当前图像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#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对焦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可以点击捕捉的界面进行相机对焦</w:t>
            </w:r>
          </w:p>
        </w:tc>
      </w:tr>
    </w:tbl>
    <w:p/>
    <w:p/>
    <w:p>
      <w:pPr>
        <w:pStyle w:val="70"/>
      </w:pPr>
      <w:bookmarkStart w:id="34" w:name="_Toc503060507"/>
      <w:bookmarkStart w:id="35" w:name="_Toc24512"/>
      <w:r>
        <w:rPr>
          <w:rFonts w:hint="eastAsia"/>
        </w:rPr>
        <w:t>如何</w:t>
      </w:r>
      <w:bookmarkEnd w:id="34"/>
      <w:r>
        <w:rPr>
          <w:rFonts w:hint="eastAsia"/>
        </w:rPr>
        <w:t>截取</w:t>
      </w:r>
      <w:bookmarkEnd w:id="35"/>
    </w:p>
    <w:p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4942840</wp:posOffset>
                </wp:positionH>
                <wp:positionV relativeFrom="paragraph">
                  <wp:posOffset>4315460</wp:posOffset>
                </wp:positionV>
                <wp:extent cx="411480" cy="434340"/>
                <wp:effectExtent l="0" t="0" r="7620" b="3810"/>
                <wp:wrapNone/>
                <wp:docPr id="169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9.2pt;margin-top:339.8pt;height:34.2pt;width:32.4pt;z-index:251707392;mso-width-relative:page;mso-height-relative:page;" fillcolor="#FFFFFF [3201]" filled="t" stroked="f" coordsize="21600,21600" o:gfxdata="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9cmwu1gAAAAsBAAAPAAAAAAAAAAEAIAAAACIAAABkcnMvZG93bnJldi54&#10;bWxQSwECFAAUAAAACACHTuJA1rZR8T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4017645</wp:posOffset>
                </wp:positionH>
                <wp:positionV relativeFrom="paragraph">
                  <wp:posOffset>4386580</wp:posOffset>
                </wp:positionV>
                <wp:extent cx="411480" cy="434340"/>
                <wp:effectExtent l="0" t="0" r="7620" b="3810"/>
                <wp:wrapNone/>
                <wp:docPr id="168" name="文本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6.35pt;margin-top:345.4pt;height:34.2pt;width:32.4pt;z-index:251705344;mso-width-relative:page;mso-height-relative:page;" fillcolor="#FFFFFF [3201]" filled="t" stroked="f" coordsize="21600,21600" o:gfxdata="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R1fS21wAAAAsBAAAPAAAAAAAAAAEAIAAAACIAAABkcnMvZG93bnJldi54&#10;bWxQSwECFAAUAAAACACHTuJAc6fNrDQCAABEBAAADgAAAAAAAAABACAAAAAm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4297680</wp:posOffset>
                </wp:positionH>
                <wp:positionV relativeFrom="paragraph">
                  <wp:posOffset>3742055</wp:posOffset>
                </wp:positionV>
                <wp:extent cx="411480" cy="434340"/>
                <wp:effectExtent l="0" t="0" r="7620" b="3810"/>
                <wp:wrapNone/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8.4pt;margin-top:294.65pt;height:34.2pt;width:32.4pt;z-index:251703296;mso-width-relative:page;mso-height-relative:page;" fillcolor="#FFFFFF [3201]" filled="t" stroked="f" coordsize="21600,21600" o:gfxdata="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RpuJUtcAAAALAQAADwAAAAAAAAABACAAAAAiAAAAZHJzL2Rvd25yZXYu&#10;eG1sUEsBAhQAFAAAAAgAh07iQKJSG2Y1AgAARAQAAA4AAAAAAAAAAQAgAAAAJg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5064125</wp:posOffset>
                </wp:positionH>
                <wp:positionV relativeFrom="paragraph">
                  <wp:posOffset>1149985</wp:posOffset>
                </wp:positionV>
                <wp:extent cx="411480" cy="434340"/>
                <wp:effectExtent l="0" t="0" r="7620" b="3810"/>
                <wp:wrapNone/>
                <wp:docPr id="166" name="文本框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8.75pt;margin-top:90.55pt;height:34.2pt;width:32.4pt;z-index:251701248;mso-width-relative:page;mso-height-relative:page;" fillcolor="#FFFFFF [3201]" filled="t" stroked="f" coordsize="21600,21600" o:gfxdata="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SSKnitcAAAALAQAADwAAAAAAAAABACAAAAAiAAAAZHJzL2Rvd25yZXYu&#10;eG1sUEsBAhQAFAAAAAgAh07iQAdDhzs1AgAARAQAAA4AAAAAAAAAAQAgAAAAJg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4169410</wp:posOffset>
                </wp:positionH>
                <wp:positionV relativeFrom="paragraph">
                  <wp:posOffset>1050290</wp:posOffset>
                </wp:positionV>
                <wp:extent cx="411480" cy="434340"/>
                <wp:effectExtent l="0" t="0" r="7620" b="3810"/>
                <wp:wrapNone/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8.3pt;margin-top:82.7pt;height:34.2pt;width:32.4pt;z-index:251699200;mso-width-relative:page;mso-height-relative:page;" fillcolor="#FFFFFF [3201]" filled="t" stroked="f" coordsize="21600,21600" o:gfxdata="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107n61gAAAAsBAAAPAAAAAAAAAAEAIAAAACIAAABkcnMvZG93bnJldi54&#10;bWxQSwECFAAUAAAACACHTuJA6HEj3T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3887470</wp:posOffset>
                </wp:positionH>
                <wp:positionV relativeFrom="paragraph">
                  <wp:posOffset>394970</wp:posOffset>
                </wp:positionV>
                <wp:extent cx="411480" cy="434340"/>
                <wp:effectExtent l="0" t="0" r="7620" b="381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1pt;margin-top:31.1pt;height:34.2pt;width:32.4pt;z-index:251697152;mso-width-relative:page;mso-height-relative:page;" fillcolor="#FFFFFF [3201]" filled="t" stroked="f" coordsize="21600,21600" o:gfxdata="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LtCcC/VAAAACgEAAA8AAAAAAAAAAQAgAAAAIgAAAGRycy9kb3ducmV2Lnht&#10;bFBLAQIUABQAAAAIAIdO4kBedVLNNQIAAEIEAAAOAAAAAAAAAAEAIAAAACQ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2555240</wp:posOffset>
                </wp:positionH>
                <wp:positionV relativeFrom="paragraph">
                  <wp:posOffset>4702810</wp:posOffset>
                </wp:positionV>
                <wp:extent cx="2276475" cy="962025"/>
                <wp:effectExtent l="38100" t="0" r="28575" b="66675"/>
                <wp:wrapNone/>
                <wp:docPr id="164" name="直接箭头连接符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1.2pt;margin-top:370.3pt;height:75.75pt;width:179.25pt;z-index:251695104;mso-width-relative:page;mso-height-relative:page;" filled="f" stroked="t" coordsize="21600,21600" o:gfxdata="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Y91aF2AAAAAsBAAAPAAAAAAAAAAEAIAAAACIAAABk&#10;cnMvZG93bnJldi54bWxQSwECFAAUAAAACACHTuJAMFSOXQYCAAC2AwAADgAAAAAAAAABACAAAAAn&#10;AQAAZHJzL2Uyb0RvYy54bWxQSwUGAAAAAAYABgBZAQAAnw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1736090</wp:posOffset>
                </wp:positionH>
                <wp:positionV relativeFrom="paragraph">
                  <wp:posOffset>4702810</wp:posOffset>
                </wp:positionV>
                <wp:extent cx="2276475" cy="962025"/>
                <wp:effectExtent l="38100" t="0" r="28575" b="66675"/>
                <wp:wrapNone/>
                <wp:docPr id="163" name="直接箭头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6.7pt;margin-top:370.3pt;height:75.75pt;width:179.25pt;z-index:251693056;mso-width-relative:page;mso-height-relative:page;" filled="f" stroked="t" coordsize="21600,21600" o:gfxdata="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nMoLadkAAAALAQAADwAAAAAAAAABACAAAAAiAAAA&#10;ZHJzL2Rvd25yZXYueG1sUEsBAhQAFAAAAAgAh07iQKPM7CgGAgAAtgMAAA4AAAAAAAAAAQAgAAAA&#10;KAEAAGRycy9lMm9Eb2MueG1sUEsFBgAAAAAGAAYAWQEAAKA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1867535</wp:posOffset>
                </wp:positionH>
                <wp:positionV relativeFrom="paragraph">
                  <wp:posOffset>4088130</wp:posOffset>
                </wp:positionV>
                <wp:extent cx="2390775" cy="1066800"/>
                <wp:effectExtent l="38100" t="0" r="28575" b="76200"/>
                <wp:wrapNone/>
                <wp:docPr id="162" name="直接箭头连接符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775" cy="10668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7.05pt;margin-top:321.9pt;height:84pt;width:188.25pt;z-index:251691008;mso-width-relative:page;mso-height-relative:page;" filled="f" stroked="t" coordsize="21600,21600" o:gfxdata="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UdMjCdgAAAALAQAADwAAAAAAAAABACAAAAAiAAAA&#10;ZHJzL2Rvd25yZXYueG1sUEsBAhQAFAAAAAgAh07iQD5jEwMHAgAAtwMAAA4AAAAAAAAAAQAgAAAA&#10;JwEAAGRycy9lMm9Eb2MueG1sUEsFBgAAAAAGAAYAWQEAAKA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2593340</wp:posOffset>
                </wp:positionH>
                <wp:positionV relativeFrom="paragraph">
                  <wp:posOffset>1463675</wp:posOffset>
                </wp:positionV>
                <wp:extent cx="2466975" cy="654050"/>
                <wp:effectExtent l="38100" t="0" r="28575" b="88900"/>
                <wp:wrapNone/>
                <wp:docPr id="161" name="直接箭头连接符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975" cy="6540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4.2pt;margin-top:115.25pt;height:51.5pt;width:194.25pt;z-index:251688960;mso-width-relative:page;mso-height-relative:page;" filled="f" stroked="t" coordsize="21600,21600" o:gfxdata="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G+02zYAAAACwEAAA8AAAAAAAAAAQAgAAAAIgAAAGRy&#10;cy9kb3ducmV2LnhtbFBLAQIUABQAAAAIAIdO4kAy7nMmBQIAALYDAAAOAAAAAAAAAAEAIAAAACcB&#10;AABkcnMvZTJvRG9jLnhtbFBLBQYAAAAABgAGAFkBAACe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1732915</wp:posOffset>
                </wp:positionH>
                <wp:positionV relativeFrom="paragraph">
                  <wp:posOffset>1360805</wp:posOffset>
                </wp:positionV>
                <wp:extent cx="2438400" cy="752475"/>
                <wp:effectExtent l="38100" t="0" r="19050" b="85725"/>
                <wp:wrapNone/>
                <wp:docPr id="160" name="直接箭头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0" cy="7524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6.45pt;margin-top:107.15pt;height:59.25pt;width:192pt;z-index:251686912;mso-width-relative:page;mso-height-relative:page;" filled="f" stroked="t" coordsize="21600,21600" o:gfxdata="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WfEiktcAAAALAQAADwAAAAAAAAABACAAAAAiAAAAZHJz&#10;L2Rvd25yZXYueG1sUEsBAhQAFAAAAAgAh07iQK75f9QFAgAAtgMAAA4AAAAAAAAAAQAgAAAAJgEA&#10;AGRycy9lMm9Eb2MueG1sUEsFBgAAAAAGAAYAWQEAAJ0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614680</wp:posOffset>
                </wp:positionH>
                <wp:positionV relativeFrom="paragraph">
                  <wp:posOffset>700405</wp:posOffset>
                </wp:positionV>
                <wp:extent cx="3267075" cy="863600"/>
                <wp:effectExtent l="38100" t="0" r="28575" b="88900"/>
                <wp:wrapNone/>
                <wp:docPr id="159" name="直接箭头连接符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7075" cy="863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8.4pt;margin-top:55.15pt;height:68pt;width:257.25pt;z-index:251684864;mso-width-relative:page;mso-height-relative:page;" filled="f" stroked="t" coordsize="21600,21600" o:gfxdata="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s5TS9NcAAAAKAQAADwAAAAAAAAABACAAAAAiAAAAZHJz&#10;L2Rvd25yZXYueG1sUEsBAhQAFAAAAAgAh07iQJGfeBUFAgAAtgMAAA4AAAAAAAAAAQAgAAAAJgEA&#10;AGRycy9lMm9Eb2MueG1sUEsFBgAAAAAGAAYAWQEAAJ0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3181985" cy="6457950"/>
            <wp:effectExtent l="0" t="0" r="3175" b="3810"/>
            <wp:docPr id="158" name="图片 158" descr="截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截取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返回拍照界面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截取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有4个截取键位可供调整，截取图像为4个所围成的矩形区域，此为其中一个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截取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有4个截取键位可供调整，截取图像为4个所围成的矩形区域，此为其中一个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截取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有4个截取键位可供调整，截取图像为4个所围成的矩形区域，此为其中一个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截取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有4个截取键位可供调整，截取图像为4个所围成的矩形区域，此为其中一个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确定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对截取的图片进行确定</w:t>
            </w:r>
          </w:p>
        </w:tc>
      </w:tr>
    </w:tbl>
    <w:p/>
    <w:p>
      <w:pPr>
        <w:pStyle w:val="70"/>
      </w:pPr>
      <w:bookmarkStart w:id="36" w:name="_Toc13530"/>
      <w:r>
        <w:t>识别中</w:t>
      </w:r>
      <w:bookmarkEnd w:id="36"/>
    </w:p>
    <w:p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3965575</wp:posOffset>
                </wp:positionH>
                <wp:positionV relativeFrom="paragraph">
                  <wp:posOffset>847090</wp:posOffset>
                </wp:positionV>
                <wp:extent cx="411480" cy="434340"/>
                <wp:effectExtent l="0" t="0" r="7620" b="3810"/>
                <wp:wrapNone/>
                <wp:docPr id="172" name="文本框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2.25pt;margin-top:66.7pt;height:34.2pt;width:32.4pt;z-index:251711488;mso-width-relative:page;mso-height-relative:page;" fillcolor="#FFFFFF [3201]" filled="t" stroked="f" coordsize="21600,21600" o:gfxdata="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MI+XXnWAAAACwEAAA8AAAAAAAAAAQAgAAAAIgAAAGRycy9kb3ducmV2Lnht&#10;bFBLAQIUABQAAAAIAIdO4kCkyGcwNAIAAEQEAAAOAAAAAAAAAAEAIAAAACU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492760</wp:posOffset>
                </wp:positionH>
                <wp:positionV relativeFrom="paragraph">
                  <wp:posOffset>1118235</wp:posOffset>
                </wp:positionV>
                <wp:extent cx="3409950" cy="114300"/>
                <wp:effectExtent l="38100" t="0" r="19050" b="114300"/>
                <wp:wrapNone/>
                <wp:docPr id="171" name="直接箭头连接符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9950" cy="1143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8.8pt;margin-top:88.05pt;height:9pt;width:268.5pt;z-index:251709440;mso-width-relative:page;mso-height-relative:page;" filled="f" stroked="t" coordsize="21600,21600" o:gfxdata="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HrsRZTVAAAACgEAAA8AAAAAAAAAAQAgAAAAIgAAAGRycy9k&#10;b3ducmV2LnhtbFBLAQIUABQAAAAIAIdO4kAHniyyBQIAALYDAAAOAAAAAAAAAAEAIAAAACQBAABk&#10;cnMvZTJvRG9jLnhtbFBLBQYAAAAABgAGAFkBAACb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3314065" cy="6169025"/>
            <wp:effectExtent l="0" t="0" r="8255" b="3175"/>
            <wp:docPr id="170" name="图片 170" descr="识别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识别中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返回拍照界面</w:t>
            </w:r>
          </w:p>
        </w:tc>
      </w:tr>
    </w:tbl>
    <w:p/>
    <w:p>
      <w:pPr>
        <w:pStyle w:val="70"/>
      </w:pPr>
      <w:bookmarkStart w:id="37" w:name="_Toc26939"/>
      <w:r>
        <w:t>识别失败</w:t>
      </w:r>
      <w:bookmarkEnd w:id="37"/>
    </w:p>
    <w:p>
      <w:pPr>
        <w:pStyle w:val="65"/>
        <w:ind w:left="465" w:firstLine="0" w:firstLineChars="0"/>
      </w:pPr>
    </w:p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</w:pP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4219575</wp:posOffset>
                </wp:positionH>
                <wp:positionV relativeFrom="paragraph">
                  <wp:posOffset>2407285</wp:posOffset>
                </wp:positionV>
                <wp:extent cx="411480" cy="434340"/>
                <wp:effectExtent l="0" t="0" r="7620" b="3810"/>
                <wp:wrapNone/>
                <wp:docPr id="175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2.25pt;margin-top:189.55pt;height:34.2pt;width:32.4pt;z-index:251715584;mso-width-relative:page;mso-height-relative:page;" fillcolor="#FFFFFF [3201]" filled="t" stroked="f" coordsize="21600,21600" o:gfxdata="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Dqixe/YAAAACwEAAA8AAAAAAAAAAQAgAAAAIgAAAGRycy9kb3ducmV2&#10;LnhtbFBLAQIUABQAAAAIAIdO4kCeusJ7NQIAAEQEAAAOAAAAAAAAAAEAIAAAACcBAABkcnMvZTJv&#10;RG9jLnhtbFBLBQYAAAAABgAGAFkBAADO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2768600</wp:posOffset>
                </wp:positionV>
                <wp:extent cx="2511425" cy="990600"/>
                <wp:effectExtent l="38100" t="0" r="22225" b="76200"/>
                <wp:wrapNone/>
                <wp:docPr id="174" name="直接箭头连接符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1425" cy="990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4.8pt;margin-top:218pt;height:78pt;width:197.75pt;z-index:251713536;mso-width-relative:page;mso-height-relative:page;" filled="f" stroked="t" coordsize="21600,21600" o:gfxdata="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XHpsB1wAAAAsBAAAPAAAAAAAAAAEAIAAAACIAAABk&#10;cnMvZG93bnJldi54bWxQSwECFAAUAAAACACHTuJApa5BKQcCAAC2AwAADgAAAAAAAAABACAAAAAm&#10;AQAAZHJzL2Uyb0RvYy54bWxQSwUGAAAAAAYABgBZAQAAnw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t xml:space="preserve"> </w:t>
      </w:r>
      <w:r>
        <w:rPr>
          <w:rFonts w:hint="eastAsia"/>
        </w:rPr>
        <w:drawing>
          <wp:inline distT="0" distB="0" distL="114300" distR="114300">
            <wp:extent cx="3259455" cy="6166485"/>
            <wp:effectExtent l="0" t="0" r="1905" b="5715"/>
            <wp:docPr id="173" name="图片 173" descr="识别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 descr="识别失败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确定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点击确定返回拍照界面</w:t>
            </w:r>
          </w:p>
        </w:tc>
      </w:tr>
    </w:tbl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>
      <w:pPr>
        <w:pStyle w:val="70"/>
      </w:pPr>
      <w:bookmarkStart w:id="38" w:name="_Toc512186760"/>
      <w:bookmarkStart w:id="39" w:name="_Toc28705"/>
      <w:bookmarkStart w:id="40" w:name="_Toc18177"/>
      <w:r>
        <w:rPr>
          <w:rFonts w:hint="eastAsia"/>
        </w:rPr>
        <w:t>识别结果</w:t>
      </w:r>
      <w:bookmarkEnd w:id="38"/>
      <w:bookmarkEnd w:id="39"/>
      <w:bookmarkEnd w:id="40"/>
    </w:p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</w:pP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4483100</wp:posOffset>
                </wp:positionH>
                <wp:positionV relativeFrom="paragraph">
                  <wp:posOffset>3903980</wp:posOffset>
                </wp:positionV>
                <wp:extent cx="411480" cy="434340"/>
                <wp:effectExtent l="0" t="0" r="7620" b="3810"/>
                <wp:wrapNone/>
                <wp:docPr id="188" name="文本框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pt;margin-top:307.4pt;height:34.2pt;width:32.4pt;z-index:251725824;mso-width-relative:page;mso-height-relative:page;" fillcolor="#FFFFFF [3201]" filled="t" stroked="f" coordsize="21600,21600" o:gfxdata="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6lBlI1gAAAAsBAAAPAAAAAAAAAAEAIAAAACIAAABkcnMvZG93bnJldi54&#10;bWxQSwECFAAUAAAACACHTuJAslgy+z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4274185</wp:posOffset>
                </wp:positionH>
                <wp:positionV relativeFrom="paragraph">
                  <wp:posOffset>2158365</wp:posOffset>
                </wp:positionV>
                <wp:extent cx="411480" cy="434340"/>
                <wp:effectExtent l="0" t="0" r="7620" b="3810"/>
                <wp:wrapNone/>
                <wp:docPr id="187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6.55pt;margin-top:169.95pt;height:34.2pt;width:32.4pt;z-index:251723776;mso-width-relative:page;mso-height-relative:page;" fillcolor="#FFFFFF [3201]" filled="t" stroked="f" coordsize="21600,21600" o:gfxdata="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Yg5t8NcAAAALAQAADwAAAAAAAAABACAAAAAiAAAAZHJzL2Rvd25yZXYu&#10;eG1sUEsBAhQAFAAAAAgAh07iQGOt5DE1AgAARAQAAA4AAAAAAAAAAQAgAAAAJg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5135880</wp:posOffset>
                </wp:positionH>
                <wp:positionV relativeFrom="paragraph">
                  <wp:posOffset>1828800</wp:posOffset>
                </wp:positionV>
                <wp:extent cx="411480" cy="434340"/>
                <wp:effectExtent l="0" t="0" r="7620" b="3810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4.4pt;margin-top:144pt;height:34.2pt;width:32.4pt;z-index:251721728;mso-width-relative:page;mso-height-relative:page;" fillcolor="#FFFFFF [3201]" filled="t" stroked="f" coordsize="21600,21600" o:gfxdata="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ExE761gAAAAsBAAAPAAAAAAAAAAEAIAAAACIAAABkcnMvZG93bnJldi54&#10;bWxQSwECFAAUAAAACACHTuJAxrx4bD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4274185</wp:posOffset>
                </wp:positionH>
                <wp:positionV relativeFrom="paragraph">
                  <wp:posOffset>422910</wp:posOffset>
                </wp:positionV>
                <wp:extent cx="411480" cy="434340"/>
                <wp:effectExtent l="0" t="0" r="7620" b="3810"/>
                <wp:wrapNone/>
                <wp:docPr id="185" name="文本框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6.55pt;margin-top:33.3pt;height:34.2pt;width:32.4pt;z-index:251719680;mso-width-relative:page;mso-height-relative:page;" fillcolor="#FFFFFF [3201]" filled="t" stroked="f" coordsize="21600,21600" o:gfxdata="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F6b3rPVAAAACgEAAA8AAAAAAAAAAQAgAAAAIgAAAGRycy9kb3ducmV2Lnht&#10;bFBLAQIUABQAAAAIAIdO4kApjtyKNQIAAEQEAAAOAAAAAAAAAAEAIAAAACQ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732155</wp:posOffset>
                </wp:positionV>
                <wp:extent cx="3871595" cy="4491990"/>
                <wp:effectExtent l="38100" t="0" r="0" b="60960"/>
                <wp:wrapNone/>
                <wp:docPr id="177" name="组合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1595" cy="4491990"/>
                          <a:chOff x="0" y="0"/>
                          <a:chExt cx="3872035" cy="4492136"/>
                        </a:xfrm>
                      </wpg:grpSpPr>
                      <wps:wsp>
                        <wps:cNvPr id="178" name="直接箭头连接符 178"/>
                        <wps:cNvCnPr/>
                        <wps:spPr>
                          <a:xfrm flipH="1" flipV="1">
                            <a:off x="1204546" y="844061"/>
                            <a:ext cx="1844675" cy="68897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直接箭头连接符 179"/>
                        <wps:cNvCnPr/>
                        <wps:spPr>
                          <a:xfrm flipH="1" flipV="1">
                            <a:off x="984739" y="1468315"/>
                            <a:ext cx="2276475" cy="19050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直接箭头连接符 180"/>
                        <wps:cNvCnPr/>
                        <wps:spPr>
                          <a:xfrm flipH="1" flipV="1">
                            <a:off x="1011115" y="2540976"/>
                            <a:ext cx="2228850" cy="8572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直接箭头连接符 181"/>
                        <wps:cNvCnPr/>
                        <wps:spPr>
                          <a:xfrm flipH="1">
                            <a:off x="1037492" y="3446584"/>
                            <a:ext cx="2228850" cy="1524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直接箭头连接符 182"/>
                        <wps:cNvCnPr/>
                        <wps:spPr>
                          <a:xfrm flipH="1">
                            <a:off x="1274885" y="3472961"/>
                            <a:ext cx="2019300" cy="101917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直接箭头连接符 183"/>
                        <wps:cNvCnPr/>
                        <wps:spPr>
                          <a:xfrm flipH="1" flipV="1">
                            <a:off x="2189285" y="817684"/>
                            <a:ext cx="1682750" cy="4508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直接箭头连接符 184"/>
                        <wps:cNvCnPr/>
                        <wps:spPr>
                          <a:xfrm flipH="1">
                            <a:off x="0" y="0"/>
                            <a:ext cx="3086100" cy="80962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3.6pt;margin-top:57.65pt;height:353.7pt;width:304.85pt;z-index:251717632;mso-width-relative:page;mso-height-relative:page;" coordsize="3872035,4492136" o:gfxdata="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">
                <o:lock v:ext="edit" aspectratio="f"/>
                <v:shape id="_x0000_s1026" o:spid="_x0000_s1026" o:spt="32" type="#_x0000_t32" style="position:absolute;left:1204546;top:844061;flip:x y;height:688975;width:1844675;" filled="f" stroked="t" coordsize="21600,21600" o:gfxdata="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SdAmr4A&#10;AADc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984739;top:1468315;flip:x y;height:1905000;width:2276475;" filled="f" stroked="t" coordsize="21600,21600" o:gfxdata="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Zr5Q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011115;top:2540976;flip:x y;height:857250;width:2228850;" filled="f" stroked="t" coordsize="21600,21600" o:gfxdata="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oQ8u74A&#10;AADc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037492;top:3446584;flip:x;height:152400;width:2228850;" filled="f" stroked="t" coordsize="21600,21600" o:gfxdata="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icuoa2AAAA3AAAAA8A&#10;AAAAAAAAAQAgAAAAIgAAAGRycy9kb3ducmV2LnhtbFBLAQIUABQAAAAIAIdO4kAzLwWeOwAAADkA&#10;AAAQAAAAAAAAAAEAIAAAAAUBAABkcnMvc2hhcGV4bWwueG1sUEsFBgAAAAAGAAYAWwEAAK8DAAAA&#10;AA=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274885;top:3472961;flip:x;height:1019175;width:2019300;" filled="f" stroked="t" coordsize="21600,21600" o:gfxdata="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hOJPG2AAAA3AAAAA8A&#10;AAAAAAAAAQAgAAAAIgAAAGRycy9kb3ducmV2LnhtbFBLAQIUABQAAAAIAIdO4kAzLwWeOwAAADkA&#10;AAAQAAAAAAAAAAEAIAAAAAUBAABkcnMvc2hhcGV4bWwueG1sUEsFBgAAAAAGAAYAWwEAAK8DAAAA&#10;AA=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2189285;top:817684;flip:x y;height:450850;width:1682750;" filled="f" stroked="t" coordsize="21600,21600" o:gfxdata="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VqLMugAAANwA&#10;AAAPAAAAAAAAAAEAIAAAACIAAABkcnMvZG93bnJldi54bWxQSwECFAAUAAAACACHTuJAMy8FnjsA&#10;AAA5AAAAEAAAAAAAAAABACAAAAAJAQAAZHJzL3NoYXBleG1sLnhtbFBLBQYAAAAABgAGAFsBAACz&#10;AwAAAAA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0;top:0;flip:x;height:809625;width:3086100;" filled="f" stroked="t" coordsize="21600,21600" o:gfxdata="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jrGR62AAAA3AAAAA8A&#10;AAAAAAAAAQAgAAAAIgAAAGRycy9kb3ducmV2LnhtbFBLAQIUABQAAAAIAIdO4kAzLwWeOwAAADkA&#10;AAAQAAAAAAAAAAEAIAAAAAUBAABkcnMvc2hhcGV4bWwueG1sUEsFBgAAAAAGAAYAWwEAAK8DAAAA&#10;AA=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  <w:r>
        <w:t xml:space="preserve"> </w:t>
      </w:r>
      <w:r>
        <w:rPr>
          <w:rFonts w:hint="eastAsia"/>
        </w:rPr>
        <w:drawing>
          <wp:inline distT="0" distB="0" distL="114300" distR="114300">
            <wp:extent cx="3655695" cy="6458585"/>
            <wp:effectExtent l="0" t="0" r="1905" b="3175"/>
            <wp:docPr id="176" name="图片 176" descr="识别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 descr="识别结果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点击返回主界面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确定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在识别结果中以搜索框中的关键字搜索结果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" w:hRule="atLeast"/>
        </w:trPr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搜索框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点击输入关键字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搜索条目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点击进入主界面</w:t>
            </w:r>
          </w:p>
        </w:tc>
      </w:tr>
    </w:tbl>
    <w:p>
      <w:pPr>
        <w:numPr>
          <w:ilvl w:val="1"/>
          <w:numId w:val="0"/>
        </w:numPr>
        <w:spacing w:after="3588" w:afterLines="1150" w:line="720" w:lineRule="auto"/>
        <w:contextualSpacing/>
        <w:textAlignment w:val="center"/>
      </w:pPr>
    </w:p>
    <w:p>
      <w:pPr>
        <w:pStyle w:val="70"/>
      </w:pPr>
      <w:bookmarkStart w:id="41" w:name="_Toc15137"/>
      <w:r>
        <w:rPr>
          <w:rFonts w:hint="eastAsia"/>
        </w:rPr>
        <w:t>酒页面</w:t>
      </w:r>
      <w:bookmarkEnd w:id="41"/>
    </w:p>
    <w:p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5439410</wp:posOffset>
                </wp:positionH>
                <wp:positionV relativeFrom="paragraph">
                  <wp:posOffset>2874645</wp:posOffset>
                </wp:positionV>
                <wp:extent cx="411480" cy="434340"/>
                <wp:effectExtent l="0" t="0" r="7620" b="3810"/>
                <wp:wrapNone/>
                <wp:docPr id="194" name="文本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8.3pt;margin-top:226.35pt;height:34.2pt;width:32.4pt;z-index:251738112;mso-width-relative:page;mso-height-relative:page;" fillcolor="#FFFFFF [3201]" filled="t" stroked="f" coordsize="21600,21600" o:gfxdata="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NPeqR1gAAAAsBAAAPAAAAAAAAAAEAIAAAACIAAABkcnMvZG93bnJldi54&#10;bWxQSwECFAAUAAAACACHTuJA+lShcT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4286885</wp:posOffset>
                </wp:positionH>
                <wp:positionV relativeFrom="paragraph">
                  <wp:posOffset>1022350</wp:posOffset>
                </wp:positionV>
                <wp:extent cx="411480" cy="434340"/>
                <wp:effectExtent l="0" t="0" r="7620" b="3810"/>
                <wp:wrapNone/>
                <wp:docPr id="193" name="文本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7.55pt;margin-top:80.5pt;height:34.2pt;width:32.4pt;z-index:251736064;mso-width-relative:page;mso-height-relative:page;" fillcolor="#FFFFFF [3201]" filled="t" stroked="f" coordsize="21600,21600" o:gfxdata="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CjMgb1gAAAAsBAAAPAAAAAAAAAAEAIAAAACIAAABkcnMvZG93bnJldi54&#10;bWxQSwECFAAUAAAACACHTuJAwCYEOj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3134995</wp:posOffset>
                </wp:positionV>
                <wp:extent cx="2228850" cy="154305"/>
                <wp:effectExtent l="38100" t="0" r="19050" b="112395"/>
                <wp:wrapNone/>
                <wp:docPr id="191" name="直接箭头连接符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8850" cy="1543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9.6pt;margin-top:246.85pt;height:12.15pt;width:175.5pt;z-index:251729920;mso-width-relative:page;mso-height-relative:page;" filled="f" stroked="t" coordsize="21600,21600" o:gfxdata="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ARTSAHXAAAACwEAAA8AAAAAAAAAAQAgAAAAIgAAAGRycy9k&#10;b3ducmV2LnhtbFBLAQIUABQAAAAIAIdO4kDGELTyAwIAALYDAAAOAAAAAAAAAAEAIAAAACYBAABk&#10;cnMvZTJvRG9jLnhtbFBLBQYAAAAABgAGAFkBAACb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2823210</wp:posOffset>
                </wp:positionH>
                <wp:positionV relativeFrom="paragraph">
                  <wp:posOffset>3462020</wp:posOffset>
                </wp:positionV>
                <wp:extent cx="219075" cy="304800"/>
                <wp:effectExtent l="0" t="0" r="9525" b="0"/>
                <wp:wrapNone/>
                <wp:docPr id="2050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9075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46238" h="2433638">
                              <a:moveTo>
                                <a:pt x="577732" y="161925"/>
                              </a:moveTo>
                              <a:lnTo>
                                <a:pt x="586070" y="162719"/>
                              </a:lnTo>
                              <a:lnTo>
                                <a:pt x="593614" y="163910"/>
                              </a:lnTo>
                              <a:lnTo>
                                <a:pt x="597585" y="164703"/>
                              </a:lnTo>
                              <a:lnTo>
                                <a:pt x="601953" y="165894"/>
                              </a:lnTo>
                              <a:lnTo>
                                <a:pt x="605526" y="167482"/>
                              </a:lnTo>
                              <a:lnTo>
                                <a:pt x="609100" y="169069"/>
                              </a:lnTo>
                              <a:lnTo>
                                <a:pt x="612674" y="171053"/>
                              </a:lnTo>
                              <a:lnTo>
                                <a:pt x="616247" y="173435"/>
                              </a:lnTo>
                              <a:lnTo>
                                <a:pt x="619821" y="176610"/>
                              </a:lnTo>
                              <a:lnTo>
                                <a:pt x="623394" y="179388"/>
                              </a:lnTo>
                              <a:lnTo>
                                <a:pt x="626968" y="182563"/>
                              </a:lnTo>
                              <a:lnTo>
                                <a:pt x="630145" y="186135"/>
                              </a:lnTo>
                              <a:lnTo>
                                <a:pt x="633321" y="190103"/>
                              </a:lnTo>
                              <a:lnTo>
                                <a:pt x="636498" y="194469"/>
                              </a:lnTo>
                              <a:lnTo>
                                <a:pt x="639674" y="199232"/>
                              </a:lnTo>
                              <a:lnTo>
                                <a:pt x="642454" y="204788"/>
                              </a:lnTo>
                              <a:lnTo>
                                <a:pt x="645233" y="210344"/>
                              </a:lnTo>
                              <a:lnTo>
                                <a:pt x="648013" y="216297"/>
                              </a:lnTo>
                              <a:lnTo>
                                <a:pt x="650792" y="222647"/>
                              </a:lnTo>
                              <a:lnTo>
                                <a:pt x="653969" y="229394"/>
                              </a:lnTo>
                              <a:lnTo>
                                <a:pt x="656351" y="237332"/>
                              </a:lnTo>
                              <a:lnTo>
                                <a:pt x="658733" y="245269"/>
                              </a:lnTo>
                              <a:lnTo>
                                <a:pt x="838208" y="927100"/>
                              </a:lnTo>
                              <a:lnTo>
                                <a:pt x="840193" y="928291"/>
                              </a:lnTo>
                              <a:lnTo>
                                <a:pt x="841781" y="933450"/>
                              </a:lnTo>
                              <a:lnTo>
                                <a:pt x="899356" y="921941"/>
                              </a:lnTo>
                              <a:lnTo>
                                <a:pt x="911665" y="922338"/>
                              </a:lnTo>
                              <a:lnTo>
                                <a:pt x="923180" y="923529"/>
                              </a:lnTo>
                              <a:lnTo>
                                <a:pt x="935489" y="924719"/>
                              </a:lnTo>
                              <a:lnTo>
                                <a:pt x="946607" y="926704"/>
                              </a:lnTo>
                              <a:lnTo>
                                <a:pt x="957725" y="929482"/>
                              </a:lnTo>
                              <a:lnTo>
                                <a:pt x="969240" y="932657"/>
                              </a:lnTo>
                              <a:lnTo>
                                <a:pt x="979960" y="936229"/>
                              </a:lnTo>
                              <a:lnTo>
                                <a:pt x="991078" y="939800"/>
                              </a:lnTo>
                              <a:lnTo>
                                <a:pt x="1001402" y="944166"/>
                              </a:lnTo>
                              <a:lnTo>
                                <a:pt x="1011726" y="948929"/>
                              </a:lnTo>
                              <a:lnTo>
                                <a:pt x="1022049" y="954485"/>
                              </a:lnTo>
                              <a:lnTo>
                                <a:pt x="1031976" y="960438"/>
                              </a:lnTo>
                              <a:lnTo>
                                <a:pt x="1041506" y="966788"/>
                              </a:lnTo>
                              <a:lnTo>
                                <a:pt x="1051432" y="973535"/>
                              </a:lnTo>
                              <a:lnTo>
                                <a:pt x="1060565" y="980679"/>
                              </a:lnTo>
                              <a:lnTo>
                                <a:pt x="1069697" y="988616"/>
                              </a:lnTo>
                              <a:lnTo>
                                <a:pt x="1076050" y="994172"/>
                              </a:lnTo>
                              <a:lnTo>
                                <a:pt x="1081212" y="999729"/>
                              </a:lnTo>
                              <a:lnTo>
                                <a:pt x="1086374" y="1005682"/>
                              </a:lnTo>
                              <a:lnTo>
                                <a:pt x="1090345" y="1012032"/>
                              </a:lnTo>
                              <a:lnTo>
                                <a:pt x="1126478" y="1071960"/>
                              </a:lnTo>
                              <a:lnTo>
                                <a:pt x="1183258" y="1074341"/>
                              </a:lnTo>
                              <a:lnTo>
                                <a:pt x="1184847" y="1075532"/>
                              </a:lnTo>
                              <a:lnTo>
                                <a:pt x="1199538" y="1077913"/>
                              </a:lnTo>
                              <a:lnTo>
                                <a:pt x="1214230" y="1081088"/>
                              </a:lnTo>
                              <a:lnTo>
                                <a:pt x="1228524" y="1085057"/>
                              </a:lnTo>
                              <a:lnTo>
                                <a:pt x="1242818" y="1089422"/>
                              </a:lnTo>
                              <a:lnTo>
                                <a:pt x="1256716" y="1094582"/>
                              </a:lnTo>
                              <a:lnTo>
                                <a:pt x="1271010" y="1100932"/>
                              </a:lnTo>
                              <a:lnTo>
                                <a:pt x="1284510" y="1106885"/>
                              </a:lnTo>
                              <a:lnTo>
                                <a:pt x="1298011" y="1114029"/>
                              </a:lnTo>
                              <a:lnTo>
                                <a:pt x="1310717" y="1121172"/>
                              </a:lnTo>
                              <a:lnTo>
                                <a:pt x="1323820" y="1129507"/>
                              </a:lnTo>
                              <a:lnTo>
                                <a:pt x="1336129" y="1137444"/>
                              </a:lnTo>
                              <a:lnTo>
                                <a:pt x="1348041" y="1146175"/>
                              </a:lnTo>
                              <a:lnTo>
                                <a:pt x="1359953" y="1155700"/>
                              </a:lnTo>
                              <a:lnTo>
                                <a:pt x="1371071" y="1165225"/>
                              </a:lnTo>
                              <a:lnTo>
                                <a:pt x="1381792" y="1175147"/>
                              </a:lnTo>
                              <a:lnTo>
                                <a:pt x="1392115" y="1185863"/>
                              </a:lnTo>
                              <a:lnTo>
                                <a:pt x="1408792" y="1204119"/>
                              </a:lnTo>
                              <a:lnTo>
                                <a:pt x="1424278" y="1223566"/>
                              </a:lnTo>
                              <a:lnTo>
                                <a:pt x="1439763" y="1243410"/>
                              </a:lnTo>
                              <a:lnTo>
                                <a:pt x="1454058" y="1263254"/>
                              </a:lnTo>
                              <a:lnTo>
                                <a:pt x="1467955" y="1283891"/>
                              </a:lnTo>
                              <a:lnTo>
                                <a:pt x="1480264" y="1305322"/>
                              </a:lnTo>
                              <a:lnTo>
                                <a:pt x="1492970" y="1327150"/>
                              </a:lnTo>
                              <a:lnTo>
                                <a:pt x="1504088" y="1348582"/>
                              </a:lnTo>
                              <a:lnTo>
                                <a:pt x="1505279" y="1351360"/>
                              </a:lnTo>
                              <a:lnTo>
                                <a:pt x="1506471" y="1352154"/>
                              </a:lnTo>
                              <a:lnTo>
                                <a:pt x="1508059" y="1352550"/>
                              </a:lnTo>
                              <a:lnTo>
                                <a:pt x="1518780" y="1353344"/>
                              </a:lnTo>
                              <a:lnTo>
                                <a:pt x="1528309" y="1355329"/>
                              </a:lnTo>
                              <a:lnTo>
                                <a:pt x="1537839" y="1357710"/>
                              </a:lnTo>
                              <a:lnTo>
                                <a:pt x="1546971" y="1360885"/>
                              </a:lnTo>
                              <a:lnTo>
                                <a:pt x="1555707" y="1364457"/>
                              </a:lnTo>
                              <a:lnTo>
                                <a:pt x="1563648" y="1368822"/>
                              </a:lnTo>
                              <a:lnTo>
                                <a:pt x="1571590" y="1373982"/>
                              </a:lnTo>
                              <a:lnTo>
                                <a:pt x="1578737" y="1379935"/>
                              </a:lnTo>
                              <a:lnTo>
                                <a:pt x="1585487" y="1385888"/>
                              </a:lnTo>
                              <a:lnTo>
                                <a:pt x="1591840" y="1392238"/>
                              </a:lnTo>
                              <a:lnTo>
                                <a:pt x="1597796" y="1398985"/>
                              </a:lnTo>
                              <a:lnTo>
                                <a:pt x="1603752" y="1406525"/>
                              </a:lnTo>
                              <a:lnTo>
                                <a:pt x="1608914" y="1413669"/>
                              </a:lnTo>
                              <a:lnTo>
                                <a:pt x="1613678" y="1421607"/>
                              </a:lnTo>
                              <a:lnTo>
                                <a:pt x="1618046" y="1429544"/>
                              </a:lnTo>
                              <a:lnTo>
                                <a:pt x="1622017" y="1437879"/>
                              </a:lnTo>
                              <a:lnTo>
                                <a:pt x="1625988" y="1446213"/>
                              </a:lnTo>
                              <a:lnTo>
                                <a:pt x="1629561" y="1454547"/>
                              </a:lnTo>
                              <a:lnTo>
                                <a:pt x="1632738" y="1463279"/>
                              </a:lnTo>
                              <a:lnTo>
                                <a:pt x="1635517" y="1471613"/>
                              </a:lnTo>
                              <a:lnTo>
                                <a:pt x="1637900" y="1479947"/>
                              </a:lnTo>
                              <a:lnTo>
                                <a:pt x="1639885" y="1488282"/>
                              </a:lnTo>
                              <a:lnTo>
                                <a:pt x="1641473" y="1497013"/>
                              </a:lnTo>
                              <a:lnTo>
                                <a:pt x="1643062" y="1504950"/>
                              </a:lnTo>
                              <a:lnTo>
                                <a:pt x="1644253" y="1512491"/>
                              </a:lnTo>
                              <a:lnTo>
                                <a:pt x="1645047" y="1520429"/>
                              </a:lnTo>
                              <a:lnTo>
                                <a:pt x="1645841" y="1527969"/>
                              </a:lnTo>
                              <a:lnTo>
                                <a:pt x="1646238" y="1534716"/>
                              </a:lnTo>
                              <a:lnTo>
                                <a:pt x="1646238" y="1541463"/>
                              </a:lnTo>
                              <a:lnTo>
                                <a:pt x="1646238" y="1548210"/>
                              </a:lnTo>
                              <a:lnTo>
                                <a:pt x="1645841" y="1553766"/>
                              </a:lnTo>
                              <a:lnTo>
                                <a:pt x="1645444" y="1558925"/>
                              </a:lnTo>
                              <a:lnTo>
                                <a:pt x="1643458" y="1570832"/>
                              </a:lnTo>
                              <a:lnTo>
                                <a:pt x="1642267" y="1583532"/>
                              </a:lnTo>
                              <a:lnTo>
                                <a:pt x="1641473" y="1595835"/>
                              </a:lnTo>
                              <a:lnTo>
                                <a:pt x="1640679" y="1608535"/>
                              </a:lnTo>
                              <a:lnTo>
                                <a:pt x="1634723" y="1749029"/>
                              </a:lnTo>
                              <a:lnTo>
                                <a:pt x="1628370" y="1889126"/>
                              </a:lnTo>
                              <a:lnTo>
                                <a:pt x="1627973" y="1902222"/>
                              </a:lnTo>
                              <a:lnTo>
                                <a:pt x="1626385" y="1915716"/>
                              </a:lnTo>
                              <a:lnTo>
                                <a:pt x="1625194" y="1928416"/>
                              </a:lnTo>
                              <a:lnTo>
                                <a:pt x="1623208" y="1941910"/>
                              </a:lnTo>
                              <a:lnTo>
                                <a:pt x="1621223" y="1954610"/>
                              </a:lnTo>
                              <a:lnTo>
                                <a:pt x="1618840" y="1968104"/>
                              </a:lnTo>
                              <a:lnTo>
                                <a:pt x="1616061" y="1980804"/>
                              </a:lnTo>
                              <a:lnTo>
                                <a:pt x="1612884" y="1993504"/>
                              </a:lnTo>
                              <a:lnTo>
                                <a:pt x="1604546" y="2026444"/>
                              </a:lnTo>
                              <a:lnTo>
                                <a:pt x="1595414" y="2058988"/>
                              </a:lnTo>
                              <a:lnTo>
                                <a:pt x="1586281" y="2091532"/>
                              </a:lnTo>
                              <a:lnTo>
                                <a:pt x="1577148" y="2123679"/>
                              </a:lnTo>
                              <a:lnTo>
                                <a:pt x="1579134" y="2125663"/>
                              </a:lnTo>
                              <a:lnTo>
                                <a:pt x="1617252" y="2294732"/>
                              </a:lnTo>
                              <a:lnTo>
                                <a:pt x="1571590" y="2303463"/>
                              </a:lnTo>
                              <a:lnTo>
                                <a:pt x="1487411" y="2318147"/>
                              </a:lnTo>
                              <a:lnTo>
                                <a:pt x="1251951" y="2359026"/>
                              </a:lnTo>
                              <a:lnTo>
                                <a:pt x="1000608" y="2402285"/>
                              </a:lnTo>
                              <a:lnTo>
                                <a:pt x="897370" y="2420541"/>
                              </a:lnTo>
                              <a:lnTo>
                                <a:pt x="824310" y="2433638"/>
                              </a:lnTo>
                              <a:lnTo>
                                <a:pt x="785398" y="2236391"/>
                              </a:lnTo>
                              <a:lnTo>
                                <a:pt x="781030" y="2228851"/>
                              </a:lnTo>
                              <a:lnTo>
                                <a:pt x="776662" y="2221707"/>
                              </a:lnTo>
                              <a:lnTo>
                                <a:pt x="771897" y="2214563"/>
                              </a:lnTo>
                              <a:lnTo>
                                <a:pt x="767133" y="2207816"/>
                              </a:lnTo>
                              <a:lnTo>
                                <a:pt x="761574" y="2201069"/>
                              </a:lnTo>
                              <a:lnTo>
                                <a:pt x="756015" y="2194719"/>
                              </a:lnTo>
                              <a:lnTo>
                                <a:pt x="750456" y="2188369"/>
                              </a:lnTo>
                              <a:lnTo>
                                <a:pt x="744897" y="2182416"/>
                              </a:lnTo>
                              <a:lnTo>
                                <a:pt x="738544" y="2176463"/>
                              </a:lnTo>
                              <a:lnTo>
                                <a:pt x="732191" y="2170907"/>
                              </a:lnTo>
                              <a:lnTo>
                                <a:pt x="725441" y="2165351"/>
                              </a:lnTo>
                              <a:lnTo>
                                <a:pt x="719088" y="2159794"/>
                              </a:lnTo>
                              <a:lnTo>
                                <a:pt x="711940" y="2155032"/>
                              </a:lnTo>
                              <a:lnTo>
                                <a:pt x="704396" y="2149873"/>
                              </a:lnTo>
                              <a:lnTo>
                                <a:pt x="697249" y="2145507"/>
                              </a:lnTo>
                              <a:lnTo>
                                <a:pt x="689705" y="2141141"/>
                              </a:lnTo>
                              <a:lnTo>
                                <a:pt x="678984" y="2135585"/>
                              </a:lnTo>
                              <a:lnTo>
                                <a:pt x="668660" y="2130029"/>
                              </a:lnTo>
                              <a:lnTo>
                                <a:pt x="648807" y="2118519"/>
                              </a:lnTo>
                              <a:lnTo>
                                <a:pt x="630145" y="2106216"/>
                              </a:lnTo>
                              <a:lnTo>
                                <a:pt x="611482" y="2093119"/>
                              </a:lnTo>
                              <a:lnTo>
                                <a:pt x="593217" y="2080022"/>
                              </a:lnTo>
                              <a:lnTo>
                                <a:pt x="576144" y="2065735"/>
                              </a:lnTo>
                              <a:lnTo>
                                <a:pt x="559070" y="2051447"/>
                              </a:lnTo>
                              <a:lnTo>
                                <a:pt x="543187" y="2035969"/>
                              </a:lnTo>
                              <a:lnTo>
                                <a:pt x="526907" y="2020491"/>
                              </a:lnTo>
                              <a:lnTo>
                                <a:pt x="511422" y="2004616"/>
                              </a:lnTo>
                              <a:lnTo>
                                <a:pt x="496333" y="1988344"/>
                              </a:lnTo>
                              <a:lnTo>
                                <a:pt x="481245" y="1971676"/>
                              </a:lnTo>
                              <a:lnTo>
                                <a:pt x="466951" y="1954610"/>
                              </a:lnTo>
                              <a:lnTo>
                                <a:pt x="452259" y="1937147"/>
                              </a:lnTo>
                              <a:lnTo>
                                <a:pt x="424067" y="1902222"/>
                              </a:lnTo>
                              <a:lnTo>
                                <a:pt x="418111" y="1894285"/>
                              </a:lnTo>
                              <a:lnTo>
                                <a:pt x="412552" y="1886744"/>
                              </a:lnTo>
                              <a:lnTo>
                                <a:pt x="401435" y="1870472"/>
                              </a:lnTo>
                              <a:lnTo>
                                <a:pt x="391508" y="1853804"/>
                              </a:lnTo>
                              <a:lnTo>
                                <a:pt x="381978" y="1837532"/>
                              </a:lnTo>
                              <a:lnTo>
                                <a:pt x="372846" y="1820069"/>
                              </a:lnTo>
                              <a:lnTo>
                                <a:pt x="364110" y="1803401"/>
                              </a:lnTo>
                              <a:lnTo>
                                <a:pt x="356169" y="1785541"/>
                              </a:lnTo>
                              <a:lnTo>
                                <a:pt x="348228" y="1768079"/>
                              </a:lnTo>
                              <a:lnTo>
                                <a:pt x="332345" y="1733551"/>
                              </a:lnTo>
                              <a:lnTo>
                                <a:pt x="324404" y="1716485"/>
                              </a:lnTo>
                              <a:lnTo>
                                <a:pt x="316065" y="1699022"/>
                              </a:lnTo>
                              <a:lnTo>
                                <a:pt x="307727" y="1682354"/>
                              </a:lnTo>
                              <a:lnTo>
                                <a:pt x="298991" y="1666082"/>
                              </a:lnTo>
                              <a:lnTo>
                                <a:pt x="289462" y="1649413"/>
                              </a:lnTo>
                              <a:lnTo>
                                <a:pt x="279535" y="1633935"/>
                              </a:lnTo>
                              <a:lnTo>
                                <a:pt x="275962" y="1624410"/>
                              </a:lnTo>
                              <a:lnTo>
                                <a:pt x="271594" y="1614885"/>
                              </a:lnTo>
                              <a:lnTo>
                                <a:pt x="266829" y="1605360"/>
                              </a:lnTo>
                              <a:lnTo>
                                <a:pt x="261667" y="1595835"/>
                              </a:lnTo>
                              <a:lnTo>
                                <a:pt x="256505" y="1586310"/>
                              </a:lnTo>
                              <a:lnTo>
                                <a:pt x="250946" y="1577182"/>
                              </a:lnTo>
                              <a:lnTo>
                                <a:pt x="239431" y="1558132"/>
                              </a:lnTo>
                              <a:lnTo>
                                <a:pt x="227122" y="1539479"/>
                              </a:lnTo>
                              <a:lnTo>
                                <a:pt x="214813" y="1521619"/>
                              </a:lnTo>
                              <a:lnTo>
                                <a:pt x="190592" y="1486694"/>
                              </a:lnTo>
                              <a:lnTo>
                                <a:pt x="185827" y="1479154"/>
                              </a:lnTo>
                              <a:lnTo>
                                <a:pt x="181063" y="1470422"/>
                              </a:lnTo>
                              <a:lnTo>
                                <a:pt x="170342" y="1450579"/>
                              </a:lnTo>
                              <a:lnTo>
                                <a:pt x="164783" y="1441054"/>
                              </a:lnTo>
                              <a:lnTo>
                                <a:pt x="159224" y="1431132"/>
                              </a:lnTo>
                              <a:lnTo>
                                <a:pt x="156444" y="1427163"/>
                              </a:lnTo>
                              <a:lnTo>
                                <a:pt x="153268" y="1423194"/>
                              </a:lnTo>
                              <a:lnTo>
                                <a:pt x="149694" y="1419622"/>
                              </a:lnTo>
                              <a:lnTo>
                                <a:pt x="146518" y="1416447"/>
                              </a:lnTo>
                              <a:lnTo>
                                <a:pt x="143738" y="1413272"/>
                              </a:lnTo>
                              <a:lnTo>
                                <a:pt x="140959" y="1409304"/>
                              </a:lnTo>
                              <a:lnTo>
                                <a:pt x="138576" y="1404541"/>
                              </a:lnTo>
                              <a:lnTo>
                                <a:pt x="136591" y="1398985"/>
                              </a:lnTo>
                              <a:lnTo>
                                <a:pt x="134209" y="1393429"/>
                              </a:lnTo>
                              <a:lnTo>
                                <a:pt x="132620" y="1387475"/>
                              </a:lnTo>
                              <a:lnTo>
                                <a:pt x="129047" y="1373982"/>
                              </a:lnTo>
                              <a:lnTo>
                                <a:pt x="125870" y="1360488"/>
                              </a:lnTo>
                              <a:lnTo>
                                <a:pt x="122694" y="1346994"/>
                              </a:lnTo>
                              <a:lnTo>
                                <a:pt x="120311" y="1335485"/>
                              </a:lnTo>
                              <a:lnTo>
                                <a:pt x="117532" y="1325563"/>
                              </a:lnTo>
                              <a:lnTo>
                                <a:pt x="109194" y="1300560"/>
                              </a:lnTo>
                              <a:lnTo>
                                <a:pt x="100458" y="1276350"/>
                              </a:lnTo>
                              <a:lnTo>
                                <a:pt x="95296" y="1264047"/>
                              </a:lnTo>
                              <a:lnTo>
                                <a:pt x="90531" y="1252538"/>
                              </a:lnTo>
                              <a:lnTo>
                                <a:pt x="85767" y="1241425"/>
                              </a:lnTo>
                              <a:lnTo>
                                <a:pt x="80208" y="1229916"/>
                              </a:lnTo>
                              <a:lnTo>
                                <a:pt x="77031" y="1223566"/>
                              </a:lnTo>
                              <a:lnTo>
                                <a:pt x="73458" y="1217216"/>
                              </a:lnTo>
                              <a:lnTo>
                                <a:pt x="65119" y="1203722"/>
                              </a:lnTo>
                              <a:lnTo>
                                <a:pt x="55987" y="1190625"/>
                              </a:lnTo>
                              <a:lnTo>
                                <a:pt x="46457" y="1177132"/>
                              </a:lnTo>
                              <a:lnTo>
                                <a:pt x="26207" y="1150938"/>
                              </a:lnTo>
                              <a:lnTo>
                                <a:pt x="6353" y="1125538"/>
                              </a:lnTo>
                              <a:lnTo>
                                <a:pt x="3574" y="1121172"/>
                              </a:lnTo>
                              <a:lnTo>
                                <a:pt x="1589" y="1116410"/>
                              </a:lnTo>
                              <a:lnTo>
                                <a:pt x="397" y="1111250"/>
                              </a:lnTo>
                              <a:lnTo>
                                <a:pt x="0" y="1106091"/>
                              </a:lnTo>
                              <a:lnTo>
                                <a:pt x="0" y="1100535"/>
                              </a:lnTo>
                              <a:lnTo>
                                <a:pt x="794" y="1094582"/>
                              </a:lnTo>
                              <a:lnTo>
                                <a:pt x="1986" y="1088629"/>
                              </a:lnTo>
                              <a:lnTo>
                                <a:pt x="3574" y="1083072"/>
                              </a:lnTo>
                              <a:lnTo>
                                <a:pt x="5559" y="1077516"/>
                              </a:lnTo>
                              <a:lnTo>
                                <a:pt x="8339" y="1071960"/>
                              </a:lnTo>
                              <a:lnTo>
                                <a:pt x="11118" y="1066404"/>
                              </a:lnTo>
                              <a:lnTo>
                                <a:pt x="14295" y="1061641"/>
                              </a:lnTo>
                              <a:lnTo>
                                <a:pt x="17868" y="1056879"/>
                              </a:lnTo>
                              <a:lnTo>
                                <a:pt x="21045" y="1052910"/>
                              </a:lnTo>
                              <a:lnTo>
                                <a:pt x="24618" y="1048941"/>
                              </a:lnTo>
                              <a:lnTo>
                                <a:pt x="28192" y="1045766"/>
                              </a:lnTo>
                              <a:lnTo>
                                <a:pt x="33751" y="1041400"/>
                              </a:lnTo>
                              <a:lnTo>
                                <a:pt x="39310" y="1037432"/>
                              </a:lnTo>
                              <a:lnTo>
                                <a:pt x="45663" y="1034257"/>
                              </a:lnTo>
                              <a:lnTo>
                                <a:pt x="52016" y="1031479"/>
                              </a:lnTo>
                              <a:lnTo>
                                <a:pt x="58369" y="1029097"/>
                              </a:lnTo>
                              <a:lnTo>
                                <a:pt x="64722" y="1027113"/>
                              </a:lnTo>
                              <a:lnTo>
                                <a:pt x="71869" y="1025922"/>
                              </a:lnTo>
                              <a:lnTo>
                                <a:pt x="78619" y="1024732"/>
                              </a:lnTo>
                              <a:lnTo>
                                <a:pt x="85767" y="1023938"/>
                              </a:lnTo>
                              <a:lnTo>
                                <a:pt x="92517" y="1023541"/>
                              </a:lnTo>
                              <a:lnTo>
                                <a:pt x="100061" y="1023938"/>
                              </a:lnTo>
                              <a:lnTo>
                                <a:pt x="107208" y="1024335"/>
                              </a:lnTo>
                              <a:lnTo>
                                <a:pt x="114355" y="1024732"/>
                              </a:lnTo>
                              <a:lnTo>
                                <a:pt x="121503" y="1025922"/>
                              </a:lnTo>
                              <a:lnTo>
                                <a:pt x="129047" y="1027510"/>
                              </a:lnTo>
                              <a:lnTo>
                                <a:pt x="136194" y="1029097"/>
                              </a:lnTo>
                              <a:lnTo>
                                <a:pt x="143341" y="1031082"/>
                              </a:lnTo>
                              <a:lnTo>
                                <a:pt x="150488" y="1033066"/>
                              </a:lnTo>
                              <a:lnTo>
                                <a:pt x="157636" y="1035844"/>
                              </a:lnTo>
                              <a:lnTo>
                                <a:pt x="164783" y="1038622"/>
                              </a:lnTo>
                              <a:lnTo>
                                <a:pt x="171533" y="1041400"/>
                              </a:lnTo>
                              <a:lnTo>
                                <a:pt x="177886" y="1044972"/>
                              </a:lnTo>
                              <a:lnTo>
                                <a:pt x="185033" y="1048544"/>
                              </a:lnTo>
                              <a:lnTo>
                                <a:pt x="191386" y="1052116"/>
                              </a:lnTo>
                              <a:lnTo>
                                <a:pt x="197739" y="1055688"/>
                              </a:lnTo>
                              <a:lnTo>
                                <a:pt x="203695" y="1059657"/>
                              </a:lnTo>
                              <a:lnTo>
                                <a:pt x="209651" y="1064022"/>
                              </a:lnTo>
                              <a:lnTo>
                                <a:pt x="215210" y="1067991"/>
                              </a:lnTo>
                              <a:lnTo>
                                <a:pt x="220769" y="1072754"/>
                              </a:lnTo>
                              <a:lnTo>
                                <a:pt x="225534" y="1077516"/>
                              </a:lnTo>
                              <a:lnTo>
                                <a:pt x="230299" y="1081882"/>
                              </a:lnTo>
                              <a:lnTo>
                                <a:pt x="235064" y="1086644"/>
                              </a:lnTo>
                              <a:lnTo>
                                <a:pt x="239828" y="1092200"/>
                              </a:lnTo>
                              <a:lnTo>
                                <a:pt x="244593" y="1097757"/>
                              </a:lnTo>
                              <a:lnTo>
                                <a:pt x="252932" y="1109663"/>
                              </a:lnTo>
                              <a:lnTo>
                                <a:pt x="260873" y="1121966"/>
                              </a:lnTo>
                              <a:lnTo>
                                <a:pt x="268814" y="1135063"/>
                              </a:lnTo>
                              <a:lnTo>
                                <a:pt x="283903" y="1160463"/>
                              </a:lnTo>
                              <a:lnTo>
                                <a:pt x="291447" y="1173163"/>
                              </a:lnTo>
                              <a:lnTo>
                                <a:pt x="299388" y="1185069"/>
                              </a:lnTo>
                              <a:lnTo>
                                <a:pt x="306139" y="1195785"/>
                              </a:lnTo>
                              <a:lnTo>
                                <a:pt x="312889" y="1206897"/>
                              </a:lnTo>
                              <a:lnTo>
                                <a:pt x="327580" y="1230710"/>
                              </a:lnTo>
                              <a:lnTo>
                                <a:pt x="342272" y="1255713"/>
                              </a:lnTo>
                              <a:lnTo>
                                <a:pt x="357757" y="1281113"/>
                              </a:lnTo>
                              <a:lnTo>
                                <a:pt x="365699" y="1293416"/>
                              </a:lnTo>
                              <a:lnTo>
                                <a:pt x="373640" y="1305719"/>
                              </a:lnTo>
                              <a:lnTo>
                                <a:pt x="382375" y="1317229"/>
                              </a:lnTo>
                              <a:lnTo>
                                <a:pt x="390714" y="1328738"/>
                              </a:lnTo>
                              <a:lnTo>
                                <a:pt x="399846" y="1339454"/>
                              </a:lnTo>
                              <a:lnTo>
                                <a:pt x="409376" y="1348979"/>
                              </a:lnTo>
                              <a:lnTo>
                                <a:pt x="418905" y="1358504"/>
                              </a:lnTo>
                              <a:lnTo>
                                <a:pt x="423670" y="1362472"/>
                              </a:lnTo>
                              <a:lnTo>
                                <a:pt x="428832" y="1366441"/>
                              </a:lnTo>
                              <a:lnTo>
                                <a:pt x="437171" y="1372791"/>
                              </a:lnTo>
                              <a:lnTo>
                                <a:pt x="445112" y="1378744"/>
                              </a:lnTo>
                              <a:lnTo>
                                <a:pt x="453450" y="1383904"/>
                              </a:lnTo>
                              <a:lnTo>
                                <a:pt x="462186" y="1388666"/>
                              </a:lnTo>
                              <a:lnTo>
                                <a:pt x="470921" y="1392635"/>
                              </a:lnTo>
                              <a:lnTo>
                                <a:pt x="479260" y="1396207"/>
                              </a:lnTo>
                              <a:lnTo>
                                <a:pt x="488789" y="1399382"/>
                              </a:lnTo>
                              <a:lnTo>
                                <a:pt x="497525" y="1402160"/>
                              </a:lnTo>
                              <a:lnTo>
                                <a:pt x="506657" y="1404144"/>
                              </a:lnTo>
                              <a:lnTo>
                                <a:pt x="516187" y="1405732"/>
                              </a:lnTo>
                              <a:lnTo>
                                <a:pt x="525716" y="1407319"/>
                              </a:lnTo>
                              <a:lnTo>
                                <a:pt x="535246" y="1408113"/>
                              </a:lnTo>
                              <a:lnTo>
                                <a:pt x="545172" y="1408113"/>
                              </a:lnTo>
                              <a:lnTo>
                                <a:pt x="555099" y="1407716"/>
                              </a:lnTo>
                              <a:lnTo>
                                <a:pt x="565423" y="1406922"/>
                              </a:lnTo>
                              <a:lnTo>
                                <a:pt x="575746" y="1404938"/>
                              </a:lnTo>
                              <a:lnTo>
                                <a:pt x="578923" y="1404541"/>
                              </a:lnTo>
                              <a:lnTo>
                                <a:pt x="582497" y="1402954"/>
                              </a:lnTo>
                              <a:lnTo>
                                <a:pt x="586467" y="1401366"/>
                              </a:lnTo>
                              <a:lnTo>
                                <a:pt x="590041" y="1398985"/>
                              </a:lnTo>
                              <a:lnTo>
                                <a:pt x="594012" y="1395810"/>
                              </a:lnTo>
                              <a:lnTo>
                                <a:pt x="597585" y="1392635"/>
                              </a:lnTo>
                              <a:lnTo>
                                <a:pt x="601556" y="1389460"/>
                              </a:lnTo>
                              <a:lnTo>
                                <a:pt x="604335" y="1385491"/>
                              </a:lnTo>
                              <a:lnTo>
                                <a:pt x="609894" y="1379141"/>
                              </a:lnTo>
                              <a:lnTo>
                                <a:pt x="614659" y="1372394"/>
                              </a:lnTo>
                              <a:lnTo>
                                <a:pt x="619424" y="1365647"/>
                              </a:lnTo>
                              <a:lnTo>
                                <a:pt x="623394" y="1358900"/>
                              </a:lnTo>
                              <a:lnTo>
                                <a:pt x="627762" y="1352154"/>
                              </a:lnTo>
                              <a:lnTo>
                                <a:pt x="631336" y="1344613"/>
                              </a:lnTo>
                              <a:lnTo>
                                <a:pt x="634512" y="1337469"/>
                              </a:lnTo>
                              <a:lnTo>
                                <a:pt x="637292" y="1330325"/>
                              </a:lnTo>
                              <a:lnTo>
                                <a:pt x="640071" y="1323182"/>
                              </a:lnTo>
                              <a:lnTo>
                                <a:pt x="642057" y="1315244"/>
                              </a:lnTo>
                              <a:lnTo>
                                <a:pt x="644042" y="1307704"/>
                              </a:lnTo>
                              <a:lnTo>
                                <a:pt x="645233" y="1299766"/>
                              </a:lnTo>
                              <a:lnTo>
                                <a:pt x="646424" y="1291829"/>
                              </a:lnTo>
                              <a:lnTo>
                                <a:pt x="647218" y="1283891"/>
                              </a:lnTo>
                              <a:lnTo>
                                <a:pt x="647616" y="1275557"/>
                              </a:lnTo>
                              <a:lnTo>
                                <a:pt x="648013" y="1267619"/>
                              </a:lnTo>
                              <a:lnTo>
                                <a:pt x="647616" y="1259682"/>
                              </a:lnTo>
                              <a:lnTo>
                                <a:pt x="647218" y="1252538"/>
                              </a:lnTo>
                              <a:lnTo>
                                <a:pt x="646424" y="1245394"/>
                              </a:lnTo>
                              <a:lnTo>
                                <a:pt x="645233" y="1237457"/>
                              </a:lnTo>
                              <a:lnTo>
                                <a:pt x="466951" y="280988"/>
                              </a:lnTo>
                              <a:lnTo>
                                <a:pt x="465362" y="271463"/>
                              </a:lnTo>
                              <a:lnTo>
                                <a:pt x="464568" y="263128"/>
                              </a:lnTo>
                              <a:lnTo>
                                <a:pt x="464568" y="254397"/>
                              </a:lnTo>
                              <a:lnTo>
                                <a:pt x="464965" y="246857"/>
                              </a:lnTo>
                              <a:lnTo>
                                <a:pt x="465759" y="239316"/>
                              </a:lnTo>
                              <a:lnTo>
                                <a:pt x="467348" y="232569"/>
                              </a:lnTo>
                              <a:lnTo>
                                <a:pt x="468936" y="225822"/>
                              </a:lnTo>
                              <a:lnTo>
                                <a:pt x="471318" y="219869"/>
                              </a:lnTo>
                              <a:lnTo>
                                <a:pt x="473701" y="214313"/>
                              </a:lnTo>
                              <a:lnTo>
                                <a:pt x="476480" y="209153"/>
                              </a:lnTo>
                              <a:lnTo>
                                <a:pt x="479657" y="204391"/>
                              </a:lnTo>
                              <a:lnTo>
                                <a:pt x="482833" y="199628"/>
                              </a:lnTo>
                              <a:lnTo>
                                <a:pt x="486407" y="195263"/>
                              </a:lnTo>
                              <a:lnTo>
                                <a:pt x="490775" y="191691"/>
                              </a:lnTo>
                              <a:lnTo>
                                <a:pt x="494348" y="188119"/>
                              </a:lnTo>
                              <a:lnTo>
                                <a:pt x="498319" y="184944"/>
                              </a:lnTo>
                              <a:lnTo>
                                <a:pt x="502289" y="182166"/>
                              </a:lnTo>
                              <a:lnTo>
                                <a:pt x="506657" y="179785"/>
                              </a:lnTo>
                              <a:lnTo>
                                <a:pt x="514201" y="175419"/>
                              </a:lnTo>
                              <a:lnTo>
                                <a:pt x="522143" y="171450"/>
                              </a:lnTo>
                              <a:lnTo>
                                <a:pt x="528893" y="169069"/>
                              </a:lnTo>
                              <a:lnTo>
                                <a:pt x="534849" y="167482"/>
                              </a:lnTo>
                              <a:lnTo>
                                <a:pt x="539614" y="166291"/>
                              </a:lnTo>
                              <a:lnTo>
                                <a:pt x="543981" y="165497"/>
                              </a:lnTo>
                              <a:lnTo>
                                <a:pt x="552320" y="163910"/>
                              </a:lnTo>
                              <a:lnTo>
                                <a:pt x="561055" y="162719"/>
                              </a:lnTo>
                              <a:lnTo>
                                <a:pt x="569393" y="162322"/>
                              </a:lnTo>
                              <a:lnTo>
                                <a:pt x="577732" y="161925"/>
                              </a:lnTo>
                              <a:close/>
                              <a:moveTo>
                                <a:pt x="576263" y="0"/>
                              </a:moveTo>
                              <a:lnTo>
                                <a:pt x="594539" y="397"/>
                              </a:lnTo>
                              <a:lnTo>
                                <a:pt x="612419" y="1589"/>
                              </a:lnTo>
                              <a:lnTo>
                                <a:pt x="630298" y="3973"/>
                              </a:lnTo>
                              <a:lnTo>
                                <a:pt x="647780" y="7151"/>
                              </a:lnTo>
                              <a:lnTo>
                                <a:pt x="664864" y="10727"/>
                              </a:lnTo>
                              <a:lnTo>
                                <a:pt x="681551" y="15098"/>
                              </a:lnTo>
                              <a:lnTo>
                                <a:pt x="697841" y="20263"/>
                              </a:lnTo>
                              <a:lnTo>
                                <a:pt x="714131" y="26620"/>
                              </a:lnTo>
                              <a:lnTo>
                                <a:pt x="729626" y="33374"/>
                              </a:lnTo>
                              <a:lnTo>
                                <a:pt x="745122" y="41321"/>
                              </a:lnTo>
                              <a:lnTo>
                                <a:pt x="759822" y="50062"/>
                              </a:lnTo>
                              <a:lnTo>
                                <a:pt x="774920" y="59200"/>
                              </a:lnTo>
                              <a:lnTo>
                                <a:pt x="788826" y="69530"/>
                              </a:lnTo>
                              <a:lnTo>
                                <a:pt x="803130" y="80655"/>
                              </a:lnTo>
                              <a:lnTo>
                                <a:pt x="816638" y="92575"/>
                              </a:lnTo>
                              <a:lnTo>
                                <a:pt x="830147" y="105289"/>
                              </a:lnTo>
                              <a:lnTo>
                                <a:pt x="842464" y="118798"/>
                              </a:lnTo>
                              <a:lnTo>
                                <a:pt x="854780" y="132307"/>
                              </a:lnTo>
                              <a:lnTo>
                                <a:pt x="865508" y="146610"/>
                              </a:lnTo>
                              <a:lnTo>
                                <a:pt x="876235" y="160516"/>
                              </a:lnTo>
                              <a:lnTo>
                                <a:pt x="885374" y="175615"/>
                              </a:lnTo>
                              <a:lnTo>
                                <a:pt x="894115" y="190315"/>
                              </a:lnTo>
                              <a:lnTo>
                                <a:pt x="901664" y="205811"/>
                              </a:lnTo>
                              <a:lnTo>
                                <a:pt x="908815" y="221306"/>
                              </a:lnTo>
                              <a:lnTo>
                                <a:pt x="915172" y="237596"/>
                              </a:lnTo>
                              <a:lnTo>
                                <a:pt x="920337" y="253886"/>
                              </a:lnTo>
                              <a:lnTo>
                                <a:pt x="924708" y="270574"/>
                              </a:lnTo>
                              <a:lnTo>
                                <a:pt x="928284" y="287658"/>
                              </a:lnTo>
                              <a:lnTo>
                                <a:pt x="931462" y="304743"/>
                              </a:lnTo>
                              <a:lnTo>
                                <a:pt x="933449" y="322622"/>
                              </a:lnTo>
                              <a:lnTo>
                                <a:pt x="934641" y="340502"/>
                              </a:lnTo>
                              <a:lnTo>
                                <a:pt x="935038" y="359175"/>
                              </a:lnTo>
                              <a:lnTo>
                                <a:pt x="934641" y="377452"/>
                              </a:lnTo>
                              <a:lnTo>
                                <a:pt x="933449" y="395331"/>
                              </a:lnTo>
                              <a:lnTo>
                                <a:pt x="931462" y="413211"/>
                              </a:lnTo>
                              <a:lnTo>
                                <a:pt x="928284" y="430693"/>
                              </a:lnTo>
                              <a:lnTo>
                                <a:pt x="924708" y="447777"/>
                              </a:lnTo>
                              <a:lnTo>
                                <a:pt x="920337" y="464465"/>
                              </a:lnTo>
                              <a:lnTo>
                                <a:pt x="915172" y="480755"/>
                              </a:lnTo>
                              <a:lnTo>
                                <a:pt x="908815" y="496647"/>
                              </a:lnTo>
                              <a:lnTo>
                                <a:pt x="901664" y="512540"/>
                              </a:lnTo>
                              <a:lnTo>
                                <a:pt x="894115" y="527638"/>
                              </a:lnTo>
                              <a:lnTo>
                                <a:pt x="885374" y="543134"/>
                              </a:lnTo>
                              <a:lnTo>
                                <a:pt x="876235" y="557437"/>
                              </a:lnTo>
                              <a:lnTo>
                                <a:pt x="865508" y="572138"/>
                              </a:lnTo>
                              <a:lnTo>
                                <a:pt x="854780" y="585647"/>
                              </a:lnTo>
                              <a:lnTo>
                                <a:pt x="842464" y="599553"/>
                              </a:lnTo>
                              <a:lnTo>
                                <a:pt x="830147" y="612664"/>
                              </a:lnTo>
                              <a:lnTo>
                                <a:pt x="830147" y="613061"/>
                              </a:lnTo>
                              <a:lnTo>
                                <a:pt x="822201" y="620611"/>
                              </a:lnTo>
                              <a:lnTo>
                                <a:pt x="813857" y="628160"/>
                              </a:lnTo>
                              <a:lnTo>
                                <a:pt x="805911" y="634914"/>
                              </a:lnTo>
                              <a:lnTo>
                                <a:pt x="797964" y="641668"/>
                              </a:lnTo>
                              <a:lnTo>
                                <a:pt x="791607" y="619419"/>
                              </a:lnTo>
                              <a:lnTo>
                                <a:pt x="785250" y="597963"/>
                              </a:lnTo>
                              <a:lnTo>
                                <a:pt x="778496" y="576111"/>
                              </a:lnTo>
                              <a:lnTo>
                                <a:pt x="771344" y="553861"/>
                              </a:lnTo>
                              <a:lnTo>
                                <a:pt x="780880" y="543928"/>
                              </a:lnTo>
                              <a:lnTo>
                                <a:pt x="790018" y="533201"/>
                              </a:lnTo>
                              <a:lnTo>
                                <a:pt x="798759" y="522473"/>
                              </a:lnTo>
                              <a:lnTo>
                                <a:pt x="806705" y="511745"/>
                              </a:lnTo>
                              <a:lnTo>
                                <a:pt x="813857" y="500223"/>
                              </a:lnTo>
                              <a:lnTo>
                                <a:pt x="820611" y="488701"/>
                              </a:lnTo>
                              <a:lnTo>
                                <a:pt x="826571" y="476782"/>
                              </a:lnTo>
                              <a:lnTo>
                                <a:pt x="831736" y="464862"/>
                              </a:lnTo>
                              <a:lnTo>
                                <a:pt x="836504" y="452545"/>
                              </a:lnTo>
                              <a:lnTo>
                                <a:pt x="840477" y="439831"/>
                              </a:lnTo>
                              <a:lnTo>
                                <a:pt x="844053" y="427117"/>
                              </a:lnTo>
                              <a:lnTo>
                                <a:pt x="846834" y="414005"/>
                              </a:lnTo>
                              <a:lnTo>
                                <a:pt x="849218" y="400894"/>
                              </a:lnTo>
                              <a:lnTo>
                                <a:pt x="850807" y="386988"/>
                              </a:lnTo>
                              <a:lnTo>
                                <a:pt x="851602" y="373479"/>
                              </a:lnTo>
                              <a:lnTo>
                                <a:pt x="851999" y="359175"/>
                              </a:lnTo>
                              <a:lnTo>
                                <a:pt x="851602" y="344872"/>
                              </a:lnTo>
                              <a:lnTo>
                                <a:pt x="850807" y="330966"/>
                              </a:lnTo>
                              <a:lnTo>
                                <a:pt x="849218" y="317457"/>
                              </a:lnTo>
                              <a:lnTo>
                                <a:pt x="846834" y="303948"/>
                              </a:lnTo>
                              <a:lnTo>
                                <a:pt x="844053" y="291234"/>
                              </a:lnTo>
                              <a:lnTo>
                                <a:pt x="840477" y="278123"/>
                              </a:lnTo>
                              <a:lnTo>
                                <a:pt x="836504" y="265806"/>
                              </a:lnTo>
                              <a:lnTo>
                                <a:pt x="831736" y="253092"/>
                              </a:lnTo>
                              <a:lnTo>
                                <a:pt x="826571" y="241172"/>
                              </a:lnTo>
                              <a:lnTo>
                                <a:pt x="820611" y="229253"/>
                              </a:lnTo>
                              <a:lnTo>
                                <a:pt x="813460" y="217730"/>
                              </a:lnTo>
                              <a:lnTo>
                                <a:pt x="806308" y="206605"/>
                              </a:lnTo>
                              <a:lnTo>
                                <a:pt x="798759" y="195481"/>
                              </a:lnTo>
                              <a:lnTo>
                                <a:pt x="789621" y="185150"/>
                              </a:lnTo>
                              <a:lnTo>
                                <a:pt x="780880" y="174820"/>
                              </a:lnTo>
                              <a:lnTo>
                                <a:pt x="770947" y="164092"/>
                              </a:lnTo>
                              <a:lnTo>
                                <a:pt x="760617" y="154556"/>
                              </a:lnTo>
                              <a:lnTo>
                                <a:pt x="750287" y="145021"/>
                              </a:lnTo>
                              <a:lnTo>
                                <a:pt x="739559" y="136677"/>
                              </a:lnTo>
                              <a:lnTo>
                                <a:pt x="728434" y="129128"/>
                              </a:lnTo>
                              <a:lnTo>
                                <a:pt x="717310" y="121976"/>
                              </a:lnTo>
                              <a:lnTo>
                                <a:pt x="705788" y="114825"/>
                              </a:lnTo>
                              <a:lnTo>
                                <a:pt x="693868" y="108865"/>
                              </a:lnTo>
                              <a:lnTo>
                                <a:pt x="682346" y="103700"/>
                              </a:lnTo>
                              <a:lnTo>
                                <a:pt x="669632" y="98932"/>
                              </a:lnTo>
                              <a:lnTo>
                                <a:pt x="657315" y="94959"/>
                              </a:lnTo>
                              <a:lnTo>
                                <a:pt x="644204" y="91383"/>
                              </a:lnTo>
                              <a:lnTo>
                                <a:pt x="631490" y="88204"/>
                              </a:lnTo>
                              <a:lnTo>
                                <a:pt x="617584" y="86218"/>
                              </a:lnTo>
                              <a:lnTo>
                                <a:pt x="604472" y="84628"/>
                              </a:lnTo>
                              <a:lnTo>
                                <a:pt x="590169" y="83436"/>
                              </a:lnTo>
                              <a:lnTo>
                                <a:pt x="576263" y="83436"/>
                              </a:lnTo>
                              <a:lnTo>
                                <a:pt x="561960" y="83436"/>
                              </a:lnTo>
                              <a:lnTo>
                                <a:pt x="548451" y="84628"/>
                              </a:lnTo>
                              <a:lnTo>
                                <a:pt x="534545" y="86218"/>
                              </a:lnTo>
                              <a:lnTo>
                                <a:pt x="521434" y="88204"/>
                              </a:lnTo>
                              <a:lnTo>
                                <a:pt x="507925" y="91383"/>
                              </a:lnTo>
                              <a:lnTo>
                                <a:pt x="495211" y="94959"/>
                              </a:lnTo>
                              <a:lnTo>
                                <a:pt x="482497" y="98932"/>
                              </a:lnTo>
                              <a:lnTo>
                                <a:pt x="470578" y="103700"/>
                              </a:lnTo>
                              <a:lnTo>
                                <a:pt x="458658" y="108865"/>
                              </a:lnTo>
                              <a:lnTo>
                                <a:pt x="446341" y="114825"/>
                              </a:lnTo>
                              <a:lnTo>
                                <a:pt x="435217" y="121976"/>
                              </a:lnTo>
                              <a:lnTo>
                                <a:pt x="423694" y="129128"/>
                              </a:lnTo>
                              <a:lnTo>
                                <a:pt x="412967" y="136677"/>
                              </a:lnTo>
                              <a:lnTo>
                                <a:pt x="401842" y="145021"/>
                              </a:lnTo>
                              <a:lnTo>
                                <a:pt x="391512" y="154556"/>
                              </a:lnTo>
                              <a:lnTo>
                                <a:pt x="381579" y="164092"/>
                              </a:lnTo>
                              <a:lnTo>
                                <a:pt x="381182" y="164092"/>
                              </a:lnTo>
                              <a:lnTo>
                                <a:pt x="371249" y="174820"/>
                              </a:lnTo>
                              <a:lnTo>
                                <a:pt x="362111" y="185150"/>
                              </a:lnTo>
                              <a:lnTo>
                                <a:pt x="353767" y="195481"/>
                              </a:lnTo>
                              <a:lnTo>
                                <a:pt x="345821" y="207003"/>
                              </a:lnTo>
                              <a:lnTo>
                                <a:pt x="338669" y="218128"/>
                              </a:lnTo>
                              <a:lnTo>
                                <a:pt x="331915" y="229253"/>
                              </a:lnTo>
                              <a:lnTo>
                                <a:pt x="325955" y="241172"/>
                              </a:lnTo>
                              <a:lnTo>
                                <a:pt x="320790" y="253092"/>
                              </a:lnTo>
                              <a:lnTo>
                                <a:pt x="315625" y="265806"/>
                              </a:lnTo>
                              <a:lnTo>
                                <a:pt x="311652" y="278123"/>
                              </a:lnTo>
                              <a:lnTo>
                                <a:pt x="308473" y="291234"/>
                              </a:lnTo>
                              <a:lnTo>
                                <a:pt x="305692" y="303948"/>
                              </a:lnTo>
                              <a:lnTo>
                                <a:pt x="303308" y="317457"/>
                              </a:lnTo>
                              <a:lnTo>
                                <a:pt x="301719" y="330966"/>
                              </a:lnTo>
                              <a:lnTo>
                                <a:pt x="300924" y="345269"/>
                              </a:lnTo>
                              <a:lnTo>
                                <a:pt x="300527" y="359175"/>
                              </a:lnTo>
                              <a:lnTo>
                                <a:pt x="300924" y="373479"/>
                              </a:lnTo>
                              <a:lnTo>
                                <a:pt x="301719" y="386988"/>
                              </a:lnTo>
                              <a:lnTo>
                                <a:pt x="303308" y="400894"/>
                              </a:lnTo>
                              <a:lnTo>
                                <a:pt x="305692" y="414005"/>
                              </a:lnTo>
                              <a:lnTo>
                                <a:pt x="308473" y="427514"/>
                              </a:lnTo>
                              <a:lnTo>
                                <a:pt x="311652" y="440228"/>
                              </a:lnTo>
                              <a:lnTo>
                                <a:pt x="315625" y="452545"/>
                              </a:lnTo>
                              <a:lnTo>
                                <a:pt x="320790" y="464862"/>
                              </a:lnTo>
                              <a:lnTo>
                                <a:pt x="325955" y="476782"/>
                              </a:lnTo>
                              <a:lnTo>
                                <a:pt x="331915" y="489098"/>
                              </a:lnTo>
                              <a:lnTo>
                                <a:pt x="338669" y="500223"/>
                              </a:lnTo>
                              <a:lnTo>
                                <a:pt x="345821" y="511745"/>
                              </a:lnTo>
                              <a:lnTo>
                                <a:pt x="353767" y="522870"/>
                              </a:lnTo>
                              <a:lnTo>
                                <a:pt x="362111" y="533201"/>
                              </a:lnTo>
                              <a:lnTo>
                                <a:pt x="371249" y="543928"/>
                              </a:lnTo>
                              <a:lnTo>
                                <a:pt x="381182" y="554258"/>
                              </a:lnTo>
                              <a:lnTo>
                                <a:pt x="387539" y="560218"/>
                              </a:lnTo>
                              <a:lnTo>
                                <a:pt x="393896" y="566575"/>
                              </a:lnTo>
                              <a:lnTo>
                                <a:pt x="400650" y="572138"/>
                              </a:lnTo>
                              <a:lnTo>
                                <a:pt x="407405" y="577700"/>
                              </a:lnTo>
                              <a:lnTo>
                                <a:pt x="414159" y="582468"/>
                              </a:lnTo>
                              <a:lnTo>
                                <a:pt x="420913" y="587633"/>
                              </a:lnTo>
                              <a:lnTo>
                                <a:pt x="428065" y="592401"/>
                              </a:lnTo>
                              <a:lnTo>
                                <a:pt x="435614" y="597169"/>
                              </a:lnTo>
                              <a:lnTo>
                                <a:pt x="442368" y="601142"/>
                              </a:lnTo>
                              <a:lnTo>
                                <a:pt x="449917" y="605115"/>
                              </a:lnTo>
                              <a:lnTo>
                                <a:pt x="457069" y="608691"/>
                              </a:lnTo>
                              <a:lnTo>
                                <a:pt x="465015" y="612267"/>
                              </a:lnTo>
                              <a:lnTo>
                                <a:pt x="472564" y="615445"/>
                              </a:lnTo>
                              <a:lnTo>
                                <a:pt x="480113" y="618227"/>
                              </a:lnTo>
                              <a:lnTo>
                                <a:pt x="488457" y="621008"/>
                              </a:lnTo>
                              <a:lnTo>
                                <a:pt x="496403" y="623789"/>
                              </a:lnTo>
                              <a:lnTo>
                                <a:pt x="498787" y="634914"/>
                              </a:lnTo>
                              <a:lnTo>
                                <a:pt x="501171" y="645642"/>
                              </a:lnTo>
                              <a:lnTo>
                                <a:pt x="505541" y="667891"/>
                              </a:lnTo>
                              <a:lnTo>
                                <a:pt x="508720" y="690141"/>
                              </a:lnTo>
                              <a:lnTo>
                                <a:pt x="511501" y="712788"/>
                              </a:lnTo>
                              <a:lnTo>
                                <a:pt x="498390" y="710404"/>
                              </a:lnTo>
                              <a:lnTo>
                                <a:pt x="484881" y="707226"/>
                              </a:lnTo>
                              <a:lnTo>
                                <a:pt x="472167" y="703253"/>
                              </a:lnTo>
                              <a:lnTo>
                                <a:pt x="459453" y="699279"/>
                              </a:lnTo>
                              <a:lnTo>
                                <a:pt x="446739" y="694909"/>
                              </a:lnTo>
                              <a:lnTo>
                                <a:pt x="434819" y="690141"/>
                              </a:lnTo>
                              <a:lnTo>
                                <a:pt x="422503" y="684579"/>
                              </a:lnTo>
                              <a:lnTo>
                                <a:pt x="410583" y="678619"/>
                              </a:lnTo>
                              <a:lnTo>
                                <a:pt x="398664" y="671864"/>
                              </a:lnTo>
                              <a:lnTo>
                                <a:pt x="387142" y="665110"/>
                              </a:lnTo>
                              <a:lnTo>
                                <a:pt x="376017" y="657561"/>
                              </a:lnTo>
                              <a:lnTo>
                                <a:pt x="364892" y="649615"/>
                              </a:lnTo>
                              <a:lnTo>
                                <a:pt x="354164" y="641271"/>
                              </a:lnTo>
                              <a:lnTo>
                                <a:pt x="343040" y="632133"/>
                              </a:lnTo>
                              <a:lnTo>
                                <a:pt x="332709" y="622994"/>
                              </a:lnTo>
                              <a:lnTo>
                                <a:pt x="322379" y="612664"/>
                              </a:lnTo>
                              <a:lnTo>
                                <a:pt x="309665" y="599553"/>
                              </a:lnTo>
                              <a:lnTo>
                                <a:pt x="297746" y="585647"/>
                              </a:lnTo>
                              <a:lnTo>
                                <a:pt x="286621" y="572138"/>
                              </a:lnTo>
                              <a:lnTo>
                                <a:pt x="276291" y="557437"/>
                              </a:lnTo>
                              <a:lnTo>
                                <a:pt x="267153" y="543134"/>
                              </a:lnTo>
                              <a:lnTo>
                                <a:pt x="258412" y="527638"/>
                              </a:lnTo>
                              <a:lnTo>
                                <a:pt x="250465" y="512540"/>
                              </a:lnTo>
                              <a:lnTo>
                                <a:pt x="243711" y="496647"/>
                              </a:lnTo>
                              <a:lnTo>
                                <a:pt x="237751" y="480755"/>
                              </a:lnTo>
                              <a:lnTo>
                                <a:pt x="231792" y="464465"/>
                              </a:lnTo>
                              <a:lnTo>
                                <a:pt x="227421" y="447777"/>
                              </a:lnTo>
                              <a:lnTo>
                                <a:pt x="223845" y="430693"/>
                              </a:lnTo>
                              <a:lnTo>
                                <a:pt x="221064" y="413211"/>
                              </a:lnTo>
                              <a:lnTo>
                                <a:pt x="219078" y="395331"/>
                              </a:lnTo>
                              <a:lnTo>
                                <a:pt x="217886" y="377452"/>
                              </a:lnTo>
                              <a:lnTo>
                                <a:pt x="217488" y="359175"/>
                              </a:lnTo>
                              <a:lnTo>
                                <a:pt x="217886" y="340502"/>
                              </a:lnTo>
                              <a:lnTo>
                                <a:pt x="219078" y="322622"/>
                              </a:lnTo>
                              <a:lnTo>
                                <a:pt x="221064" y="304743"/>
                              </a:lnTo>
                              <a:lnTo>
                                <a:pt x="223845" y="287658"/>
                              </a:lnTo>
                              <a:lnTo>
                                <a:pt x="227421" y="270574"/>
                              </a:lnTo>
                              <a:lnTo>
                                <a:pt x="231792" y="253886"/>
                              </a:lnTo>
                              <a:lnTo>
                                <a:pt x="237751" y="237596"/>
                              </a:lnTo>
                              <a:lnTo>
                                <a:pt x="243711" y="221306"/>
                              </a:lnTo>
                              <a:lnTo>
                                <a:pt x="250465" y="205811"/>
                              </a:lnTo>
                              <a:lnTo>
                                <a:pt x="258412" y="190315"/>
                              </a:lnTo>
                              <a:lnTo>
                                <a:pt x="267153" y="175615"/>
                              </a:lnTo>
                              <a:lnTo>
                                <a:pt x="276291" y="160516"/>
                              </a:lnTo>
                              <a:lnTo>
                                <a:pt x="286621" y="146610"/>
                              </a:lnTo>
                              <a:lnTo>
                                <a:pt x="297746" y="132307"/>
                              </a:lnTo>
                              <a:lnTo>
                                <a:pt x="309665" y="118798"/>
                              </a:lnTo>
                              <a:lnTo>
                                <a:pt x="322379" y="105289"/>
                              </a:lnTo>
                              <a:lnTo>
                                <a:pt x="335491" y="92575"/>
                              </a:lnTo>
                              <a:lnTo>
                                <a:pt x="349397" y="80655"/>
                              </a:lnTo>
                              <a:lnTo>
                                <a:pt x="363303" y="69530"/>
                              </a:lnTo>
                              <a:lnTo>
                                <a:pt x="378003" y="59200"/>
                              </a:lnTo>
                              <a:lnTo>
                                <a:pt x="392307" y="50062"/>
                              </a:lnTo>
                              <a:lnTo>
                                <a:pt x="407405" y="41321"/>
                              </a:lnTo>
                              <a:lnTo>
                                <a:pt x="422900" y="33374"/>
                              </a:lnTo>
                              <a:lnTo>
                                <a:pt x="438395" y="26620"/>
                              </a:lnTo>
                              <a:lnTo>
                                <a:pt x="454288" y="20263"/>
                              </a:lnTo>
                              <a:lnTo>
                                <a:pt x="470975" y="15098"/>
                              </a:lnTo>
                              <a:lnTo>
                                <a:pt x="487662" y="10727"/>
                              </a:lnTo>
                              <a:lnTo>
                                <a:pt x="504747" y="7151"/>
                              </a:lnTo>
                              <a:lnTo>
                                <a:pt x="522228" y="3973"/>
                              </a:lnTo>
                              <a:lnTo>
                                <a:pt x="539710" y="1589"/>
                              </a:lnTo>
                              <a:lnTo>
                                <a:pt x="557589" y="397"/>
                              </a:lnTo>
                              <a:lnTo>
                                <a:pt x="57626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00" style="position:absolute;left:0pt;margin-left:222.3pt;margin-top:272.6pt;height:24pt;width:17.25pt;z-index:251734016;v-text-anchor:middle;mso-width-relative:page;mso-height-relative:page;" fillcolor="#5B9BD5 [3204]" filled="t" stroked="f" coordsize="1646238,2433638" o:gfxdata="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" path="m577732,161925l586070,162719,593614,163910,597585,164703,601953,165894,605526,167482,609100,169069,612674,171053,616247,173435,619821,176610,623394,179388,626968,182563,630145,186135,633321,190103,636498,194469,639674,199232,642454,204788,645233,210344,648013,216297,650792,222647,653969,229394,656351,237332,658733,245269,838208,927100,840193,928291,841781,933450,899356,921941,911665,922338,923180,923529,935489,924719,946607,926704,957725,929482,969240,932657,979960,936229,991078,939800,1001402,944166,1011726,948929,1022049,954485,1031976,960438,1041506,966788,1051432,973535,1060565,980679,1069697,988616,1076050,994172,1081212,999729,1086374,1005682,1090345,1012032,1126478,1071960,1183258,1074341,1184847,1075532,1199538,1077913,1214230,1081088,1228524,1085057,1242818,1089422,1256716,1094582,1271010,1100932,1284510,1106885,1298011,1114029,1310717,1121172,1323820,1129507,1336129,1137444,1348041,1146175,1359953,1155700,1371071,1165225,1381792,1175147,1392115,1185863,1408792,1204119,1424278,1223566,1439763,1243410,1454058,1263254,1467955,1283891,1480264,1305322,1492970,1327150,1504088,1348582,1505279,1351360,1506471,1352154,1508059,1352550,1518780,1353344,1528309,1355329,1537839,1357710,1546971,1360885,1555707,1364457,1563648,1368822,1571590,1373982,1578737,1379935,1585487,1385888,1591840,1392238,1597796,1398985,1603752,1406525,1608914,1413669,1613678,1421607,1618046,1429544,1622017,1437879,1625988,1446213,1629561,1454547,1632738,1463279,1635517,1471613,1637900,1479947,1639885,1488282,1641473,1497013,1643062,1504950,1644253,1512491,1645047,1520429,1645841,1527969,1646238,1534716,1646238,1541463,1646238,1548210,1645841,1553766,1645444,1558925,1643458,1570832,1642267,1583532,1641473,1595835,1640679,1608535,1634723,1749029,1628370,1889126,1627973,1902222,1626385,1915716,1625194,1928416,1623208,1941910,1621223,1954610,1618840,1968104,1616061,1980804,1612884,1993504,1604546,2026444,1595414,2058988,1586281,2091532,1577148,2123679,1579134,2125663,1617252,2294732,1571590,2303463,1487411,2318147,1251951,2359026,1000608,2402285,897370,2420541,824310,2433638,785398,2236391,781030,2228851,776662,2221707,771897,2214563,767133,2207816,761574,2201069,756015,2194719,750456,2188369,744897,2182416,738544,2176463,732191,2170907,725441,2165351,719088,2159794,711940,2155032,704396,2149873,697249,2145507,689705,2141141,678984,2135585,668660,2130029,648807,2118519,630145,2106216,611482,2093119,593217,2080022,576144,2065735,559070,2051447,543187,2035969,526907,2020491,511422,2004616,496333,1988344,481245,1971676,466951,1954610,452259,1937147,424067,1902222,418111,1894285,412552,1886744,401435,1870472,391508,1853804,381978,1837532,372846,1820069,364110,1803401,356169,1785541,348228,1768079,332345,1733551,324404,1716485,316065,1699022,307727,1682354,298991,1666082,289462,1649413,279535,1633935,275962,1624410,271594,1614885,266829,1605360,261667,1595835,256505,1586310,250946,1577182,239431,1558132,227122,1539479,214813,1521619,190592,1486694,185827,1479154,181063,1470422,170342,1450579,164783,1441054,159224,1431132,156444,1427163,153268,1423194,149694,1419622,146518,1416447,143738,1413272,140959,1409304,138576,1404541,136591,1398985,134209,1393429,132620,1387475,129047,1373982,125870,1360488,122694,1346994,120311,1335485,117532,1325563,109194,1300560,100458,1276350,95296,1264047,90531,1252538,85767,1241425,80208,1229916,77031,1223566,73458,1217216,65119,1203722,55987,1190625,46457,1177132,26207,1150938,6353,1125538,3574,1121172,1589,1116410,397,1111250,0,1106091,0,1100535,794,1094582,1986,1088629,3574,1083072,5559,1077516,8339,1071960,11118,1066404,14295,1061641,17868,1056879,21045,1052910,24618,1048941,28192,1045766,33751,1041400,39310,1037432,45663,1034257,52016,1031479,58369,1029097,64722,1027113,71869,1025922,78619,1024732,85767,1023938,92517,1023541,100061,1023938,107208,1024335,114355,1024732,121503,1025922,129047,1027510,136194,1029097,143341,1031082,150488,1033066,157636,1035844,164783,1038622,171533,1041400,177886,1044972,185033,1048544,191386,1052116,197739,1055688,203695,1059657,209651,1064022,215210,1067991,220769,1072754,225534,1077516,230299,1081882,235064,1086644,239828,1092200,244593,1097757,252932,1109663,260873,1121966,268814,1135063,283903,1160463,291447,1173163,299388,1185069,306139,1195785,312889,1206897,327580,1230710,342272,1255713,357757,1281113,365699,1293416,373640,1305719,382375,1317229,390714,1328738,399846,1339454,409376,1348979,418905,1358504,423670,1362472,428832,1366441,437171,1372791,445112,1378744,453450,1383904,462186,1388666,470921,1392635,479260,1396207,488789,1399382,497525,1402160,506657,1404144,516187,1405732,525716,1407319,535246,1408113,545172,1408113,555099,1407716,565423,1406922,575746,1404938,578923,1404541,582497,1402954,586467,1401366,590041,1398985,594012,1395810,597585,1392635,601556,1389460,604335,1385491,609894,1379141,614659,1372394,619424,1365647,623394,1358900,627762,1352154,631336,1344613,634512,1337469,637292,1330325,640071,1323182,642057,1315244,644042,1307704,645233,1299766,646424,1291829,647218,1283891,647616,1275557,648013,1267619,647616,1259682,647218,1252538,646424,1245394,645233,1237457,466951,280988,465362,271463,464568,263128,464568,254397,464965,246857,465759,239316,467348,232569,468936,225822,471318,219869,473701,214313,476480,209153,479657,204391,482833,199628,486407,195263,490775,191691,494348,188119,498319,184944,502289,182166,506657,179785,514201,175419,522143,171450,528893,169069,534849,167482,539614,166291,543981,165497,552320,163910,561055,162719,569393,162322,577732,161925xm576263,0l594539,397,612419,1589,630298,3973,647780,7151,664864,10727,681551,15098,697841,20263,714131,26620,729626,33374,745122,41321,759822,50062,774920,59200,788826,69530,803130,80655,816638,92575,830147,105289,842464,118798,854780,132307,865508,146610,876235,160516,885374,175615,894115,190315,901664,205811,908815,221306,915172,237596,920337,253886,924708,270574,928284,287658,931462,304743,933449,322622,934641,340502,935038,359175,934641,377452,933449,395331,931462,413211,928284,430693,924708,447777,920337,464465,915172,480755,908815,496647,901664,512540,894115,527638,885374,543134,876235,557437,865508,572138,854780,585647,842464,599553,830147,612664,830147,613061,822201,620611,813857,628160,805911,634914,797964,641668,791607,619419,785250,597963,778496,576111,771344,553861,780880,543928,790018,533201,798759,522473,806705,511745,813857,500223,820611,488701,826571,476782,831736,464862,836504,452545,840477,439831,844053,427117,846834,414005,849218,400894,850807,386988,851602,373479,851999,359175,851602,344872,850807,330966,849218,317457,846834,303948,844053,291234,840477,278123,836504,265806,831736,253092,826571,241172,820611,229253,813460,217730,806308,206605,798759,195481,789621,185150,780880,174820,770947,164092,760617,154556,750287,145021,739559,136677,728434,129128,717310,121976,705788,114825,693868,108865,682346,103700,669632,98932,657315,94959,644204,91383,631490,88204,617584,86218,604472,84628,590169,83436,576263,83436,561960,83436,548451,84628,534545,86218,521434,88204,507925,91383,495211,94959,482497,98932,470578,103700,458658,108865,446341,114825,435217,121976,423694,129128,412967,136677,401842,145021,391512,154556,381579,164092,381182,164092,371249,174820,362111,185150,353767,195481,345821,207003,338669,218128,331915,229253,325955,241172,320790,253092,315625,265806,311652,278123,308473,291234,305692,303948,303308,317457,301719,330966,300924,345269,300527,359175,300924,373479,301719,386988,303308,400894,305692,414005,308473,427514,311652,440228,315625,452545,320790,464862,325955,476782,331915,489098,338669,500223,345821,511745,353767,522870,362111,533201,371249,543928,381182,554258,387539,560218,393896,566575,400650,572138,407405,577700,414159,582468,420913,587633,428065,592401,435614,597169,442368,601142,449917,605115,457069,608691,465015,612267,472564,615445,480113,618227,488457,621008,496403,623789,498787,634914,501171,645642,505541,667891,508720,690141,511501,712788,498390,710404,484881,707226,472167,703253,459453,699279,446739,694909,434819,690141,422503,684579,410583,678619,398664,671864,387142,665110,376017,657561,364892,649615,354164,641271,343040,632133,332709,622994,322379,612664,309665,599553,297746,585647,286621,572138,276291,557437,267153,543134,258412,527638,250465,512540,243711,496647,237751,480755,231792,464465,227421,447777,223845,430693,221064,413211,219078,395331,217886,377452,217488,359175,217886,340502,219078,322622,221064,304743,223845,287658,227421,270574,231792,253886,237751,237596,243711,221306,250465,205811,258412,190315,267153,175615,276291,160516,286621,146610,297746,132307,309665,118798,322379,105289,335491,92575,349397,80655,363303,69530,378003,59200,392307,50062,407405,41321,422900,33374,438395,26620,454288,20263,470975,15098,487662,10727,504747,7151,522228,3973,539710,1589,557589,397,576263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2689860</wp:posOffset>
                </wp:positionH>
                <wp:positionV relativeFrom="paragraph">
                  <wp:posOffset>3215640</wp:posOffset>
                </wp:positionV>
                <wp:extent cx="428625" cy="152400"/>
                <wp:effectExtent l="19050" t="19050" r="28575" b="38100"/>
                <wp:wrapNone/>
                <wp:docPr id="192" name="左右箭头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524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9" type="#_x0000_t69" style="position:absolute;left:0pt;margin-left:211.8pt;margin-top:253.2pt;height:12pt;width:33.75pt;z-index:251731968;v-text-anchor:middle;mso-width-relative:page;mso-height-relative:page;" fillcolor="#5B9BD5 [3204]" filled="t" stroked="t" coordsize="21600,21600" o:gfxdata="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1dluv9cAAAALAQAADwAAAAAAAAABACAAAAAiAAAA&#10;ZHJzL2Rvd25yZXYueG1sUEsBAhQAFAAAAAgAh07iQPKFDfN6AgAA2gQAAA4AAAAAAAAAAQAgAAAA&#10;JgEAAGRycy9lMm9Eb2MueG1sUEsFBgAAAAAGAAYAWQEAABIGAAAAAA==&#10;" adj="384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970915</wp:posOffset>
                </wp:positionH>
                <wp:positionV relativeFrom="paragraph">
                  <wp:posOffset>1292860</wp:posOffset>
                </wp:positionV>
                <wp:extent cx="3219450" cy="335280"/>
                <wp:effectExtent l="38100" t="0" r="19050" b="102870"/>
                <wp:wrapNone/>
                <wp:docPr id="190" name="直接箭头连接符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9450" cy="3352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6.45pt;margin-top:101.8pt;height:26.4pt;width:253.5pt;z-index:251727872;mso-width-relative:page;mso-height-relative:page;" filled="f" stroked="t" coordsize="21600,21600" o:gfxdata="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XviEG1gAAAAsBAAAPAAAAAAAAAAEAIAAAACIAAABkcnMvZG93&#10;bnJldi54bWxQSwECFAAUAAAACACHTuJABrVPfQICAAC2AwAADgAAAAAAAAABACAAAAAlAQAAZHJz&#10;L2Uyb0RvYy54bWxQSwUGAAAAAAYABgBZAQAAmQ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4335145" cy="6530340"/>
            <wp:effectExtent l="0" t="0" r="8255" b="7620"/>
            <wp:docPr id="189" name="图片 189" descr="酒页面头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 descr="酒页面头部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4486910</wp:posOffset>
                </wp:positionH>
                <wp:positionV relativeFrom="paragraph">
                  <wp:posOffset>2167890</wp:posOffset>
                </wp:positionV>
                <wp:extent cx="411480" cy="434340"/>
                <wp:effectExtent l="0" t="0" r="7620" b="3810"/>
                <wp:wrapNone/>
                <wp:docPr id="201" name="文本框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3pt;margin-top:170.7pt;height:34.2pt;width:32.4pt;z-index:251750400;mso-width-relative:page;mso-height-relative:page;" fillcolor="#FFFFFF [3201]" filled="t" stroked="f" coordsize="21600,21600" o:gfxdata="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aXzUbtYAAAALAQAADwAAAAAAAAABACAAAAAiAAAAZHJzL2Rvd25yZXYueG1s&#10;UEsBAhQAFAAAAAgAh07iQIzetQEzAgAARAQAAA4AAAAAAAAAAQAgAAAAJQEAAGRycy9lMm9Eb2Mu&#10;eG1sUEsFBgAAAAAGAAYAWQEAAM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3880485</wp:posOffset>
                </wp:positionH>
                <wp:positionV relativeFrom="paragraph">
                  <wp:posOffset>259080</wp:posOffset>
                </wp:positionV>
                <wp:extent cx="411480" cy="434340"/>
                <wp:effectExtent l="0" t="0" r="7620" b="3810"/>
                <wp:wrapNone/>
                <wp:docPr id="200" name="文本框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55pt;margin-top:20.4pt;height:34.2pt;width:32.4pt;z-index:251748352;mso-width-relative:page;mso-height-relative:page;" fillcolor="#FFFFFF [3201]" filled="t" stroked="f" coordsize="21600,21600" o:gfxdata="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BTp7a9UAAAAKAQAADwAAAAAAAAABACAAAAAiAAAAZHJzL2Rvd25yZXYueG1s&#10;UEsBAhQAFAAAAAgAh07iQCnPKVw0AgAARAQAAA4AAAAAAAAAAQAgAAAAJAEAAGRycy9lMm9Eb2Mu&#10;eG1sUEsFBgAAAAAGAAYAWQEAAM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1865630</wp:posOffset>
                </wp:positionH>
                <wp:positionV relativeFrom="paragraph">
                  <wp:posOffset>2567940</wp:posOffset>
                </wp:positionV>
                <wp:extent cx="219075" cy="304800"/>
                <wp:effectExtent l="0" t="0" r="9525" b="0"/>
                <wp:wrapNone/>
                <wp:docPr id="199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9075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46238" h="2433638">
                              <a:moveTo>
                                <a:pt x="577732" y="161925"/>
                              </a:moveTo>
                              <a:lnTo>
                                <a:pt x="586070" y="162719"/>
                              </a:lnTo>
                              <a:lnTo>
                                <a:pt x="593614" y="163910"/>
                              </a:lnTo>
                              <a:lnTo>
                                <a:pt x="597585" y="164703"/>
                              </a:lnTo>
                              <a:lnTo>
                                <a:pt x="601953" y="165894"/>
                              </a:lnTo>
                              <a:lnTo>
                                <a:pt x="605526" y="167482"/>
                              </a:lnTo>
                              <a:lnTo>
                                <a:pt x="609100" y="169069"/>
                              </a:lnTo>
                              <a:lnTo>
                                <a:pt x="612674" y="171053"/>
                              </a:lnTo>
                              <a:lnTo>
                                <a:pt x="616247" y="173435"/>
                              </a:lnTo>
                              <a:lnTo>
                                <a:pt x="619821" y="176610"/>
                              </a:lnTo>
                              <a:lnTo>
                                <a:pt x="623394" y="179388"/>
                              </a:lnTo>
                              <a:lnTo>
                                <a:pt x="626968" y="182563"/>
                              </a:lnTo>
                              <a:lnTo>
                                <a:pt x="630145" y="186135"/>
                              </a:lnTo>
                              <a:lnTo>
                                <a:pt x="633321" y="190103"/>
                              </a:lnTo>
                              <a:lnTo>
                                <a:pt x="636498" y="194469"/>
                              </a:lnTo>
                              <a:lnTo>
                                <a:pt x="639674" y="199232"/>
                              </a:lnTo>
                              <a:lnTo>
                                <a:pt x="642454" y="204788"/>
                              </a:lnTo>
                              <a:lnTo>
                                <a:pt x="645233" y="210344"/>
                              </a:lnTo>
                              <a:lnTo>
                                <a:pt x="648013" y="216297"/>
                              </a:lnTo>
                              <a:lnTo>
                                <a:pt x="650792" y="222647"/>
                              </a:lnTo>
                              <a:lnTo>
                                <a:pt x="653969" y="229394"/>
                              </a:lnTo>
                              <a:lnTo>
                                <a:pt x="656351" y="237332"/>
                              </a:lnTo>
                              <a:lnTo>
                                <a:pt x="658733" y="245269"/>
                              </a:lnTo>
                              <a:lnTo>
                                <a:pt x="838208" y="927100"/>
                              </a:lnTo>
                              <a:lnTo>
                                <a:pt x="840193" y="928291"/>
                              </a:lnTo>
                              <a:lnTo>
                                <a:pt x="841781" y="933450"/>
                              </a:lnTo>
                              <a:lnTo>
                                <a:pt x="899356" y="921941"/>
                              </a:lnTo>
                              <a:lnTo>
                                <a:pt x="911665" y="922338"/>
                              </a:lnTo>
                              <a:lnTo>
                                <a:pt x="923180" y="923529"/>
                              </a:lnTo>
                              <a:lnTo>
                                <a:pt x="935489" y="924719"/>
                              </a:lnTo>
                              <a:lnTo>
                                <a:pt x="946607" y="926704"/>
                              </a:lnTo>
                              <a:lnTo>
                                <a:pt x="957725" y="929482"/>
                              </a:lnTo>
                              <a:lnTo>
                                <a:pt x="969240" y="932657"/>
                              </a:lnTo>
                              <a:lnTo>
                                <a:pt x="979960" y="936229"/>
                              </a:lnTo>
                              <a:lnTo>
                                <a:pt x="991078" y="939800"/>
                              </a:lnTo>
                              <a:lnTo>
                                <a:pt x="1001402" y="944166"/>
                              </a:lnTo>
                              <a:lnTo>
                                <a:pt x="1011726" y="948929"/>
                              </a:lnTo>
                              <a:lnTo>
                                <a:pt x="1022049" y="954485"/>
                              </a:lnTo>
                              <a:lnTo>
                                <a:pt x="1031976" y="960438"/>
                              </a:lnTo>
                              <a:lnTo>
                                <a:pt x="1041506" y="966788"/>
                              </a:lnTo>
                              <a:lnTo>
                                <a:pt x="1051432" y="973535"/>
                              </a:lnTo>
                              <a:lnTo>
                                <a:pt x="1060565" y="980679"/>
                              </a:lnTo>
                              <a:lnTo>
                                <a:pt x="1069697" y="988616"/>
                              </a:lnTo>
                              <a:lnTo>
                                <a:pt x="1076050" y="994172"/>
                              </a:lnTo>
                              <a:lnTo>
                                <a:pt x="1081212" y="999729"/>
                              </a:lnTo>
                              <a:lnTo>
                                <a:pt x="1086374" y="1005682"/>
                              </a:lnTo>
                              <a:lnTo>
                                <a:pt x="1090345" y="1012032"/>
                              </a:lnTo>
                              <a:lnTo>
                                <a:pt x="1126478" y="1071960"/>
                              </a:lnTo>
                              <a:lnTo>
                                <a:pt x="1183258" y="1074341"/>
                              </a:lnTo>
                              <a:lnTo>
                                <a:pt x="1184847" y="1075532"/>
                              </a:lnTo>
                              <a:lnTo>
                                <a:pt x="1199538" y="1077913"/>
                              </a:lnTo>
                              <a:lnTo>
                                <a:pt x="1214230" y="1081088"/>
                              </a:lnTo>
                              <a:lnTo>
                                <a:pt x="1228524" y="1085057"/>
                              </a:lnTo>
                              <a:lnTo>
                                <a:pt x="1242818" y="1089422"/>
                              </a:lnTo>
                              <a:lnTo>
                                <a:pt x="1256716" y="1094582"/>
                              </a:lnTo>
                              <a:lnTo>
                                <a:pt x="1271010" y="1100932"/>
                              </a:lnTo>
                              <a:lnTo>
                                <a:pt x="1284510" y="1106885"/>
                              </a:lnTo>
                              <a:lnTo>
                                <a:pt x="1298011" y="1114029"/>
                              </a:lnTo>
                              <a:lnTo>
                                <a:pt x="1310717" y="1121172"/>
                              </a:lnTo>
                              <a:lnTo>
                                <a:pt x="1323820" y="1129507"/>
                              </a:lnTo>
                              <a:lnTo>
                                <a:pt x="1336129" y="1137444"/>
                              </a:lnTo>
                              <a:lnTo>
                                <a:pt x="1348041" y="1146175"/>
                              </a:lnTo>
                              <a:lnTo>
                                <a:pt x="1359953" y="1155700"/>
                              </a:lnTo>
                              <a:lnTo>
                                <a:pt x="1371071" y="1165225"/>
                              </a:lnTo>
                              <a:lnTo>
                                <a:pt x="1381792" y="1175147"/>
                              </a:lnTo>
                              <a:lnTo>
                                <a:pt x="1392115" y="1185863"/>
                              </a:lnTo>
                              <a:lnTo>
                                <a:pt x="1408792" y="1204119"/>
                              </a:lnTo>
                              <a:lnTo>
                                <a:pt x="1424278" y="1223566"/>
                              </a:lnTo>
                              <a:lnTo>
                                <a:pt x="1439763" y="1243410"/>
                              </a:lnTo>
                              <a:lnTo>
                                <a:pt x="1454058" y="1263254"/>
                              </a:lnTo>
                              <a:lnTo>
                                <a:pt x="1467955" y="1283891"/>
                              </a:lnTo>
                              <a:lnTo>
                                <a:pt x="1480264" y="1305322"/>
                              </a:lnTo>
                              <a:lnTo>
                                <a:pt x="1492970" y="1327150"/>
                              </a:lnTo>
                              <a:lnTo>
                                <a:pt x="1504088" y="1348582"/>
                              </a:lnTo>
                              <a:lnTo>
                                <a:pt x="1505279" y="1351360"/>
                              </a:lnTo>
                              <a:lnTo>
                                <a:pt x="1506471" y="1352154"/>
                              </a:lnTo>
                              <a:lnTo>
                                <a:pt x="1508059" y="1352550"/>
                              </a:lnTo>
                              <a:lnTo>
                                <a:pt x="1518780" y="1353344"/>
                              </a:lnTo>
                              <a:lnTo>
                                <a:pt x="1528309" y="1355329"/>
                              </a:lnTo>
                              <a:lnTo>
                                <a:pt x="1537839" y="1357710"/>
                              </a:lnTo>
                              <a:lnTo>
                                <a:pt x="1546971" y="1360885"/>
                              </a:lnTo>
                              <a:lnTo>
                                <a:pt x="1555707" y="1364457"/>
                              </a:lnTo>
                              <a:lnTo>
                                <a:pt x="1563648" y="1368822"/>
                              </a:lnTo>
                              <a:lnTo>
                                <a:pt x="1571590" y="1373982"/>
                              </a:lnTo>
                              <a:lnTo>
                                <a:pt x="1578737" y="1379935"/>
                              </a:lnTo>
                              <a:lnTo>
                                <a:pt x="1585487" y="1385888"/>
                              </a:lnTo>
                              <a:lnTo>
                                <a:pt x="1591840" y="1392238"/>
                              </a:lnTo>
                              <a:lnTo>
                                <a:pt x="1597796" y="1398985"/>
                              </a:lnTo>
                              <a:lnTo>
                                <a:pt x="1603752" y="1406525"/>
                              </a:lnTo>
                              <a:lnTo>
                                <a:pt x="1608914" y="1413669"/>
                              </a:lnTo>
                              <a:lnTo>
                                <a:pt x="1613678" y="1421607"/>
                              </a:lnTo>
                              <a:lnTo>
                                <a:pt x="1618046" y="1429544"/>
                              </a:lnTo>
                              <a:lnTo>
                                <a:pt x="1622017" y="1437879"/>
                              </a:lnTo>
                              <a:lnTo>
                                <a:pt x="1625988" y="1446213"/>
                              </a:lnTo>
                              <a:lnTo>
                                <a:pt x="1629561" y="1454547"/>
                              </a:lnTo>
                              <a:lnTo>
                                <a:pt x="1632738" y="1463279"/>
                              </a:lnTo>
                              <a:lnTo>
                                <a:pt x="1635517" y="1471613"/>
                              </a:lnTo>
                              <a:lnTo>
                                <a:pt x="1637900" y="1479947"/>
                              </a:lnTo>
                              <a:lnTo>
                                <a:pt x="1639885" y="1488282"/>
                              </a:lnTo>
                              <a:lnTo>
                                <a:pt x="1641473" y="1497013"/>
                              </a:lnTo>
                              <a:lnTo>
                                <a:pt x="1643062" y="1504950"/>
                              </a:lnTo>
                              <a:lnTo>
                                <a:pt x="1644253" y="1512491"/>
                              </a:lnTo>
                              <a:lnTo>
                                <a:pt x="1645047" y="1520429"/>
                              </a:lnTo>
                              <a:lnTo>
                                <a:pt x="1645841" y="1527969"/>
                              </a:lnTo>
                              <a:lnTo>
                                <a:pt x="1646238" y="1534716"/>
                              </a:lnTo>
                              <a:lnTo>
                                <a:pt x="1646238" y="1541463"/>
                              </a:lnTo>
                              <a:lnTo>
                                <a:pt x="1646238" y="1548210"/>
                              </a:lnTo>
                              <a:lnTo>
                                <a:pt x="1645841" y="1553766"/>
                              </a:lnTo>
                              <a:lnTo>
                                <a:pt x="1645444" y="1558925"/>
                              </a:lnTo>
                              <a:lnTo>
                                <a:pt x="1643458" y="1570832"/>
                              </a:lnTo>
                              <a:lnTo>
                                <a:pt x="1642267" y="1583532"/>
                              </a:lnTo>
                              <a:lnTo>
                                <a:pt x="1641473" y="1595835"/>
                              </a:lnTo>
                              <a:lnTo>
                                <a:pt x="1640679" y="1608535"/>
                              </a:lnTo>
                              <a:lnTo>
                                <a:pt x="1634723" y="1749029"/>
                              </a:lnTo>
                              <a:lnTo>
                                <a:pt x="1628370" y="1889126"/>
                              </a:lnTo>
                              <a:lnTo>
                                <a:pt x="1627973" y="1902222"/>
                              </a:lnTo>
                              <a:lnTo>
                                <a:pt x="1626385" y="1915716"/>
                              </a:lnTo>
                              <a:lnTo>
                                <a:pt x="1625194" y="1928416"/>
                              </a:lnTo>
                              <a:lnTo>
                                <a:pt x="1623208" y="1941910"/>
                              </a:lnTo>
                              <a:lnTo>
                                <a:pt x="1621223" y="1954610"/>
                              </a:lnTo>
                              <a:lnTo>
                                <a:pt x="1618840" y="1968104"/>
                              </a:lnTo>
                              <a:lnTo>
                                <a:pt x="1616061" y="1980804"/>
                              </a:lnTo>
                              <a:lnTo>
                                <a:pt x="1612884" y="1993504"/>
                              </a:lnTo>
                              <a:lnTo>
                                <a:pt x="1604546" y="2026444"/>
                              </a:lnTo>
                              <a:lnTo>
                                <a:pt x="1595414" y="2058988"/>
                              </a:lnTo>
                              <a:lnTo>
                                <a:pt x="1586281" y="2091532"/>
                              </a:lnTo>
                              <a:lnTo>
                                <a:pt x="1577148" y="2123679"/>
                              </a:lnTo>
                              <a:lnTo>
                                <a:pt x="1579134" y="2125663"/>
                              </a:lnTo>
                              <a:lnTo>
                                <a:pt x="1617252" y="2294732"/>
                              </a:lnTo>
                              <a:lnTo>
                                <a:pt x="1571590" y="2303463"/>
                              </a:lnTo>
                              <a:lnTo>
                                <a:pt x="1487411" y="2318147"/>
                              </a:lnTo>
                              <a:lnTo>
                                <a:pt x="1251951" y="2359026"/>
                              </a:lnTo>
                              <a:lnTo>
                                <a:pt x="1000608" y="2402285"/>
                              </a:lnTo>
                              <a:lnTo>
                                <a:pt x="897370" y="2420541"/>
                              </a:lnTo>
                              <a:lnTo>
                                <a:pt x="824310" y="2433638"/>
                              </a:lnTo>
                              <a:lnTo>
                                <a:pt x="785398" y="2236391"/>
                              </a:lnTo>
                              <a:lnTo>
                                <a:pt x="781030" y="2228851"/>
                              </a:lnTo>
                              <a:lnTo>
                                <a:pt x="776662" y="2221707"/>
                              </a:lnTo>
                              <a:lnTo>
                                <a:pt x="771897" y="2214563"/>
                              </a:lnTo>
                              <a:lnTo>
                                <a:pt x="767133" y="2207816"/>
                              </a:lnTo>
                              <a:lnTo>
                                <a:pt x="761574" y="2201069"/>
                              </a:lnTo>
                              <a:lnTo>
                                <a:pt x="756015" y="2194719"/>
                              </a:lnTo>
                              <a:lnTo>
                                <a:pt x="750456" y="2188369"/>
                              </a:lnTo>
                              <a:lnTo>
                                <a:pt x="744897" y="2182416"/>
                              </a:lnTo>
                              <a:lnTo>
                                <a:pt x="738544" y="2176463"/>
                              </a:lnTo>
                              <a:lnTo>
                                <a:pt x="732191" y="2170907"/>
                              </a:lnTo>
                              <a:lnTo>
                                <a:pt x="725441" y="2165351"/>
                              </a:lnTo>
                              <a:lnTo>
                                <a:pt x="719088" y="2159794"/>
                              </a:lnTo>
                              <a:lnTo>
                                <a:pt x="711940" y="2155032"/>
                              </a:lnTo>
                              <a:lnTo>
                                <a:pt x="704396" y="2149873"/>
                              </a:lnTo>
                              <a:lnTo>
                                <a:pt x="697249" y="2145507"/>
                              </a:lnTo>
                              <a:lnTo>
                                <a:pt x="689705" y="2141141"/>
                              </a:lnTo>
                              <a:lnTo>
                                <a:pt x="678984" y="2135585"/>
                              </a:lnTo>
                              <a:lnTo>
                                <a:pt x="668660" y="2130029"/>
                              </a:lnTo>
                              <a:lnTo>
                                <a:pt x="648807" y="2118519"/>
                              </a:lnTo>
                              <a:lnTo>
                                <a:pt x="630145" y="2106216"/>
                              </a:lnTo>
                              <a:lnTo>
                                <a:pt x="611482" y="2093119"/>
                              </a:lnTo>
                              <a:lnTo>
                                <a:pt x="593217" y="2080022"/>
                              </a:lnTo>
                              <a:lnTo>
                                <a:pt x="576144" y="2065735"/>
                              </a:lnTo>
                              <a:lnTo>
                                <a:pt x="559070" y="2051447"/>
                              </a:lnTo>
                              <a:lnTo>
                                <a:pt x="543187" y="2035969"/>
                              </a:lnTo>
                              <a:lnTo>
                                <a:pt x="526907" y="2020491"/>
                              </a:lnTo>
                              <a:lnTo>
                                <a:pt x="511422" y="2004616"/>
                              </a:lnTo>
                              <a:lnTo>
                                <a:pt x="496333" y="1988344"/>
                              </a:lnTo>
                              <a:lnTo>
                                <a:pt x="481245" y="1971676"/>
                              </a:lnTo>
                              <a:lnTo>
                                <a:pt x="466951" y="1954610"/>
                              </a:lnTo>
                              <a:lnTo>
                                <a:pt x="452259" y="1937147"/>
                              </a:lnTo>
                              <a:lnTo>
                                <a:pt x="424067" y="1902222"/>
                              </a:lnTo>
                              <a:lnTo>
                                <a:pt x="418111" y="1894285"/>
                              </a:lnTo>
                              <a:lnTo>
                                <a:pt x="412552" y="1886744"/>
                              </a:lnTo>
                              <a:lnTo>
                                <a:pt x="401435" y="1870472"/>
                              </a:lnTo>
                              <a:lnTo>
                                <a:pt x="391508" y="1853804"/>
                              </a:lnTo>
                              <a:lnTo>
                                <a:pt x="381978" y="1837532"/>
                              </a:lnTo>
                              <a:lnTo>
                                <a:pt x="372846" y="1820069"/>
                              </a:lnTo>
                              <a:lnTo>
                                <a:pt x="364110" y="1803401"/>
                              </a:lnTo>
                              <a:lnTo>
                                <a:pt x="356169" y="1785541"/>
                              </a:lnTo>
                              <a:lnTo>
                                <a:pt x="348228" y="1768079"/>
                              </a:lnTo>
                              <a:lnTo>
                                <a:pt x="332345" y="1733551"/>
                              </a:lnTo>
                              <a:lnTo>
                                <a:pt x="324404" y="1716485"/>
                              </a:lnTo>
                              <a:lnTo>
                                <a:pt x="316065" y="1699022"/>
                              </a:lnTo>
                              <a:lnTo>
                                <a:pt x="307727" y="1682354"/>
                              </a:lnTo>
                              <a:lnTo>
                                <a:pt x="298991" y="1666082"/>
                              </a:lnTo>
                              <a:lnTo>
                                <a:pt x="289462" y="1649413"/>
                              </a:lnTo>
                              <a:lnTo>
                                <a:pt x="279535" y="1633935"/>
                              </a:lnTo>
                              <a:lnTo>
                                <a:pt x="275962" y="1624410"/>
                              </a:lnTo>
                              <a:lnTo>
                                <a:pt x="271594" y="1614885"/>
                              </a:lnTo>
                              <a:lnTo>
                                <a:pt x="266829" y="1605360"/>
                              </a:lnTo>
                              <a:lnTo>
                                <a:pt x="261667" y="1595835"/>
                              </a:lnTo>
                              <a:lnTo>
                                <a:pt x="256505" y="1586310"/>
                              </a:lnTo>
                              <a:lnTo>
                                <a:pt x="250946" y="1577182"/>
                              </a:lnTo>
                              <a:lnTo>
                                <a:pt x="239431" y="1558132"/>
                              </a:lnTo>
                              <a:lnTo>
                                <a:pt x="227122" y="1539479"/>
                              </a:lnTo>
                              <a:lnTo>
                                <a:pt x="214813" y="1521619"/>
                              </a:lnTo>
                              <a:lnTo>
                                <a:pt x="190592" y="1486694"/>
                              </a:lnTo>
                              <a:lnTo>
                                <a:pt x="185827" y="1479154"/>
                              </a:lnTo>
                              <a:lnTo>
                                <a:pt x="181063" y="1470422"/>
                              </a:lnTo>
                              <a:lnTo>
                                <a:pt x="170342" y="1450579"/>
                              </a:lnTo>
                              <a:lnTo>
                                <a:pt x="164783" y="1441054"/>
                              </a:lnTo>
                              <a:lnTo>
                                <a:pt x="159224" y="1431132"/>
                              </a:lnTo>
                              <a:lnTo>
                                <a:pt x="156444" y="1427163"/>
                              </a:lnTo>
                              <a:lnTo>
                                <a:pt x="153268" y="1423194"/>
                              </a:lnTo>
                              <a:lnTo>
                                <a:pt x="149694" y="1419622"/>
                              </a:lnTo>
                              <a:lnTo>
                                <a:pt x="146518" y="1416447"/>
                              </a:lnTo>
                              <a:lnTo>
                                <a:pt x="143738" y="1413272"/>
                              </a:lnTo>
                              <a:lnTo>
                                <a:pt x="140959" y="1409304"/>
                              </a:lnTo>
                              <a:lnTo>
                                <a:pt x="138576" y="1404541"/>
                              </a:lnTo>
                              <a:lnTo>
                                <a:pt x="136591" y="1398985"/>
                              </a:lnTo>
                              <a:lnTo>
                                <a:pt x="134209" y="1393429"/>
                              </a:lnTo>
                              <a:lnTo>
                                <a:pt x="132620" y="1387475"/>
                              </a:lnTo>
                              <a:lnTo>
                                <a:pt x="129047" y="1373982"/>
                              </a:lnTo>
                              <a:lnTo>
                                <a:pt x="125870" y="1360488"/>
                              </a:lnTo>
                              <a:lnTo>
                                <a:pt x="122694" y="1346994"/>
                              </a:lnTo>
                              <a:lnTo>
                                <a:pt x="120311" y="1335485"/>
                              </a:lnTo>
                              <a:lnTo>
                                <a:pt x="117532" y="1325563"/>
                              </a:lnTo>
                              <a:lnTo>
                                <a:pt x="109194" y="1300560"/>
                              </a:lnTo>
                              <a:lnTo>
                                <a:pt x="100458" y="1276350"/>
                              </a:lnTo>
                              <a:lnTo>
                                <a:pt x="95296" y="1264047"/>
                              </a:lnTo>
                              <a:lnTo>
                                <a:pt x="90531" y="1252538"/>
                              </a:lnTo>
                              <a:lnTo>
                                <a:pt x="85767" y="1241425"/>
                              </a:lnTo>
                              <a:lnTo>
                                <a:pt x="80208" y="1229916"/>
                              </a:lnTo>
                              <a:lnTo>
                                <a:pt x="77031" y="1223566"/>
                              </a:lnTo>
                              <a:lnTo>
                                <a:pt x="73458" y="1217216"/>
                              </a:lnTo>
                              <a:lnTo>
                                <a:pt x="65119" y="1203722"/>
                              </a:lnTo>
                              <a:lnTo>
                                <a:pt x="55987" y="1190625"/>
                              </a:lnTo>
                              <a:lnTo>
                                <a:pt x="46457" y="1177132"/>
                              </a:lnTo>
                              <a:lnTo>
                                <a:pt x="26207" y="1150938"/>
                              </a:lnTo>
                              <a:lnTo>
                                <a:pt x="6353" y="1125538"/>
                              </a:lnTo>
                              <a:lnTo>
                                <a:pt x="3574" y="1121172"/>
                              </a:lnTo>
                              <a:lnTo>
                                <a:pt x="1589" y="1116410"/>
                              </a:lnTo>
                              <a:lnTo>
                                <a:pt x="397" y="1111250"/>
                              </a:lnTo>
                              <a:lnTo>
                                <a:pt x="0" y="1106091"/>
                              </a:lnTo>
                              <a:lnTo>
                                <a:pt x="0" y="1100535"/>
                              </a:lnTo>
                              <a:lnTo>
                                <a:pt x="794" y="1094582"/>
                              </a:lnTo>
                              <a:lnTo>
                                <a:pt x="1986" y="1088629"/>
                              </a:lnTo>
                              <a:lnTo>
                                <a:pt x="3574" y="1083072"/>
                              </a:lnTo>
                              <a:lnTo>
                                <a:pt x="5559" y="1077516"/>
                              </a:lnTo>
                              <a:lnTo>
                                <a:pt x="8339" y="1071960"/>
                              </a:lnTo>
                              <a:lnTo>
                                <a:pt x="11118" y="1066404"/>
                              </a:lnTo>
                              <a:lnTo>
                                <a:pt x="14295" y="1061641"/>
                              </a:lnTo>
                              <a:lnTo>
                                <a:pt x="17868" y="1056879"/>
                              </a:lnTo>
                              <a:lnTo>
                                <a:pt x="21045" y="1052910"/>
                              </a:lnTo>
                              <a:lnTo>
                                <a:pt x="24618" y="1048941"/>
                              </a:lnTo>
                              <a:lnTo>
                                <a:pt x="28192" y="1045766"/>
                              </a:lnTo>
                              <a:lnTo>
                                <a:pt x="33751" y="1041400"/>
                              </a:lnTo>
                              <a:lnTo>
                                <a:pt x="39310" y="1037432"/>
                              </a:lnTo>
                              <a:lnTo>
                                <a:pt x="45663" y="1034257"/>
                              </a:lnTo>
                              <a:lnTo>
                                <a:pt x="52016" y="1031479"/>
                              </a:lnTo>
                              <a:lnTo>
                                <a:pt x="58369" y="1029097"/>
                              </a:lnTo>
                              <a:lnTo>
                                <a:pt x="64722" y="1027113"/>
                              </a:lnTo>
                              <a:lnTo>
                                <a:pt x="71869" y="1025922"/>
                              </a:lnTo>
                              <a:lnTo>
                                <a:pt x="78619" y="1024732"/>
                              </a:lnTo>
                              <a:lnTo>
                                <a:pt x="85767" y="1023938"/>
                              </a:lnTo>
                              <a:lnTo>
                                <a:pt x="92517" y="1023541"/>
                              </a:lnTo>
                              <a:lnTo>
                                <a:pt x="100061" y="1023938"/>
                              </a:lnTo>
                              <a:lnTo>
                                <a:pt x="107208" y="1024335"/>
                              </a:lnTo>
                              <a:lnTo>
                                <a:pt x="114355" y="1024732"/>
                              </a:lnTo>
                              <a:lnTo>
                                <a:pt x="121503" y="1025922"/>
                              </a:lnTo>
                              <a:lnTo>
                                <a:pt x="129047" y="1027510"/>
                              </a:lnTo>
                              <a:lnTo>
                                <a:pt x="136194" y="1029097"/>
                              </a:lnTo>
                              <a:lnTo>
                                <a:pt x="143341" y="1031082"/>
                              </a:lnTo>
                              <a:lnTo>
                                <a:pt x="150488" y="1033066"/>
                              </a:lnTo>
                              <a:lnTo>
                                <a:pt x="157636" y="1035844"/>
                              </a:lnTo>
                              <a:lnTo>
                                <a:pt x="164783" y="1038622"/>
                              </a:lnTo>
                              <a:lnTo>
                                <a:pt x="171533" y="1041400"/>
                              </a:lnTo>
                              <a:lnTo>
                                <a:pt x="177886" y="1044972"/>
                              </a:lnTo>
                              <a:lnTo>
                                <a:pt x="185033" y="1048544"/>
                              </a:lnTo>
                              <a:lnTo>
                                <a:pt x="191386" y="1052116"/>
                              </a:lnTo>
                              <a:lnTo>
                                <a:pt x="197739" y="1055688"/>
                              </a:lnTo>
                              <a:lnTo>
                                <a:pt x="203695" y="1059657"/>
                              </a:lnTo>
                              <a:lnTo>
                                <a:pt x="209651" y="1064022"/>
                              </a:lnTo>
                              <a:lnTo>
                                <a:pt x="215210" y="1067991"/>
                              </a:lnTo>
                              <a:lnTo>
                                <a:pt x="220769" y="1072754"/>
                              </a:lnTo>
                              <a:lnTo>
                                <a:pt x="225534" y="1077516"/>
                              </a:lnTo>
                              <a:lnTo>
                                <a:pt x="230299" y="1081882"/>
                              </a:lnTo>
                              <a:lnTo>
                                <a:pt x="235064" y="1086644"/>
                              </a:lnTo>
                              <a:lnTo>
                                <a:pt x="239828" y="1092200"/>
                              </a:lnTo>
                              <a:lnTo>
                                <a:pt x="244593" y="1097757"/>
                              </a:lnTo>
                              <a:lnTo>
                                <a:pt x="252932" y="1109663"/>
                              </a:lnTo>
                              <a:lnTo>
                                <a:pt x="260873" y="1121966"/>
                              </a:lnTo>
                              <a:lnTo>
                                <a:pt x="268814" y="1135063"/>
                              </a:lnTo>
                              <a:lnTo>
                                <a:pt x="283903" y="1160463"/>
                              </a:lnTo>
                              <a:lnTo>
                                <a:pt x="291447" y="1173163"/>
                              </a:lnTo>
                              <a:lnTo>
                                <a:pt x="299388" y="1185069"/>
                              </a:lnTo>
                              <a:lnTo>
                                <a:pt x="306139" y="1195785"/>
                              </a:lnTo>
                              <a:lnTo>
                                <a:pt x="312889" y="1206897"/>
                              </a:lnTo>
                              <a:lnTo>
                                <a:pt x="327580" y="1230710"/>
                              </a:lnTo>
                              <a:lnTo>
                                <a:pt x="342272" y="1255713"/>
                              </a:lnTo>
                              <a:lnTo>
                                <a:pt x="357757" y="1281113"/>
                              </a:lnTo>
                              <a:lnTo>
                                <a:pt x="365699" y="1293416"/>
                              </a:lnTo>
                              <a:lnTo>
                                <a:pt x="373640" y="1305719"/>
                              </a:lnTo>
                              <a:lnTo>
                                <a:pt x="382375" y="1317229"/>
                              </a:lnTo>
                              <a:lnTo>
                                <a:pt x="390714" y="1328738"/>
                              </a:lnTo>
                              <a:lnTo>
                                <a:pt x="399846" y="1339454"/>
                              </a:lnTo>
                              <a:lnTo>
                                <a:pt x="409376" y="1348979"/>
                              </a:lnTo>
                              <a:lnTo>
                                <a:pt x="418905" y="1358504"/>
                              </a:lnTo>
                              <a:lnTo>
                                <a:pt x="423670" y="1362472"/>
                              </a:lnTo>
                              <a:lnTo>
                                <a:pt x="428832" y="1366441"/>
                              </a:lnTo>
                              <a:lnTo>
                                <a:pt x="437171" y="1372791"/>
                              </a:lnTo>
                              <a:lnTo>
                                <a:pt x="445112" y="1378744"/>
                              </a:lnTo>
                              <a:lnTo>
                                <a:pt x="453450" y="1383904"/>
                              </a:lnTo>
                              <a:lnTo>
                                <a:pt x="462186" y="1388666"/>
                              </a:lnTo>
                              <a:lnTo>
                                <a:pt x="470921" y="1392635"/>
                              </a:lnTo>
                              <a:lnTo>
                                <a:pt x="479260" y="1396207"/>
                              </a:lnTo>
                              <a:lnTo>
                                <a:pt x="488789" y="1399382"/>
                              </a:lnTo>
                              <a:lnTo>
                                <a:pt x="497525" y="1402160"/>
                              </a:lnTo>
                              <a:lnTo>
                                <a:pt x="506657" y="1404144"/>
                              </a:lnTo>
                              <a:lnTo>
                                <a:pt x="516187" y="1405732"/>
                              </a:lnTo>
                              <a:lnTo>
                                <a:pt x="525716" y="1407319"/>
                              </a:lnTo>
                              <a:lnTo>
                                <a:pt x="535246" y="1408113"/>
                              </a:lnTo>
                              <a:lnTo>
                                <a:pt x="545172" y="1408113"/>
                              </a:lnTo>
                              <a:lnTo>
                                <a:pt x="555099" y="1407716"/>
                              </a:lnTo>
                              <a:lnTo>
                                <a:pt x="565423" y="1406922"/>
                              </a:lnTo>
                              <a:lnTo>
                                <a:pt x="575746" y="1404938"/>
                              </a:lnTo>
                              <a:lnTo>
                                <a:pt x="578923" y="1404541"/>
                              </a:lnTo>
                              <a:lnTo>
                                <a:pt x="582497" y="1402954"/>
                              </a:lnTo>
                              <a:lnTo>
                                <a:pt x="586467" y="1401366"/>
                              </a:lnTo>
                              <a:lnTo>
                                <a:pt x="590041" y="1398985"/>
                              </a:lnTo>
                              <a:lnTo>
                                <a:pt x="594012" y="1395810"/>
                              </a:lnTo>
                              <a:lnTo>
                                <a:pt x="597585" y="1392635"/>
                              </a:lnTo>
                              <a:lnTo>
                                <a:pt x="601556" y="1389460"/>
                              </a:lnTo>
                              <a:lnTo>
                                <a:pt x="604335" y="1385491"/>
                              </a:lnTo>
                              <a:lnTo>
                                <a:pt x="609894" y="1379141"/>
                              </a:lnTo>
                              <a:lnTo>
                                <a:pt x="614659" y="1372394"/>
                              </a:lnTo>
                              <a:lnTo>
                                <a:pt x="619424" y="1365647"/>
                              </a:lnTo>
                              <a:lnTo>
                                <a:pt x="623394" y="1358900"/>
                              </a:lnTo>
                              <a:lnTo>
                                <a:pt x="627762" y="1352154"/>
                              </a:lnTo>
                              <a:lnTo>
                                <a:pt x="631336" y="1344613"/>
                              </a:lnTo>
                              <a:lnTo>
                                <a:pt x="634512" y="1337469"/>
                              </a:lnTo>
                              <a:lnTo>
                                <a:pt x="637292" y="1330325"/>
                              </a:lnTo>
                              <a:lnTo>
                                <a:pt x="640071" y="1323182"/>
                              </a:lnTo>
                              <a:lnTo>
                                <a:pt x="642057" y="1315244"/>
                              </a:lnTo>
                              <a:lnTo>
                                <a:pt x="644042" y="1307704"/>
                              </a:lnTo>
                              <a:lnTo>
                                <a:pt x="645233" y="1299766"/>
                              </a:lnTo>
                              <a:lnTo>
                                <a:pt x="646424" y="1291829"/>
                              </a:lnTo>
                              <a:lnTo>
                                <a:pt x="647218" y="1283891"/>
                              </a:lnTo>
                              <a:lnTo>
                                <a:pt x="647616" y="1275557"/>
                              </a:lnTo>
                              <a:lnTo>
                                <a:pt x="648013" y="1267619"/>
                              </a:lnTo>
                              <a:lnTo>
                                <a:pt x="647616" y="1259682"/>
                              </a:lnTo>
                              <a:lnTo>
                                <a:pt x="647218" y="1252538"/>
                              </a:lnTo>
                              <a:lnTo>
                                <a:pt x="646424" y="1245394"/>
                              </a:lnTo>
                              <a:lnTo>
                                <a:pt x="645233" y="1237457"/>
                              </a:lnTo>
                              <a:lnTo>
                                <a:pt x="466951" y="280988"/>
                              </a:lnTo>
                              <a:lnTo>
                                <a:pt x="465362" y="271463"/>
                              </a:lnTo>
                              <a:lnTo>
                                <a:pt x="464568" y="263128"/>
                              </a:lnTo>
                              <a:lnTo>
                                <a:pt x="464568" y="254397"/>
                              </a:lnTo>
                              <a:lnTo>
                                <a:pt x="464965" y="246857"/>
                              </a:lnTo>
                              <a:lnTo>
                                <a:pt x="465759" y="239316"/>
                              </a:lnTo>
                              <a:lnTo>
                                <a:pt x="467348" y="232569"/>
                              </a:lnTo>
                              <a:lnTo>
                                <a:pt x="468936" y="225822"/>
                              </a:lnTo>
                              <a:lnTo>
                                <a:pt x="471318" y="219869"/>
                              </a:lnTo>
                              <a:lnTo>
                                <a:pt x="473701" y="214313"/>
                              </a:lnTo>
                              <a:lnTo>
                                <a:pt x="476480" y="209153"/>
                              </a:lnTo>
                              <a:lnTo>
                                <a:pt x="479657" y="204391"/>
                              </a:lnTo>
                              <a:lnTo>
                                <a:pt x="482833" y="199628"/>
                              </a:lnTo>
                              <a:lnTo>
                                <a:pt x="486407" y="195263"/>
                              </a:lnTo>
                              <a:lnTo>
                                <a:pt x="490775" y="191691"/>
                              </a:lnTo>
                              <a:lnTo>
                                <a:pt x="494348" y="188119"/>
                              </a:lnTo>
                              <a:lnTo>
                                <a:pt x="498319" y="184944"/>
                              </a:lnTo>
                              <a:lnTo>
                                <a:pt x="502289" y="182166"/>
                              </a:lnTo>
                              <a:lnTo>
                                <a:pt x="506657" y="179785"/>
                              </a:lnTo>
                              <a:lnTo>
                                <a:pt x="514201" y="175419"/>
                              </a:lnTo>
                              <a:lnTo>
                                <a:pt x="522143" y="171450"/>
                              </a:lnTo>
                              <a:lnTo>
                                <a:pt x="528893" y="169069"/>
                              </a:lnTo>
                              <a:lnTo>
                                <a:pt x="534849" y="167482"/>
                              </a:lnTo>
                              <a:lnTo>
                                <a:pt x="539614" y="166291"/>
                              </a:lnTo>
                              <a:lnTo>
                                <a:pt x="543981" y="165497"/>
                              </a:lnTo>
                              <a:lnTo>
                                <a:pt x="552320" y="163910"/>
                              </a:lnTo>
                              <a:lnTo>
                                <a:pt x="561055" y="162719"/>
                              </a:lnTo>
                              <a:lnTo>
                                <a:pt x="569393" y="162322"/>
                              </a:lnTo>
                              <a:lnTo>
                                <a:pt x="577732" y="161925"/>
                              </a:lnTo>
                              <a:close/>
                              <a:moveTo>
                                <a:pt x="576263" y="0"/>
                              </a:moveTo>
                              <a:lnTo>
                                <a:pt x="594539" y="397"/>
                              </a:lnTo>
                              <a:lnTo>
                                <a:pt x="612419" y="1589"/>
                              </a:lnTo>
                              <a:lnTo>
                                <a:pt x="630298" y="3973"/>
                              </a:lnTo>
                              <a:lnTo>
                                <a:pt x="647780" y="7151"/>
                              </a:lnTo>
                              <a:lnTo>
                                <a:pt x="664864" y="10727"/>
                              </a:lnTo>
                              <a:lnTo>
                                <a:pt x="681551" y="15098"/>
                              </a:lnTo>
                              <a:lnTo>
                                <a:pt x="697841" y="20263"/>
                              </a:lnTo>
                              <a:lnTo>
                                <a:pt x="714131" y="26620"/>
                              </a:lnTo>
                              <a:lnTo>
                                <a:pt x="729626" y="33374"/>
                              </a:lnTo>
                              <a:lnTo>
                                <a:pt x="745122" y="41321"/>
                              </a:lnTo>
                              <a:lnTo>
                                <a:pt x="759822" y="50062"/>
                              </a:lnTo>
                              <a:lnTo>
                                <a:pt x="774920" y="59200"/>
                              </a:lnTo>
                              <a:lnTo>
                                <a:pt x="788826" y="69530"/>
                              </a:lnTo>
                              <a:lnTo>
                                <a:pt x="803130" y="80655"/>
                              </a:lnTo>
                              <a:lnTo>
                                <a:pt x="816638" y="92575"/>
                              </a:lnTo>
                              <a:lnTo>
                                <a:pt x="830147" y="105289"/>
                              </a:lnTo>
                              <a:lnTo>
                                <a:pt x="842464" y="118798"/>
                              </a:lnTo>
                              <a:lnTo>
                                <a:pt x="854780" y="132307"/>
                              </a:lnTo>
                              <a:lnTo>
                                <a:pt x="865508" y="146610"/>
                              </a:lnTo>
                              <a:lnTo>
                                <a:pt x="876235" y="160516"/>
                              </a:lnTo>
                              <a:lnTo>
                                <a:pt x="885374" y="175615"/>
                              </a:lnTo>
                              <a:lnTo>
                                <a:pt x="894115" y="190315"/>
                              </a:lnTo>
                              <a:lnTo>
                                <a:pt x="901664" y="205811"/>
                              </a:lnTo>
                              <a:lnTo>
                                <a:pt x="908815" y="221306"/>
                              </a:lnTo>
                              <a:lnTo>
                                <a:pt x="915172" y="237596"/>
                              </a:lnTo>
                              <a:lnTo>
                                <a:pt x="920337" y="253886"/>
                              </a:lnTo>
                              <a:lnTo>
                                <a:pt x="924708" y="270574"/>
                              </a:lnTo>
                              <a:lnTo>
                                <a:pt x="928284" y="287658"/>
                              </a:lnTo>
                              <a:lnTo>
                                <a:pt x="931462" y="304743"/>
                              </a:lnTo>
                              <a:lnTo>
                                <a:pt x="933449" y="322622"/>
                              </a:lnTo>
                              <a:lnTo>
                                <a:pt x="934641" y="340502"/>
                              </a:lnTo>
                              <a:lnTo>
                                <a:pt x="935038" y="359175"/>
                              </a:lnTo>
                              <a:lnTo>
                                <a:pt x="934641" y="377452"/>
                              </a:lnTo>
                              <a:lnTo>
                                <a:pt x="933449" y="395331"/>
                              </a:lnTo>
                              <a:lnTo>
                                <a:pt x="931462" y="413211"/>
                              </a:lnTo>
                              <a:lnTo>
                                <a:pt x="928284" y="430693"/>
                              </a:lnTo>
                              <a:lnTo>
                                <a:pt x="924708" y="447777"/>
                              </a:lnTo>
                              <a:lnTo>
                                <a:pt x="920337" y="464465"/>
                              </a:lnTo>
                              <a:lnTo>
                                <a:pt x="915172" y="480755"/>
                              </a:lnTo>
                              <a:lnTo>
                                <a:pt x="908815" y="496647"/>
                              </a:lnTo>
                              <a:lnTo>
                                <a:pt x="901664" y="512540"/>
                              </a:lnTo>
                              <a:lnTo>
                                <a:pt x="894115" y="527638"/>
                              </a:lnTo>
                              <a:lnTo>
                                <a:pt x="885374" y="543134"/>
                              </a:lnTo>
                              <a:lnTo>
                                <a:pt x="876235" y="557437"/>
                              </a:lnTo>
                              <a:lnTo>
                                <a:pt x="865508" y="572138"/>
                              </a:lnTo>
                              <a:lnTo>
                                <a:pt x="854780" y="585647"/>
                              </a:lnTo>
                              <a:lnTo>
                                <a:pt x="842464" y="599553"/>
                              </a:lnTo>
                              <a:lnTo>
                                <a:pt x="830147" y="612664"/>
                              </a:lnTo>
                              <a:lnTo>
                                <a:pt x="830147" y="613061"/>
                              </a:lnTo>
                              <a:lnTo>
                                <a:pt x="822201" y="620611"/>
                              </a:lnTo>
                              <a:lnTo>
                                <a:pt x="813857" y="628160"/>
                              </a:lnTo>
                              <a:lnTo>
                                <a:pt x="805911" y="634914"/>
                              </a:lnTo>
                              <a:lnTo>
                                <a:pt x="797964" y="641668"/>
                              </a:lnTo>
                              <a:lnTo>
                                <a:pt x="791607" y="619419"/>
                              </a:lnTo>
                              <a:lnTo>
                                <a:pt x="785250" y="597963"/>
                              </a:lnTo>
                              <a:lnTo>
                                <a:pt x="778496" y="576111"/>
                              </a:lnTo>
                              <a:lnTo>
                                <a:pt x="771344" y="553861"/>
                              </a:lnTo>
                              <a:lnTo>
                                <a:pt x="780880" y="543928"/>
                              </a:lnTo>
                              <a:lnTo>
                                <a:pt x="790018" y="533201"/>
                              </a:lnTo>
                              <a:lnTo>
                                <a:pt x="798759" y="522473"/>
                              </a:lnTo>
                              <a:lnTo>
                                <a:pt x="806705" y="511745"/>
                              </a:lnTo>
                              <a:lnTo>
                                <a:pt x="813857" y="500223"/>
                              </a:lnTo>
                              <a:lnTo>
                                <a:pt x="820611" y="488701"/>
                              </a:lnTo>
                              <a:lnTo>
                                <a:pt x="826571" y="476782"/>
                              </a:lnTo>
                              <a:lnTo>
                                <a:pt x="831736" y="464862"/>
                              </a:lnTo>
                              <a:lnTo>
                                <a:pt x="836504" y="452545"/>
                              </a:lnTo>
                              <a:lnTo>
                                <a:pt x="840477" y="439831"/>
                              </a:lnTo>
                              <a:lnTo>
                                <a:pt x="844053" y="427117"/>
                              </a:lnTo>
                              <a:lnTo>
                                <a:pt x="846834" y="414005"/>
                              </a:lnTo>
                              <a:lnTo>
                                <a:pt x="849218" y="400894"/>
                              </a:lnTo>
                              <a:lnTo>
                                <a:pt x="850807" y="386988"/>
                              </a:lnTo>
                              <a:lnTo>
                                <a:pt x="851602" y="373479"/>
                              </a:lnTo>
                              <a:lnTo>
                                <a:pt x="851999" y="359175"/>
                              </a:lnTo>
                              <a:lnTo>
                                <a:pt x="851602" y="344872"/>
                              </a:lnTo>
                              <a:lnTo>
                                <a:pt x="850807" y="330966"/>
                              </a:lnTo>
                              <a:lnTo>
                                <a:pt x="849218" y="317457"/>
                              </a:lnTo>
                              <a:lnTo>
                                <a:pt x="846834" y="303948"/>
                              </a:lnTo>
                              <a:lnTo>
                                <a:pt x="844053" y="291234"/>
                              </a:lnTo>
                              <a:lnTo>
                                <a:pt x="840477" y="278123"/>
                              </a:lnTo>
                              <a:lnTo>
                                <a:pt x="836504" y="265806"/>
                              </a:lnTo>
                              <a:lnTo>
                                <a:pt x="831736" y="253092"/>
                              </a:lnTo>
                              <a:lnTo>
                                <a:pt x="826571" y="241172"/>
                              </a:lnTo>
                              <a:lnTo>
                                <a:pt x="820611" y="229253"/>
                              </a:lnTo>
                              <a:lnTo>
                                <a:pt x="813460" y="217730"/>
                              </a:lnTo>
                              <a:lnTo>
                                <a:pt x="806308" y="206605"/>
                              </a:lnTo>
                              <a:lnTo>
                                <a:pt x="798759" y="195481"/>
                              </a:lnTo>
                              <a:lnTo>
                                <a:pt x="789621" y="185150"/>
                              </a:lnTo>
                              <a:lnTo>
                                <a:pt x="780880" y="174820"/>
                              </a:lnTo>
                              <a:lnTo>
                                <a:pt x="770947" y="164092"/>
                              </a:lnTo>
                              <a:lnTo>
                                <a:pt x="760617" y="154556"/>
                              </a:lnTo>
                              <a:lnTo>
                                <a:pt x="750287" y="145021"/>
                              </a:lnTo>
                              <a:lnTo>
                                <a:pt x="739559" y="136677"/>
                              </a:lnTo>
                              <a:lnTo>
                                <a:pt x="728434" y="129128"/>
                              </a:lnTo>
                              <a:lnTo>
                                <a:pt x="717310" y="121976"/>
                              </a:lnTo>
                              <a:lnTo>
                                <a:pt x="705788" y="114825"/>
                              </a:lnTo>
                              <a:lnTo>
                                <a:pt x="693868" y="108865"/>
                              </a:lnTo>
                              <a:lnTo>
                                <a:pt x="682346" y="103700"/>
                              </a:lnTo>
                              <a:lnTo>
                                <a:pt x="669632" y="98932"/>
                              </a:lnTo>
                              <a:lnTo>
                                <a:pt x="657315" y="94959"/>
                              </a:lnTo>
                              <a:lnTo>
                                <a:pt x="644204" y="91383"/>
                              </a:lnTo>
                              <a:lnTo>
                                <a:pt x="631490" y="88204"/>
                              </a:lnTo>
                              <a:lnTo>
                                <a:pt x="617584" y="86218"/>
                              </a:lnTo>
                              <a:lnTo>
                                <a:pt x="604472" y="84628"/>
                              </a:lnTo>
                              <a:lnTo>
                                <a:pt x="590169" y="83436"/>
                              </a:lnTo>
                              <a:lnTo>
                                <a:pt x="576263" y="83436"/>
                              </a:lnTo>
                              <a:lnTo>
                                <a:pt x="561960" y="83436"/>
                              </a:lnTo>
                              <a:lnTo>
                                <a:pt x="548451" y="84628"/>
                              </a:lnTo>
                              <a:lnTo>
                                <a:pt x="534545" y="86218"/>
                              </a:lnTo>
                              <a:lnTo>
                                <a:pt x="521434" y="88204"/>
                              </a:lnTo>
                              <a:lnTo>
                                <a:pt x="507925" y="91383"/>
                              </a:lnTo>
                              <a:lnTo>
                                <a:pt x="495211" y="94959"/>
                              </a:lnTo>
                              <a:lnTo>
                                <a:pt x="482497" y="98932"/>
                              </a:lnTo>
                              <a:lnTo>
                                <a:pt x="470578" y="103700"/>
                              </a:lnTo>
                              <a:lnTo>
                                <a:pt x="458658" y="108865"/>
                              </a:lnTo>
                              <a:lnTo>
                                <a:pt x="446341" y="114825"/>
                              </a:lnTo>
                              <a:lnTo>
                                <a:pt x="435217" y="121976"/>
                              </a:lnTo>
                              <a:lnTo>
                                <a:pt x="423694" y="129128"/>
                              </a:lnTo>
                              <a:lnTo>
                                <a:pt x="412967" y="136677"/>
                              </a:lnTo>
                              <a:lnTo>
                                <a:pt x="401842" y="145021"/>
                              </a:lnTo>
                              <a:lnTo>
                                <a:pt x="391512" y="154556"/>
                              </a:lnTo>
                              <a:lnTo>
                                <a:pt x="381579" y="164092"/>
                              </a:lnTo>
                              <a:lnTo>
                                <a:pt x="381182" y="164092"/>
                              </a:lnTo>
                              <a:lnTo>
                                <a:pt x="371249" y="174820"/>
                              </a:lnTo>
                              <a:lnTo>
                                <a:pt x="362111" y="185150"/>
                              </a:lnTo>
                              <a:lnTo>
                                <a:pt x="353767" y="195481"/>
                              </a:lnTo>
                              <a:lnTo>
                                <a:pt x="345821" y="207003"/>
                              </a:lnTo>
                              <a:lnTo>
                                <a:pt x="338669" y="218128"/>
                              </a:lnTo>
                              <a:lnTo>
                                <a:pt x="331915" y="229253"/>
                              </a:lnTo>
                              <a:lnTo>
                                <a:pt x="325955" y="241172"/>
                              </a:lnTo>
                              <a:lnTo>
                                <a:pt x="320790" y="253092"/>
                              </a:lnTo>
                              <a:lnTo>
                                <a:pt x="315625" y="265806"/>
                              </a:lnTo>
                              <a:lnTo>
                                <a:pt x="311652" y="278123"/>
                              </a:lnTo>
                              <a:lnTo>
                                <a:pt x="308473" y="291234"/>
                              </a:lnTo>
                              <a:lnTo>
                                <a:pt x="305692" y="303948"/>
                              </a:lnTo>
                              <a:lnTo>
                                <a:pt x="303308" y="317457"/>
                              </a:lnTo>
                              <a:lnTo>
                                <a:pt x="301719" y="330966"/>
                              </a:lnTo>
                              <a:lnTo>
                                <a:pt x="300924" y="345269"/>
                              </a:lnTo>
                              <a:lnTo>
                                <a:pt x="300527" y="359175"/>
                              </a:lnTo>
                              <a:lnTo>
                                <a:pt x="300924" y="373479"/>
                              </a:lnTo>
                              <a:lnTo>
                                <a:pt x="301719" y="386988"/>
                              </a:lnTo>
                              <a:lnTo>
                                <a:pt x="303308" y="400894"/>
                              </a:lnTo>
                              <a:lnTo>
                                <a:pt x="305692" y="414005"/>
                              </a:lnTo>
                              <a:lnTo>
                                <a:pt x="308473" y="427514"/>
                              </a:lnTo>
                              <a:lnTo>
                                <a:pt x="311652" y="440228"/>
                              </a:lnTo>
                              <a:lnTo>
                                <a:pt x="315625" y="452545"/>
                              </a:lnTo>
                              <a:lnTo>
                                <a:pt x="320790" y="464862"/>
                              </a:lnTo>
                              <a:lnTo>
                                <a:pt x="325955" y="476782"/>
                              </a:lnTo>
                              <a:lnTo>
                                <a:pt x="331915" y="489098"/>
                              </a:lnTo>
                              <a:lnTo>
                                <a:pt x="338669" y="500223"/>
                              </a:lnTo>
                              <a:lnTo>
                                <a:pt x="345821" y="511745"/>
                              </a:lnTo>
                              <a:lnTo>
                                <a:pt x="353767" y="522870"/>
                              </a:lnTo>
                              <a:lnTo>
                                <a:pt x="362111" y="533201"/>
                              </a:lnTo>
                              <a:lnTo>
                                <a:pt x="371249" y="543928"/>
                              </a:lnTo>
                              <a:lnTo>
                                <a:pt x="381182" y="554258"/>
                              </a:lnTo>
                              <a:lnTo>
                                <a:pt x="387539" y="560218"/>
                              </a:lnTo>
                              <a:lnTo>
                                <a:pt x="393896" y="566575"/>
                              </a:lnTo>
                              <a:lnTo>
                                <a:pt x="400650" y="572138"/>
                              </a:lnTo>
                              <a:lnTo>
                                <a:pt x="407405" y="577700"/>
                              </a:lnTo>
                              <a:lnTo>
                                <a:pt x="414159" y="582468"/>
                              </a:lnTo>
                              <a:lnTo>
                                <a:pt x="420913" y="587633"/>
                              </a:lnTo>
                              <a:lnTo>
                                <a:pt x="428065" y="592401"/>
                              </a:lnTo>
                              <a:lnTo>
                                <a:pt x="435614" y="597169"/>
                              </a:lnTo>
                              <a:lnTo>
                                <a:pt x="442368" y="601142"/>
                              </a:lnTo>
                              <a:lnTo>
                                <a:pt x="449917" y="605115"/>
                              </a:lnTo>
                              <a:lnTo>
                                <a:pt x="457069" y="608691"/>
                              </a:lnTo>
                              <a:lnTo>
                                <a:pt x="465015" y="612267"/>
                              </a:lnTo>
                              <a:lnTo>
                                <a:pt x="472564" y="615445"/>
                              </a:lnTo>
                              <a:lnTo>
                                <a:pt x="480113" y="618227"/>
                              </a:lnTo>
                              <a:lnTo>
                                <a:pt x="488457" y="621008"/>
                              </a:lnTo>
                              <a:lnTo>
                                <a:pt x="496403" y="623789"/>
                              </a:lnTo>
                              <a:lnTo>
                                <a:pt x="498787" y="634914"/>
                              </a:lnTo>
                              <a:lnTo>
                                <a:pt x="501171" y="645642"/>
                              </a:lnTo>
                              <a:lnTo>
                                <a:pt x="505541" y="667891"/>
                              </a:lnTo>
                              <a:lnTo>
                                <a:pt x="508720" y="690141"/>
                              </a:lnTo>
                              <a:lnTo>
                                <a:pt x="511501" y="712788"/>
                              </a:lnTo>
                              <a:lnTo>
                                <a:pt x="498390" y="710404"/>
                              </a:lnTo>
                              <a:lnTo>
                                <a:pt x="484881" y="707226"/>
                              </a:lnTo>
                              <a:lnTo>
                                <a:pt x="472167" y="703253"/>
                              </a:lnTo>
                              <a:lnTo>
                                <a:pt x="459453" y="699279"/>
                              </a:lnTo>
                              <a:lnTo>
                                <a:pt x="446739" y="694909"/>
                              </a:lnTo>
                              <a:lnTo>
                                <a:pt x="434819" y="690141"/>
                              </a:lnTo>
                              <a:lnTo>
                                <a:pt x="422503" y="684579"/>
                              </a:lnTo>
                              <a:lnTo>
                                <a:pt x="410583" y="678619"/>
                              </a:lnTo>
                              <a:lnTo>
                                <a:pt x="398664" y="671864"/>
                              </a:lnTo>
                              <a:lnTo>
                                <a:pt x="387142" y="665110"/>
                              </a:lnTo>
                              <a:lnTo>
                                <a:pt x="376017" y="657561"/>
                              </a:lnTo>
                              <a:lnTo>
                                <a:pt x="364892" y="649615"/>
                              </a:lnTo>
                              <a:lnTo>
                                <a:pt x="354164" y="641271"/>
                              </a:lnTo>
                              <a:lnTo>
                                <a:pt x="343040" y="632133"/>
                              </a:lnTo>
                              <a:lnTo>
                                <a:pt x="332709" y="622994"/>
                              </a:lnTo>
                              <a:lnTo>
                                <a:pt x="322379" y="612664"/>
                              </a:lnTo>
                              <a:lnTo>
                                <a:pt x="309665" y="599553"/>
                              </a:lnTo>
                              <a:lnTo>
                                <a:pt x="297746" y="585647"/>
                              </a:lnTo>
                              <a:lnTo>
                                <a:pt x="286621" y="572138"/>
                              </a:lnTo>
                              <a:lnTo>
                                <a:pt x="276291" y="557437"/>
                              </a:lnTo>
                              <a:lnTo>
                                <a:pt x="267153" y="543134"/>
                              </a:lnTo>
                              <a:lnTo>
                                <a:pt x="258412" y="527638"/>
                              </a:lnTo>
                              <a:lnTo>
                                <a:pt x="250465" y="512540"/>
                              </a:lnTo>
                              <a:lnTo>
                                <a:pt x="243711" y="496647"/>
                              </a:lnTo>
                              <a:lnTo>
                                <a:pt x="237751" y="480755"/>
                              </a:lnTo>
                              <a:lnTo>
                                <a:pt x="231792" y="464465"/>
                              </a:lnTo>
                              <a:lnTo>
                                <a:pt x="227421" y="447777"/>
                              </a:lnTo>
                              <a:lnTo>
                                <a:pt x="223845" y="430693"/>
                              </a:lnTo>
                              <a:lnTo>
                                <a:pt x="221064" y="413211"/>
                              </a:lnTo>
                              <a:lnTo>
                                <a:pt x="219078" y="395331"/>
                              </a:lnTo>
                              <a:lnTo>
                                <a:pt x="217886" y="377452"/>
                              </a:lnTo>
                              <a:lnTo>
                                <a:pt x="217488" y="359175"/>
                              </a:lnTo>
                              <a:lnTo>
                                <a:pt x="217886" y="340502"/>
                              </a:lnTo>
                              <a:lnTo>
                                <a:pt x="219078" y="322622"/>
                              </a:lnTo>
                              <a:lnTo>
                                <a:pt x="221064" y="304743"/>
                              </a:lnTo>
                              <a:lnTo>
                                <a:pt x="223845" y="287658"/>
                              </a:lnTo>
                              <a:lnTo>
                                <a:pt x="227421" y="270574"/>
                              </a:lnTo>
                              <a:lnTo>
                                <a:pt x="231792" y="253886"/>
                              </a:lnTo>
                              <a:lnTo>
                                <a:pt x="237751" y="237596"/>
                              </a:lnTo>
                              <a:lnTo>
                                <a:pt x="243711" y="221306"/>
                              </a:lnTo>
                              <a:lnTo>
                                <a:pt x="250465" y="205811"/>
                              </a:lnTo>
                              <a:lnTo>
                                <a:pt x="258412" y="190315"/>
                              </a:lnTo>
                              <a:lnTo>
                                <a:pt x="267153" y="175615"/>
                              </a:lnTo>
                              <a:lnTo>
                                <a:pt x="276291" y="160516"/>
                              </a:lnTo>
                              <a:lnTo>
                                <a:pt x="286621" y="146610"/>
                              </a:lnTo>
                              <a:lnTo>
                                <a:pt x="297746" y="132307"/>
                              </a:lnTo>
                              <a:lnTo>
                                <a:pt x="309665" y="118798"/>
                              </a:lnTo>
                              <a:lnTo>
                                <a:pt x="322379" y="105289"/>
                              </a:lnTo>
                              <a:lnTo>
                                <a:pt x="335491" y="92575"/>
                              </a:lnTo>
                              <a:lnTo>
                                <a:pt x="349397" y="80655"/>
                              </a:lnTo>
                              <a:lnTo>
                                <a:pt x="363303" y="69530"/>
                              </a:lnTo>
                              <a:lnTo>
                                <a:pt x="378003" y="59200"/>
                              </a:lnTo>
                              <a:lnTo>
                                <a:pt x="392307" y="50062"/>
                              </a:lnTo>
                              <a:lnTo>
                                <a:pt x="407405" y="41321"/>
                              </a:lnTo>
                              <a:lnTo>
                                <a:pt x="422900" y="33374"/>
                              </a:lnTo>
                              <a:lnTo>
                                <a:pt x="438395" y="26620"/>
                              </a:lnTo>
                              <a:lnTo>
                                <a:pt x="454288" y="20263"/>
                              </a:lnTo>
                              <a:lnTo>
                                <a:pt x="470975" y="15098"/>
                              </a:lnTo>
                              <a:lnTo>
                                <a:pt x="487662" y="10727"/>
                              </a:lnTo>
                              <a:lnTo>
                                <a:pt x="504747" y="7151"/>
                              </a:lnTo>
                              <a:lnTo>
                                <a:pt x="522228" y="3973"/>
                              </a:lnTo>
                              <a:lnTo>
                                <a:pt x="539710" y="1589"/>
                              </a:lnTo>
                              <a:lnTo>
                                <a:pt x="557589" y="397"/>
                              </a:lnTo>
                              <a:lnTo>
                                <a:pt x="57626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00" style="position:absolute;left:0pt;margin-left:146.9pt;margin-top:202.2pt;height:24pt;width:17.25pt;z-index:251746304;v-text-anchor:middle;mso-width-relative:page;mso-height-relative:page;" fillcolor="#5B9BD5 [3204]" filled="t" stroked="f" coordsize="1646238,2433638" o:gfxdata="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" path="m577732,161925l586070,162719,593614,163910,597585,164703,601953,165894,605526,167482,609100,169069,612674,171053,616247,173435,619821,176610,623394,179388,626968,182563,630145,186135,633321,190103,636498,194469,639674,199232,642454,204788,645233,210344,648013,216297,650792,222647,653969,229394,656351,237332,658733,245269,838208,927100,840193,928291,841781,933450,899356,921941,911665,922338,923180,923529,935489,924719,946607,926704,957725,929482,969240,932657,979960,936229,991078,939800,1001402,944166,1011726,948929,1022049,954485,1031976,960438,1041506,966788,1051432,973535,1060565,980679,1069697,988616,1076050,994172,1081212,999729,1086374,1005682,1090345,1012032,1126478,1071960,1183258,1074341,1184847,1075532,1199538,1077913,1214230,1081088,1228524,1085057,1242818,1089422,1256716,1094582,1271010,1100932,1284510,1106885,1298011,1114029,1310717,1121172,1323820,1129507,1336129,1137444,1348041,1146175,1359953,1155700,1371071,1165225,1381792,1175147,1392115,1185863,1408792,1204119,1424278,1223566,1439763,1243410,1454058,1263254,1467955,1283891,1480264,1305322,1492970,1327150,1504088,1348582,1505279,1351360,1506471,1352154,1508059,1352550,1518780,1353344,1528309,1355329,1537839,1357710,1546971,1360885,1555707,1364457,1563648,1368822,1571590,1373982,1578737,1379935,1585487,1385888,1591840,1392238,1597796,1398985,1603752,1406525,1608914,1413669,1613678,1421607,1618046,1429544,1622017,1437879,1625988,1446213,1629561,1454547,1632738,1463279,1635517,1471613,1637900,1479947,1639885,1488282,1641473,1497013,1643062,1504950,1644253,1512491,1645047,1520429,1645841,1527969,1646238,1534716,1646238,1541463,1646238,1548210,1645841,1553766,1645444,1558925,1643458,1570832,1642267,1583532,1641473,1595835,1640679,1608535,1634723,1749029,1628370,1889126,1627973,1902222,1626385,1915716,1625194,1928416,1623208,1941910,1621223,1954610,1618840,1968104,1616061,1980804,1612884,1993504,1604546,2026444,1595414,2058988,1586281,2091532,1577148,2123679,1579134,2125663,1617252,2294732,1571590,2303463,1487411,2318147,1251951,2359026,1000608,2402285,897370,2420541,824310,2433638,785398,2236391,781030,2228851,776662,2221707,771897,2214563,767133,2207816,761574,2201069,756015,2194719,750456,2188369,744897,2182416,738544,2176463,732191,2170907,725441,2165351,719088,2159794,711940,2155032,704396,2149873,697249,2145507,689705,2141141,678984,2135585,668660,2130029,648807,2118519,630145,2106216,611482,2093119,593217,2080022,576144,2065735,559070,2051447,543187,2035969,526907,2020491,511422,2004616,496333,1988344,481245,1971676,466951,1954610,452259,1937147,424067,1902222,418111,1894285,412552,1886744,401435,1870472,391508,1853804,381978,1837532,372846,1820069,364110,1803401,356169,1785541,348228,1768079,332345,1733551,324404,1716485,316065,1699022,307727,1682354,298991,1666082,289462,1649413,279535,1633935,275962,1624410,271594,1614885,266829,1605360,261667,1595835,256505,1586310,250946,1577182,239431,1558132,227122,1539479,214813,1521619,190592,1486694,185827,1479154,181063,1470422,170342,1450579,164783,1441054,159224,1431132,156444,1427163,153268,1423194,149694,1419622,146518,1416447,143738,1413272,140959,1409304,138576,1404541,136591,1398985,134209,1393429,132620,1387475,129047,1373982,125870,1360488,122694,1346994,120311,1335485,117532,1325563,109194,1300560,100458,1276350,95296,1264047,90531,1252538,85767,1241425,80208,1229916,77031,1223566,73458,1217216,65119,1203722,55987,1190625,46457,1177132,26207,1150938,6353,1125538,3574,1121172,1589,1116410,397,1111250,0,1106091,0,1100535,794,1094582,1986,1088629,3574,1083072,5559,1077516,8339,1071960,11118,1066404,14295,1061641,17868,1056879,21045,1052910,24618,1048941,28192,1045766,33751,1041400,39310,1037432,45663,1034257,52016,1031479,58369,1029097,64722,1027113,71869,1025922,78619,1024732,85767,1023938,92517,1023541,100061,1023938,107208,1024335,114355,1024732,121503,1025922,129047,1027510,136194,1029097,143341,1031082,150488,1033066,157636,1035844,164783,1038622,171533,1041400,177886,1044972,185033,1048544,191386,1052116,197739,1055688,203695,1059657,209651,1064022,215210,1067991,220769,1072754,225534,1077516,230299,1081882,235064,1086644,239828,1092200,244593,1097757,252932,1109663,260873,1121966,268814,1135063,283903,1160463,291447,1173163,299388,1185069,306139,1195785,312889,1206897,327580,1230710,342272,1255713,357757,1281113,365699,1293416,373640,1305719,382375,1317229,390714,1328738,399846,1339454,409376,1348979,418905,1358504,423670,1362472,428832,1366441,437171,1372791,445112,1378744,453450,1383904,462186,1388666,470921,1392635,479260,1396207,488789,1399382,497525,1402160,506657,1404144,516187,1405732,525716,1407319,535246,1408113,545172,1408113,555099,1407716,565423,1406922,575746,1404938,578923,1404541,582497,1402954,586467,1401366,590041,1398985,594012,1395810,597585,1392635,601556,1389460,604335,1385491,609894,1379141,614659,1372394,619424,1365647,623394,1358900,627762,1352154,631336,1344613,634512,1337469,637292,1330325,640071,1323182,642057,1315244,644042,1307704,645233,1299766,646424,1291829,647218,1283891,647616,1275557,648013,1267619,647616,1259682,647218,1252538,646424,1245394,645233,1237457,466951,280988,465362,271463,464568,263128,464568,254397,464965,246857,465759,239316,467348,232569,468936,225822,471318,219869,473701,214313,476480,209153,479657,204391,482833,199628,486407,195263,490775,191691,494348,188119,498319,184944,502289,182166,506657,179785,514201,175419,522143,171450,528893,169069,534849,167482,539614,166291,543981,165497,552320,163910,561055,162719,569393,162322,577732,161925xm576263,0l594539,397,612419,1589,630298,3973,647780,7151,664864,10727,681551,15098,697841,20263,714131,26620,729626,33374,745122,41321,759822,50062,774920,59200,788826,69530,803130,80655,816638,92575,830147,105289,842464,118798,854780,132307,865508,146610,876235,160516,885374,175615,894115,190315,901664,205811,908815,221306,915172,237596,920337,253886,924708,270574,928284,287658,931462,304743,933449,322622,934641,340502,935038,359175,934641,377452,933449,395331,931462,413211,928284,430693,924708,447777,920337,464465,915172,480755,908815,496647,901664,512540,894115,527638,885374,543134,876235,557437,865508,572138,854780,585647,842464,599553,830147,612664,830147,613061,822201,620611,813857,628160,805911,634914,797964,641668,791607,619419,785250,597963,778496,576111,771344,553861,780880,543928,790018,533201,798759,522473,806705,511745,813857,500223,820611,488701,826571,476782,831736,464862,836504,452545,840477,439831,844053,427117,846834,414005,849218,400894,850807,386988,851602,373479,851999,359175,851602,344872,850807,330966,849218,317457,846834,303948,844053,291234,840477,278123,836504,265806,831736,253092,826571,241172,820611,229253,813460,217730,806308,206605,798759,195481,789621,185150,780880,174820,770947,164092,760617,154556,750287,145021,739559,136677,728434,129128,717310,121976,705788,114825,693868,108865,682346,103700,669632,98932,657315,94959,644204,91383,631490,88204,617584,86218,604472,84628,590169,83436,576263,83436,561960,83436,548451,84628,534545,86218,521434,88204,507925,91383,495211,94959,482497,98932,470578,103700,458658,108865,446341,114825,435217,121976,423694,129128,412967,136677,401842,145021,391512,154556,381579,164092,381182,164092,371249,174820,362111,185150,353767,195481,345821,207003,338669,218128,331915,229253,325955,241172,320790,253092,315625,265806,311652,278123,308473,291234,305692,303948,303308,317457,301719,330966,300924,345269,300527,359175,300924,373479,301719,386988,303308,400894,305692,414005,308473,427514,311652,440228,315625,452545,320790,464862,325955,476782,331915,489098,338669,500223,345821,511745,353767,522870,362111,533201,371249,543928,381182,554258,387539,560218,393896,566575,400650,572138,407405,577700,414159,582468,420913,587633,428065,592401,435614,597169,442368,601142,449917,605115,457069,608691,465015,612267,472564,615445,480113,618227,488457,621008,496403,623789,498787,634914,501171,645642,505541,667891,508720,690141,511501,712788,498390,710404,484881,707226,472167,703253,459453,699279,446739,694909,434819,690141,422503,684579,410583,678619,398664,671864,387142,665110,376017,657561,364892,649615,354164,641271,343040,632133,332709,622994,322379,612664,309665,599553,297746,585647,286621,572138,276291,557437,267153,543134,258412,527638,250465,512540,243711,496647,237751,480755,231792,464465,227421,447777,223845,430693,221064,413211,219078,395331,217886,377452,217488,359175,217886,340502,219078,322622,221064,304743,223845,287658,227421,270574,231792,253886,237751,237596,243711,221306,250465,205811,258412,190315,267153,175615,276291,160516,286621,146610,297746,132307,309665,118798,322379,105289,335491,92575,349397,80655,363303,69530,378003,59200,392307,50062,407405,41321,422900,33374,438395,26620,454288,20263,470975,15098,487662,10727,504747,7151,522228,3973,539710,1589,557589,397,576263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1755140</wp:posOffset>
                </wp:positionH>
                <wp:positionV relativeFrom="paragraph">
                  <wp:posOffset>2355850</wp:posOffset>
                </wp:positionV>
                <wp:extent cx="428625" cy="152400"/>
                <wp:effectExtent l="19050" t="19050" r="28575" b="38100"/>
                <wp:wrapNone/>
                <wp:docPr id="198" name="左右箭头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524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9" type="#_x0000_t69" style="position:absolute;left:0pt;margin-left:138.2pt;margin-top:185.5pt;height:12pt;width:33.75pt;z-index:251744256;v-text-anchor:middle;mso-width-relative:page;mso-height-relative:page;" fillcolor="#5B9BD5 [3204]" filled="t" stroked="t" coordsize="21600,21600" o:gfxdata="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K/TnHYAAAACwEAAA8AAAAAAAAAAQAgAAAAIgAA&#10;AGRycy9kb3ducmV2LnhtbFBLAQIUABQAAAAIAIdO4kDQi8FYegIAANoEAAAOAAAAAAAAAAEAIAAA&#10;ACcBAABkcnMvZTJvRG9jLnhtbFBLBQYAAAAABgAGAFkBAAATBgAAAAA=&#10;" adj="384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2284095</wp:posOffset>
                </wp:positionH>
                <wp:positionV relativeFrom="paragraph">
                  <wp:posOffset>2458085</wp:posOffset>
                </wp:positionV>
                <wp:extent cx="2266950" cy="156210"/>
                <wp:effectExtent l="38100" t="0" r="19050" b="110490"/>
                <wp:wrapNone/>
                <wp:docPr id="197" name="直接箭头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6950" cy="1562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9.85pt;margin-top:193.55pt;height:12.3pt;width:178.5pt;z-index:251742208;mso-width-relative:page;mso-height-relative:page;" filled="f" stroked="t" coordsize="21600,21600" o:gfxdata="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1ULhRtcAAAALAQAADwAAAAAAAAABACAAAAAiAAAAZHJz&#10;L2Rvd25yZXYueG1sUEsBAhQAFAAAAAgAh07iQBdfgeQFAgAAtgMAAA4AAAAAAAAAAQAgAAAAJgEA&#10;AGRycy9lMm9Eb2MueG1sUEsFBgAAAAAGAAYAWQEAAJ0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577215</wp:posOffset>
                </wp:positionH>
                <wp:positionV relativeFrom="paragraph">
                  <wp:posOffset>537845</wp:posOffset>
                </wp:positionV>
                <wp:extent cx="3295650" cy="563880"/>
                <wp:effectExtent l="38100" t="0" r="19050" b="102870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5650" cy="5638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5.45pt;margin-top:42.35pt;height:44.4pt;width:259.5pt;z-index:251740160;mso-width-relative:page;mso-height-relative:page;" filled="f" stroked="t" coordsize="21600,21600" o:gfxdata="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MNvZxvWAAAACQEAAA8AAAAAAAAAAQAgAAAAIgAAAGRycy9k&#10;b3ducmV2LnhtbFBLAQIUABQAAAAIAIdO4kCNix6FBAIAALYDAAAOAAAAAAAAAAEAIAAAACUBAABk&#10;cnMvZTJvRG9jLnhtbFBLBQYAAAAABgAGAFkBAACb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5206365" cy="5357495"/>
            <wp:effectExtent l="0" t="0" r="5715" b="6985"/>
            <wp:docPr id="195" name="图片 195" descr="酒页面头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酒页面头部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4115435</wp:posOffset>
                </wp:positionH>
                <wp:positionV relativeFrom="paragraph">
                  <wp:posOffset>575945</wp:posOffset>
                </wp:positionV>
                <wp:extent cx="411480" cy="434340"/>
                <wp:effectExtent l="0" t="0" r="7620" b="3810"/>
                <wp:wrapNone/>
                <wp:docPr id="204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05pt;margin-top:45.35pt;height:34.2pt;width:32.4pt;z-index:251754496;mso-width-relative:page;mso-height-relative:page;" fillcolor="#FFFFFF [3201]" filled="t" stroked="f" coordsize="21600,21600" o:gfxdata="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ikvVTtYAAAAKAQAADwAAAAAAAAABACAAAAAiAAAAZHJzL2Rvd25yZXYu&#10;eG1sUEsBAhQAFAAAAAgAh07iQPyPKPE2AgAARAQAAA4AAAAAAAAAAQAgAAAAJQ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565785</wp:posOffset>
                </wp:positionH>
                <wp:positionV relativeFrom="paragraph">
                  <wp:posOffset>843280</wp:posOffset>
                </wp:positionV>
                <wp:extent cx="3486150" cy="257175"/>
                <wp:effectExtent l="38100" t="0" r="19050" b="104775"/>
                <wp:wrapNone/>
                <wp:docPr id="203" name="直接箭头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6150" cy="257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4.55pt;margin-top:66.4pt;height:20.25pt;width:274.5pt;z-index:251752448;mso-width-relative:page;mso-height-relative:page;" filled="f" stroked="t" coordsize="21600,21600" o:gfxdata="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7/UYwtUAAAAKAQAADwAAAAAAAAABACAAAAAiAAAAZHJzL2Rv&#10;d25yZXYueG1sUEsBAhQAFAAAAAgAh07iQLTSfwMEAgAAtgMAAA4AAAAAAAAAAQAgAAAAJAEAAGRy&#10;cy9lMm9Eb2MueG1sUEsFBgAAAAAGAAYAWQEAAJo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639695" cy="5367020"/>
            <wp:effectExtent l="0" t="0" r="12065" b="12700"/>
            <wp:docPr id="202" name="图片 202" descr="酒页面尾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 descr="酒页面尾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点击返回识别结果页面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拖动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左右拖动以切换对于图片</w:t>
            </w:r>
          </w:p>
        </w:tc>
      </w:tr>
    </w:tbl>
    <w:p/>
    <w:p>
      <w:pPr>
        <w:pStyle w:val="70"/>
      </w:pPr>
      <w:bookmarkStart w:id="42" w:name="_Toc512186762"/>
      <w:bookmarkStart w:id="43" w:name="_Toc379"/>
      <w:bookmarkStart w:id="44" w:name="_Toc31705"/>
      <w:r>
        <w:rPr>
          <w:rFonts w:hint="eastAsia"/>
        </w:rPr>
        <w:t>在图库中选择图片识别</w:t>
      </w:r>
      <w:bookmarkEnd w:id="42"/>
      <w:bookmarkEnd w:id="43"/>
      <w:bookmarkEnd w:id="44"/>
    </w:p>
    <w:p>
      <w:pPr>
        <w:pStyle w:val="65"/>
        <w:ind w:left="465" w:firstLine="0" w:firstLineChars="0"/>
      </w:pPr>
      <w: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5363210</wp:posOffset>
                </wp:positionH>
                <wp:positionV relativeFrom="paragraph">
                  <wp:posOffset>2780665</wp:posOffset>
                </wp:positionV>
                <wp:extent cx="411480" cy="434340"/>
                <wp:effectExtent l="0" t="0" r="7620" b="3810"/>
                <wp:wrapNone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2.3pt;margin-top:218.95pt;height:34.2pt;width:32.4pt;z-index:251762688;mso-width-relative:page;mso-height-relative:page;" fillcolor="#FFFFFF [3201]" filled="t" stroked="f" coordsize="21600,21600" o:gfxdata="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FaJmxvXAAAACwEAAA8AAAAAAAAAAQAgAAAAIgAAAGRycy9kb3ducmV2&#10;LnhtbFBLAQIUABQAAAAIAIdO4kBnWcaANgIAAEQEAAAOAAAAAAAAAAEAIAAAACYBAABkcnMvZTJv&#10;RG9jLnhtbFBLBQYAAAAABgAGAFkBAADO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5200650</wp:posOffset>
                </wp:positionH>
                <wp:positionV relativeFrom="paragraph">
                  <wp:posOffset>1656080</wp:posOffset>
                </wp:positionV>
                <wp:extent cx="411480" cy="434340"/>
                <wp:effectExtent l="0" t="0" r="7620" b="3810"/>
                <wp:wrapNone/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9.5pt;margin-top:130.4pt;height:34.2pt;width:32.4pt;z-index:251760640;mso-width-relative:page;mso-height-relative:page;" fillcolor="#FFFFFF [3201]" filled="t" stroked="f" coordsize="21600,21600" o:gfxdata="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hmCQ5dcAAAALAQAADwAAAAAAAAABACAAAAAiAAAAZHJzL2Rvd25yZXYu&#10;eG1sUEsBAhQAFAAAAAgAh07iQMJIWt01AgAARAQAAA4AAAAAAAAAAQAgAAAAJg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1821815</wp:posOffset>
                </wp:positionH>
                <wp:positionV relativeFrom="paragraph">
                  <wp:posOffset>3034030</wp:posOffset>
                </wp:positionV>
                <wp:extent cx="3486150" cy="257175"/>
                <wp:effectExtent l="38100" t="0" r="19050" b="104775"/>
                <wp:wrapNone/>
                <wp:docPr id="207" name="直接箭头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6150" cy="257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3.45pt;margin-top:238.9pt;height:20.25pt;width:274.5pt;z-index:251758592;mso-width-relative:page;mso-height-relative:page;" filled="f" stroked="t" coordsize="21600,21600" o:gfxdata="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DqFv57YAAAACwEAAA8AAAAAAAAAAQAgAAAAIgAAAGRy&#10;cy9kb3ducmV2LnhtbFBLAQIUABQAAAAIAIdO4kDbxVoBBQIAALYDAAAOAAAAAAAAAAEAIAAAACcB&#10;AABkcnMvZTJvRG9jLnhtbFBLBQYAAAAABgAGAFkBAACe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2011680</wp:posOffset>
                </wp:positionH>
                <wp:positionV relativeFrom="paragraph">
                  <wp:posOffset>1915795</wp:posOffset>
                </wp:positionV>
                <wp:extent cx="3095625" cy="180975"/>
                <wp:effectExtent l="38100" t="0" r="28575" b="104775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5625" cy="1809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8.4pt;margin-top:150.85pt;height:14.25pt;width:243.75pt;z-index:251756544;mso-width-relative:page;mso-height-relative:page;" filled="f" stroked="t" coordsize="21600,21600" o:gfxdata="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hduCvXAAAACwEAAA8AAAAAAAAAAQAgAAAAIgAAAGRy&#10;cy9kb3ducmV2LnhtbFBLAQIUABQAAAAIAIdO4kBmoUbbBgIAALYDAAAOAAAAAAAAAAEAIAAAACYB&#10;AABkcnMvZTJvRG9jLnhtbFBLBQYAAAAABgAGAFkBAACe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3496310" cy="6344285"/>
            <wp:effectExtent l="0" t="0" r="8890" b="10795"/>
            <wp:docPr id="205" name="图片 205" descr="选择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 descr="选择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点击返回主界面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选择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点击选择相应图片</w:t>
            </w:r>
          </w:p>
        </w:tc>
      </w:tr>
    </w:tbl>
    <w:p>
      <w:pPr>
        <w:pStyle w:val="65"/>
        <w:ind w:left="465" w:firstLine="0" w:firstLineChars="0"/>
      </w:pPr>
    </w:p>
    <w:p>
      <w:pPr>
        <w:pStyle w:val="70"/>
      </w:pPr>
      <w:bookmarkStart w:id="45" w:name="_Toc21017"/>
      <w:r>
        <w:t>查看识别历史</w:t>
      </w:r>
      <w:bookmarkEnd w:id="45"/>
    </w:p>
    <w:p>
      <w: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4956175</wp:posOffset>
                </wp:positionH>
                <wp:positionV relativeFrom="paragraph">
                  <wp:posOffset>4601210</wp:posOffset>
                </wp:positionV>
                <wp:extent cx="411480" cy="434340"/>
                <wp:effectExtent l="0" t="0" r="7620" b="3810"/>
                <wp:wrapNone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0.25pt;margin-top:362.3pt;height:34.2pt;width:32.4pt;z-index:251770880;mso-width-relative:page;mso-height-relative:page;" fillcolor="#FFFFFF [3201]" filled="t" stroked="f" coordsize="21600,21600" o:gfxdata="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6ivSQdYAAAALAQAADwAAAAAAAAABACAAAAAiAAAAZHJzL2Rvd25yZXYu&#10;eG1sUEsBAhQAFAAAAAgAh07iQBGSJyY2AgAARAQAAA4AAAAAAAAAAQAgAAAAJQ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4996180</wp:posOffset>
                </wp:positionH>
                <wp:positionV relativeFrom="paragraph">
                  <wp:posOffset>1738630</wp:posOffset>
                </wp:positionV>
                <wp:extent cx="411480" cy="434340"/>
                <wp:effectExtent l="0" t="0" r="7620" b="3810"/>
                <wp:wrapNone/>
                <wp:docPr id="218" name="文本框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3.4pt;margin-top:136.9pt;height:34.2pt;width:32.4pt;z-index:251768832;mso-width-relative:page;mso-height-relative:page;" fillcolor="#FFFFFF [3201]" filled="t" stroked="f" coordsize="21600,21600" o:gfxdata="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Y0Fv2dcAAAALAQAADwAAAAAAAAABACAAAAAiAAAAZHJzL2Rvd25yZXYu&#10;eG1sUEsBAhQAFAAAAAgAh07iQLSDu3s1AgAARAQAAA4AAAAAAAAAAQAgAAAAJg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5059045</wp:posOffset>
                </wp:positionH>
                <wp:positionV relativeFrom="paragraph">
                  <wp:posOffset>918845</wp:posOffset>
                </wp:positionV>
                <wp:extent cx="411480" cy="434340"/>
                <wp:effectExtent l="0" t="0" r="7620" b="3810"/>
                <wp:wrapNone/>
                <wp:docPr id="217" name="文本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8.35pt;margin-top:72.35pt;height:34.2pt;width:32.4pt;z-index:251766784;mso-width-relative:page;mso-height-relative:page;" fillcolor="#FFFFFF [3201]" filled="t" stroked="f" coordsize="21600,21600" o:gfxdata="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WUNMV1gAAAAsBAAAPAAAAAAAAAAEAIAAAACIAAABkcnMvZG93bnJldi54&#10;bWxQSwECFAAUAAAACACHTuJAZXZtsTUCAABE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1960245</wp:posOffset>
                </wp:positionH>
                <wp:positionV relativeFrom="paragraph">
                  <wp:posOffset>1221740</wp:posOffset>
                </wp:positionV>
                <wp:extent cx="3105150" cy="3557905"/>
                <wp:effectExtent l="38100" t="0" r="19050" b="23495"/>
                <wp:wrapNone/>
                <wp:docPr id="211" name="组合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3557905"/>
                          <a:chOff x="0" y="0"/>
                          <a:chExt cx="3105150" cy="3557954"/>
                        </a:xfrm>
                      </wpg:grpSpPr>
                      <wps:wsp>
                        <wps:cNvPr id="212" name="直接箭头连接符 212"/>
                        <wps:cNvCnPr/>
                        <wps:spPr>
                          <a:xfrm flipH="1" flipV="1">
                            <a:off x="967154" y="1151792"/>
                            <a:ext cx="1990725" cy="23812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直接箭头连接符 213"/>
                        <wps:cNvCnPr/>
                        <wps:spPr>
                          <a:xfrm flipH="1" flipV="1">
                            <a:off x="404447" y="1538654"/>
                            <a:ext cx="2562225" cy="20193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直接箭头连接符 214"/>
                        <wps:cNvCnPr/>
                        <wps:spPr>
                          <a:xfrm flipH="1" flipV="1">
                            <a:off x="158262" y="1907931"/>
                            <a:ext cx="2828925" cy="164782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直接箭头连接符 215"/>
                        <wps:cNvCnPr/>
                        <wps:spPr>
                          <a:xfrm flipH="1">
                            <a:off x="975947" y="720969"/>
                            <a:ext cx="2000250" cy="381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直接箭头连接符 216"/>
                        <wps:cNvCnPr/>
                        <wps:spPr>
                          <a:xfrm flipH="1">
                            <a:off x="0" y="0"/>
                            <a:ext cx="3105150" cy="7467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4.35pt;margin-top:96.2pt;height:280.15pt;width:244.5pt;z-index:251764736;mso-width-relative:page;mso-height-relative:page;" coordsize="3105150,3557954" o:gfxdata="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">
                <o:lock v:ext="edit" aspectratio="f"/>
                <v:shape id="_x0000_s1026" o:spid="_x0000_s1026" o:spt="32" type="#_x0000_t32" style="position:absolute;left:967154;top:1151792;flip:x y;height:2381250;width:1990725;" filled="f" stroked="t" coordsize="21600,21600" o:gfxdata="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NfOs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04447;top:1538654;flip:x y;height:2019300;width:2562225;" filled="f" stroked="t" coordsize="21600,21600" o:gfxdata="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eVY3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58262;top:1907931;flip:x y;height:1647825;width:2828925;" filled="f" stroked="t" coordsize="21600,21600" o:gfxdata="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pDOQ74A&#10;AADc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975947;top:720969;flip:x;height:38100;width:2000250;" filled="f" stroked="t" coordsize="21600,21600" o:gfxdata="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IhIfrgAAADcAAAA&#10;DwAAAAAAAAABACAAAAAiAAAAZHJzL2Rvd25yZXYueG1sUEsBAhQAFAAAAAgAh07iQDMvBZ47AAAA&#10;OQAAABAAAAAAAAAAAQAgAAAABwEAAGRycy9zaGFwZXhtbC54bWxQSwUGAAAAAAYABgBbAQAAsQMA&#10;AAAA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0;top:0;flip:x;height:746760;width:3105150;" filled="f" stroked="t" coordsize="21600,21600" o:gfxdata="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FrWCbgAAADcAAAA&#10;DwAAAAAAAAABACAAAAAiAAAAZHJzL2Rvd25yZXYueG1sUEsBAhQAFAAAAAgAh07iQDMvBZ47AAAA&#10;OQAAABAAAAAAAAAAAQAgAAAABwEAAGRycy9zaGFwZXhtbC54bWxQSwUGAAAAAAYABgBbAQAAsQMA&#10;AAAA&#10;">
                  <v:fill on="f" focussize="0,0"/>
                  <v:stroke weight="1.5pt" color="#ED7D31 [3205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3631565" cy="6789420"/>
            <wp:effectExtent l="0" t="0" r="10795" b="7620"/>
            <wp:docPr id="210" name="图片 210" descr="识别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 descr="识别记录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识别图像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点击进入识别图像界面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识别历史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点击进入识别历史界面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505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酒条目</w:t>
            </w:r>
          </w:p>
        </w:tc>
        <w:tc>
          <w:tcPr>
            <w:tcW w:w="4553" w:type="dxa"/>
          </w:tcPr>
          <w:p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sz w:val="20"/>
                <w:szCs w:val="20"/>
              </w:rPr>
              <w:t>点击进入相应酒界面</w:t>
            </w:r>
          </w:p>
        </w:tc>
      </w:tr>
    </w:tbl>
    <w:p/>
    <w:p/>
    <w:p/>
    <w:p>
      <w:pPr>
        <w:pStyle w:val="62"/>
      </w:pPr>
      <w:bookmarkStart w:id="46" w:name="_Toc503060599"/>
      <w:bookmarkStart w:id="47" w:name="_Toc501245717"/>
      <w:bookmarkStart w:id="48" w:name="_Toc521466908"/>
      <w:bookmarkStart w:id="49" w:name="_Toc30481"/>
      <w:r>
        <w:rPr>
          <w:rFonts w:hint="eastAsia"/>
        </w:rPr>
        <w:t>安全保密</w:t>
      </w:r>
      <w:bookmarkEnd w:id="46"/>
      <w:bookmarkEnd w:id="47"/>
      <w:bookmarkEnd w:id="48"/>
      <w:bookmarkEnd w:id="49"/>
    </w:p>
    <w:p>
      <w:pPr>
        <w:ind w:firstLine="420"/>
      </w:pPr>
      <w:r>
        <w:t>该</w:t>
      </w:r>
      <w:r>
        <w:rPr>
          <w:rFonts w:hint="eastAsia"/>
        </w:rPr>
        <w:t>APP仅需识别出图像后在服务器上获得信息，并不存在安全上的风险。</w:t>
      </w:r>
    </w:p>
    <w:p>
      <w:pPr>
        <w:ind w:firstLine="420"/>
      </w:pPr>
    </w:p>
    <w:p>
      <w:pPr>
        <w:pStyle w:val="60"/>
      </w:pPr>
      <w:bookmarkStart w:id="50" w:name="_Toc521466909"/>
      <w:bookmarkStart w:id="51" w:name="_Toc501245718"/>
      <w:bookmarkStart w:id="52" w:name="_Toc503060600"/>
      <w:bookmarkStart w:id="53" w:name="_Toc32302"/>
      <w:r>
        <w:rPr>
          <w:rFonts w:hint="eastAsia"/>
        </w:rPr>
        <w:t>运行环境</w:t>
      </w:r>
      <w:bookmarkEnd w:id="50"/>
      <w:bookmarkEnd w:id="51"/>
      <w:bookmarkEnd w:id="52"/>
      <w:bookmarkEnd w:id="53"/>
    </w:p>
    <w:p>
      <w:pPr>
        <w:pStyle w:val="62"/>
      </w:pPr>
      <w:bookmarkStart w:id="54" w:name="_Toc32574"/>
      <w:r>
        <w:t>配置要求</w:t>
      </w:r>
      <w:bookmarkEnd w:id="54"/>
    </w:p>
    <w:p>
      <w:pPr>
        <w:widowControl w:val="0"/>
        <w:numPr>
          <w:ilvl w:val="0"/>
          <w:numId w:val="2"/>
        </w:numPr>
        <w:ind w:left="782"/>
        <w:jc w:val="both"/>
      </w:pPr>
      <w:r>
        <w:rPr>
          <w:rFonts w:hint="eastAsia"/>
        </w:rPr>
        <w:t>系统要求：安卓4.0</w:t>
      </w:r>
      <w:r>
        <w:t>以上，目前只有安卓版本，没有ios版本。</w:t>
      </w:r>
    </w:p>
    <w:p>
      <w:pPr>
        <w:widowControl w:val="0"/>
        <w:numPr>
          <w:ilvl w:val="0"/>
          <w:numId w:val="2"/>
        </w:numPr>
        <w:ind w:left="782"/>
        <w:jc w:val="both"/>
      </w:pPr>
      <w:r>
        <w:rPr>
          <w:rFonts w:hint="eastAsia"/>
        </w:rPr>
        <w:t>内存要求：2</w:t>
      </w:r>
      <w:r>
        <w:t>G以上（包含</w:t>
      </w:r>
      <w:r>
        <w:rPr>
          <w:rFonts w:hint="eastAsia"/>
        </w:rPr>
        <w:t>2</w:t>
      </w:r>
      <w:r>
        <w:t>G）。</w:t>
      </w:r>
    </w:p>
    <w:p>
      <w:pPr>
        <w:widowControl w:val="0"/>
        <w:numPr>
          <w:ilvl w:val="0"/>
          <w:numId w:val="2"/>
        </w:numPr>
        <w:ind w:left="782"/>
        <w:jc w:val="both"/>
      </w:pPr>
      <w:r>
        <w:rPr>
          <w:rFonts w:hint="eastAsia"/>
        </w:rPr>
        <w:t>分辨率要求：不低于1920*1080</w:t>
      </w:r>
      <w:r>
        <w:t>。</w:t>
      </w:r>
    </w:p>
    <w:p/>
    <w:p>
      <w:pPr>
        <w:pStyle w:val="62"/>
      </w:pPr>
      <w:bookmarkStart w:id="55" w:name="_Toc501245721"/>
      <w:bookmarkStart w:id="56" w:name="_Toc503060603"/>
      <w:bookmarkStart w:id="57" w:name="_Toc521466912"/>
      <w:bookmarkStart w:id="58" w:name="_Toc3980"/>
      <w:r>
        <w:rPr>
          <w:rFonts w:hint="eastAsia"/>
        </w:rPr>
        <w:t>数据结构</w:t>
      </w:r>
      <w:bookmarkEnd w:id="55"/>
      <w:bookmarkEnd w:id="56"/>
      <w:bookmarkEnd w:id="57"/>
      <w:bookmarkEnd w:id="58"/>
    </w:p>
    <w:p>
      <w:pPr>
        <w:ind w:firstLine="420"/>
      </w:pPr>
      <w:r>
        <w:rPr>
          <w:rFonts w:hint="eastAsia"/>
        </w:rPr>
        <w:object>
          <v:shape id="_x0000_i1025" o:spt="75" type="#_x0000_t75" style="height:177.2pt;width:414.4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21">
            <o:LockedField>false</o:LockedField>
          </o:OLEObject>
        </w:objec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</w:pPr>
    </w:p>
    <w:p>
      <w:pPr>
        <w:pStyle w:val="60"/>
      </w:pPr>
      <w:bookmarkStart w:id="59" w:name="_Toc521466913"/>
      <w:bookmarkStart w:id="60" w:name="_Toc501245722"/>
      <w:bookmarkStart w:id="61" w:name="_Toc503060604"/>
      <w:bookmarkStart w:id="62" w:name="_Toc24598"/>
      <w:r>
        <w:rPr>
          <w:rFonts w:hint="eastAsia"/>
        </w:rPr>
        <w:t>使用过程</w:t>
      </w:r>
      <w:bookmarkEnd w:id="59"/>
      <w:bookmarkEnd w:id="60"/>
      <w:bookmarkEnd w:id="61"/>
      <w:bookmarkEnd w:id="62"/>
    </w:p>
    <w:p>
      <w:pPr>
        <w:pStyle w:val="62"/>
      </w:pPr>
      <w:bookmarkStart w:id="63" w:name="_Toc521466914"/>
      <w:bookmarkStart w:id="64" w:name="_Toc501245723"/>
      <w:bookmarkStart w:id="65" w:name="_Toc503060605"/>
      <w:bookmarkStart w:id="66" w:name="_Toc30280"/>
      <w:r>
        <w:rPr>
          <w:rFonts w:hint="eastAsia"/>
        </w:rPr>
        <w:t>安装与初始化</w:t>
      </w:r>
      <w:bookmarkEnd w:id="63"/>
      <w:bookmarkEnd w:id="64"/>
      <w:bookmarkEnd w:id="65"/>
      <w:bookmarkEnd w:id="66"/>
    </w:p>
    <w:p>
      <w:pPr>
        <w:ind w:firstLine="420"/>
      </w:pPr>
      <w:r>
        <w:t>该</w:t>
      </w:r>
      <w:r>
        <w:rPr>
          <w:rFonts w:hint="eastAsia"/>
        </w:rPr>
        <w:t>APP将会部署在Play商店中，用户正常下载安装即可。</w:t>
      </w:r>
    </w:p>
    <w:p>
      <w:pPr>
        <w:pStyle w:val="62"/>
      </w:pPr>
      <w:bookmarkStart w:id="67" w:name="_Toc521466915"/>
      <w:bookmarkStart w:id="68" w:name="_Toc501245724"/>
      <w:bookmarkStart w:id="69" w:name="_Toc503060606"/>
      <w:bookmarkStart w:id="70" w:name="_Toc14258"/>
      <w:r>
        <w:rPr>
          <w:rFonts w:hint="eastAsia"/>
        </w:rPr>
        <w:t>输入</w:t>
      </w:r>
      <w:bookmarkEnd w:id="67"/>
      <w:bookmarkEnd w:id="68"/>
      <w:bookmarkEnd w:id="69"/>
      <w:bookmarkEnd w:id="70"/>
    </w:p>
    <w:p>
      <w:pPr>
        <w:pStyle w:val="70"/>
        <w:ind w:left="1701"/>
      </w:pPr>
      <w:bookmarkStart w:id="71" w:name="_Toc8855"/>
      <w:bookmarkStart w:id="72" w:name="_Toc21796"/>
      <w:r>
        <w:rPr>
          <w:rFonts w:hint="eastAsia"/>
        </w:rPr>
        <w:t>在图库中选择图片</w:t>
      </w:r>
      <w:bookmarkEnd w:id="71"/>
      <w:bookmarkEnd w:id="72"/>
    </w:p>
    <w:p>
      <w:pPr>
        <w:ind w:firstLine="420"/>
      </w:pPr>
      <w:r>
        <w:rPr>
          <w:rFonts w:hint="eastAsia"/>
        </w:rPr>
        <w:object>
          <v:shape id="_x0000_i1026" o:spt="75" type="#_x0000_t75" style="height:482.1pt;width:386.3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23">
            <o:LockedField>false</o:LockedField>
          </o:OLEObject>
        </w:object>
      </w:r>
    </w:p>
    <w:p>
      <w:pPr>
        <w:pStyle w:val="70"/>
        <w:ind w:left="1701"/>
        <w:rPr>
          <w:rFonts w:hint="eastAsia"/>
        </w:rPr>
      </w:pPr>
      <w:bookmarkStart w:id="73" w:name="_Toc21831"/>
      <w:bookmarkStart w:id="74" w:name="_Toc20140"/>
      <w:r>
        <w:rPr>
          <w:rFonts w:hint="eastAsia"/>
        </w:rPr>
        <w:t>调用摄像头捕捉图片</w:t>
      </w:r>
      <w:bookmarkEnd w:id="73"/>
      <w:bookmarkEnd w:id="74"/>
    </w:p>
    <w:p>
      <w:pPr>
        <w:rPr>
          <w:rFonts w:hint="eastAsia"/>
        </w:rPr>
      </w:pPr>
    </w:p>
    <w:p/>
    <w:p>
      <w:pPr>
        <w:pStyle w:val="62"/>
      </w:pPr>
      <w:bookmarkStart w:id="75" w:name="_Toc521466919"/>
      <w:bookmarkStart w:id="76" w:name="_Toc501245728"/>
      <w:bookmarkStart w:id="77" w:name="_Toc503060610"/>
      <w:bookmarkStart w:id="78" w:name="_Toc18350"/>
      <w:r>
        <w:rPr>
          <w:rFonts w:hint="eastAsia"/>
        </w:rPr>
        <w:t>输出</w:t>
      </w:r>
      <w:bookmarkEnd w:id="75"/>
      <w:bookmarkEnd w:id="76"/>
      <w:bookmarkEnd w:id="77"/>
      <w:bookmarkEnd w:id="78"/>
    </w:p>
    <w:p>
      <w:pPr>
        <w:pStyle w:val="70"/>
        <w:ind w:left="1701"/>
        <w:rPr>
          <w:rFonts w:hint="eastAsia"/>
        </w:rPr>
      </w:pPr>
      <w:bookmarkStart w:id="79" w:name="_Toc521466922"/>
      <w:bookmarkStart w:id="80" w:name="_Toc501245731"/>
      <w:bookmarkStart w:id="81" w:name="_Toc503060613"/>
      <w:bookmarkStart w:id="82" w:name="_Toc23116"/>
      <w:r>
        <w:rPr>
          <w:rFonts w:hint="eastAsia"/>
        </w:rPr>
        <w:t>输出举例</w:t>
      </w:r>
      <w:bookmarkEnd w:id="79"/>
      <w:bookmarkEnd w:id="80"/>
      <w:bookmarkEnd w:id="81"/>
      <w:bookmarkEnd w:id="82"/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655695" cy="6458585"/>
            <wp:effectExtent l="0" t="0" r="1905" b="3175"/>
            <wp:docPr id="39" name="图片 39" descr="识别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识别结果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根据图像识别结果对匹配项按降序排列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35145" cy="6530340"/>
            <wp:effectExtent l="0" t="0" r="8255" b="7620"/>
            <wp:docPr id="52" name="图片 52" descr="酒页面头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酒页面头部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0"/>
        <w:numPr>
          <w:ilvl w:val="0"/>
          <w:numId w:val="0"/>
        </w:numPr>
        <w:ind w:left="425"/>
      </w:pPr>
    </w:p>
    <w:p>
      <w:pPr>
        <w:widowControl w:val="0"/>
        <w:ind w:left="420"/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639695" cy="5367020"/>
            <wp:effectExtent l="0" t="0" r="12065" b="12700"/>
            <wp:docPr id="53" name="图片 53" descr="酒页面尾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酒页面尾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ind w:left="420"/>
        <w:jc w:val="both"/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518795</wp:posOffset>
                </wp:positionH>
                <wp:positionV relativeFrom="paragraph">
                  <wp:posOffset>844550</wp:posOffset>
                </wp:positionV>
                <wp:extent cx="2305685" cy="4197985"/>
                <wp:effectExtent l="0" t="0" r="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41982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.85pt;margin-top:66.5pt;height:330.55pt;width:181.55pt;z-index:-251652096;v-text-anchor:middle;mso-width-relative:page;mso-height-relative:page;" fillcolor="#FFFFFF [3212]" filled="t" stroked="f" coordsize="21600,21600" o:gfxdata="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RthRidkAAAAKAQAA&#10;DwAAAAAAAAABACAAAAAiAAAAZHJzL2Rvd25yZXYueG1sUEsBAhQAFAAAAAgAh07iQOMnaVpRAgAA&#10;fgQAAA4AAAAAAAAAAQAgAAAAKAEAAGRycy9lMm9Eb2MueG1sUEsFBgAAAAAGAAYAWQEAAOsFAAAA&#10;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5206365" cy="5357495"/>
            <wp:effectExtent l="0" t="0" r="0" b="0"/>
            <wp:docPr id="51" name="图片 51" descr="酒页面头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酒页面头部1"/>
                    <pic:cNvPicPr>
                      <a:picLocks noChangeAspect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ind w:left="420"/>
        <w:jc w:val="both"/>
      </w:pPr>
    </w:p>
    <w:p>
      <w:pPr>
        <w:widowControl w:val="0"/>
        <w:jc w:val="both"/>
      </w:pPr>
    </w:p>
    <w:p>
      <w:pPr>
        <w:ind w:firstLine="420"/>
      </w:pP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680231345"/>
      <w:docPartObj>
        <w:docPartGallery w:val="AutoText"/>
      </w:docPartObj>
    </w:sdtPr>
    <w:sdtContent>
      <w:sdt>
        <w:sdtPr>
          <w:id w:val="-1705238520"/>
          <w:docPartObj>
            <w:docPartGallery w:val="AutoText"/>
          </w:docPartObj>
        </w:sdtPr>
        <w:sdtContent>
          <w:p>
            <w:pPr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23</w:t>
            </w:r>
            <w:r>
              <w:rPr>
                <w:b/>
                <w:bCs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23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left="105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left="105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  <w:r>
      <w:rPr>
        <w:rFonts w:hint="eastAsia"/>
      </w:rPr>
      <w:t>SE2018春-G17</w:t>
    </w:r>
  </w:p>
  <w:p>
    <w:r>
      <w:pict>
        <v:shape id="WordPictureWatermark246804689" o:spid="_x0000_s2064" o:spt="75" type="#_x0000_t75" style="position:absolute;left:0pt;height:399.75pt;width:399.7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TIM图片20171014105131"/>
          <o:lock v:ext="edit" aspectratio="t"/>
        </v:shape>
      </w:pict>
    </w:r>
    <w:r>
      <w:ptab w:relativeTo="margin" w:alignment="center" w:leader="none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pict>
        <v:shape id="WordPictureWatermark246804688" o:spid="_x0000_s2063" o:spt="75" type="#_x0000_t75" style="position:absolute;left:0pt;height:399.75pt;width:399.7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TIM图片20171014105131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54573966"/>
      <w:docPartObj>
        <w:docPartGallery w:val="AutoText"/>
      </w:docPartObj>
    </w:sdtPr>
    <w:sdtContent>
      <w:p>
        <w:r>
          <w:pict>
            <v:shape id="WordPictureWatermark246804687" o:spid="_x0000_s2062" o:spt="75" type="#_x0000_t75" style="position:absolute;left:0pt;height:399.75pt;width:399.75pt;mso-position-horizontal:center;mso-position-horizontal-relative:margin;mso-position-vertical:center;mso-position-vertical-relative:margin;z-index:-251658240;mso-width-relative:page;mso-height-relative:page;" filled="f" o:preferrelative="t" stroked="f" coordsize="21600,21600" o:allowincell="f">
              <v:path/>
              <v:fill on="f" focussize="0,0"/>
              <v:stroke on="f" joinstyle="miter"/>
              <v:imagedata r:id="rId1" gain="19661f" blacklevel="22938f" o:title="TIM图片20171014105131"/>
              <o:lock v:ext="edit" aspectratio="t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E64099"/>
    <w:multiLevelType w:val="multilevel"/>
    <w:tmpl w:val="54E64099"/>
    <w:lvl w:ilvl="0" w:tentative="0">
      <w:start w:val="1"/>
      <w:numFmt w:val="decimal"/>
      <w:pStyle w:val="60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62"/>
      <w:lvlText w:val="%1.%2"/>
      <w:lvlJc w:val="left"/>
      <w:pPr>
        <w:ind w:left="709" w:hanging="709"/>
      </w:pPr>
      <w:rPr>
        <w:rFonts w:hint="eastAsia"/>
      </w:rPr>
    </w:lvl>
    <w:lvl w:ilvl="2" w:tentative="0">
      <w:start w:val="1"/>
      <w:numFmt w:val="decimal"/>
      <w:pStyle w:val="70"/>
      <w:lvlText w:val="%1.%2.%3"/>
      <w:lvlJc w:val="left"/>
      <w:pPr>
        <w:ind w:left="992" w:hanging="992"/>
      </w:pPr>
      <w:rPr>
        <w:rFonts w:hint="eastAsia"/>
      </w:rPr>
    </w:lvl>
    <w:lvl w:ilvl="3" w:tentative="0">
      <w:start w:val="1"/>
      <w:numFmt w:val="decimal"/>
      <w:pStyle w:val="72"/>
      <w:lvlText w:val="%1.%2.%3.%4"/>
      <w:lvlJc w:val="left"/>
      <w:pPr>
        <w:ind w:left="1276" w:hanging="1276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">
    <w:nsid w:val="5BA51067"/>
    <w:multiLevelType w:val="multilevel"/>
    <w:tmpl w:val="5BA51067"/>
    <w:lvl w:ilvl="0" w:tentative="0">
      <w:start w:val="1"/>
      <w:numFmt w:val="lowerLetter"/>
      <w:lvlText w:val="%1.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606"/>
    <w:rsid w:val="00000F10"/>
    <w:rsid w:val="00001056"/>
    <w:rsid w:val="00003E4D"/>
    <w:rsid w:val="00011FCE"/>
    <w:rsid w:val="000131E9"/>
    <w:rsid w:val="000133C2"/>
    <w:rsid w:val="0001353D"/>
    <w:rsid w:val="000149A1"/>
    <w:rsid w:val="00017D99"/>
    <w:rsid w:val="0002151C"/>
    <w:rsid w:val="00021BB3"/>
    <w:rsid w:val="0002430B"/>
    <w:rsid w:val="000258DD"/>
    <w:rsid w:val="00025F6F"/>
    <w:rsid w:val="00035385"/>
    <w:rsid w:val="00037DFF"/>
    <w:rsid w:val="00040324"/>
    <w:rsid w:val="000503A2"/>
    <w:rsid w:val="00050CF2"/>
    <w:rsid w:val="00052211"/>
    <w:rsid w:val="00052ED6"/>
    <w:rsid w:val="000555FB"/>
    <w:rsid w:val="0006018F"/>
    <w:rsid w:val="000603C4"/>
    <w:rsid w:val="00060A00"/>
    <w:rsid w:val="00061D1E"/>
    <w:rsid w:val="00062BC5"/>
    <w:rsid w:val="00063E9F"/>
    <w:rsid w:val="00063EB6"/>
    <w:rsid w:val="00067418"/>
    <w:rsid w:val="0007030C"/>
    <w:rsid w:val="000752C5"/>
    <w:rsid w:val="0007555F"/>
    <w:rsid w:val="00086422"/>
    <w:rsid w:val="000864B2"/>
    <w:rsid w:val="000867E4"/>
    <w:rsid w:val="00090209"/>
    <w:rsid w:val="0009039C"/>
    <w:rsid w:val="000934CD"/>
    <w:rsid w:val="000944C5"/>
    <w:rsid w:val="00094834"/>
    <w:rsid w:val="000961A1"/>
    <w:rsid w:val="00097C79"/>
    <w:rsid w:val="000A3332"/>
    <w:rsid w:val="000A6DC5"/>
    <w:rsid w:val="000C04A3"/>
    <w:rsid w:val="000C28DC"/>
    <w:rsid w:val="000C2DE9"/>
    <w:rsid w:val="000C5242"/>
    <w:rsid w:val="000C6EA7"/>
    <w:rsid w:val="000D4905"/>
    <w:rsid w:val="000D5E9A"/>
    <w:rsid w:val="000E4F1A"/>
    <w:rsid w:val="000E50EB"/>
    <w:rsid w:val="000E7254"/>
    <w:rsid w:val="000F1D70"/>
    <w:rsid w:val="000F4BCE"/>
    <w:rsid w:val="000F4FED"/>
    <w:rsid w:val="001009C1"/>
    <w:rsid w:val="0010236A"/>
    <w:rsid w:val="00111AD7"/>
    <w:rsid w:val="00113088"/>
    <w:rsid w:val="001157DD"/>
    <w:rsid w:val="00124915"/>
    <w:rsid w:val="001309B9"/>
    <w:rsid w:val="00135131"/>
    <w:rsid w:val="00140516"/>
    <w:rsid w:val="00141727"/>
    <w:rsid w:val="00147D5B"/>
    <w:rsid w:val="00153B47"/>
    <w:rsid w:val="001577A4"/>
    <w:rsid w:val="0016090E"/>
    <w:rsid w:val="0016306A"/>
    <w:rsid w:val="00163DFE"/>
    <w:rsid w:val="00164536"/>
    <w:rsid w:val="001662A1"/>
    <w:rsid w:val="001731A6"/>
    <w:rsid w:val="00174B25"/>
    <w:rsid w:val="00174F0F"/>
    <w:rsid w:val="00175B62"/>
    <w:rsid w:val="00176B57"/>
    <w:rsid w:val="001802FF"/>
    <w:rsid w:val="0018169F"/>
    <w:rsid w:val="0018230F"/>
    <w:rsid w:val="0018242C"/>
    <w:rsid w:val="001843F5"/>
    <w:rsid w:val="00184D5E"/>
    <w:rsid w:val="00191B58"/>
    <w:rsid w:val="00192173"/>
    <w:rsid w:val="001935C1"/>
    <w:rsid w:val="00193D27"/>
    <w:rsid w:val="001969BE"/>
    <w:rsid w:val="001A1270"/>
    <w:rsid w:val="001A2780"/>
    <w:rsid w:val="001A3E8F"/>
    <w:rsid w:val="001A5F16"/>
    <w:rsid w:val="001A7610"/>
    <w:rsid w:val="001B2D9D"/>
    <w:rsid w:val="001B3D66"/>
    <w:rsid w:val="001B40B0"/>
    <w:rsid w:val="001B49F1"/>
    <w:rsid w:val="001B7AC2"/>
    <w:rsid w:val="001C01D4"/>
    <w:rsid w:val="001C1DFE"/>
    <w:rsid w:val="001D3170"/>
    <w:rsid w:val="001D4CF7"/>
    <w:rsid w:val="001D7BC4"/>
    <w:rsid w:val="001E1617"/>
    <w:rsid w:val="001E38A9"/>
    <w:rsid w:val="001E547B"/>
    <w:rsid w:val="001E7502"/>
    <w:rsid w:val="001E7E53"/>
    <w:rsid w:val="001F14BD"/>
    <w:rsid w:val="001F3A52"/>
    <w:rsid w:val="00201A28"/>
    <w:rsid w:val="00206561"/>
    <w:rsid w:val="00207150"/>
    <w:rsid w:val="00217865"/>
    <w:rsid w:val="00222A67"/>
    <w:rsid w:val="002315F6"/>
    <w:rsid w:val="0023545B"/>
    <w:rsid w:val="0025112E"/>
    <w:rsid w:val="00255676"/>
    <w:rsid w:val="00257824"/>
    <w:rsid w:val="0026036C"/>
    <w:rsid w:val="00261168"/>
    <w:rsid w:val="002613BA"/>
    <w:rsid w:val="00273C89"/>
    <w:rsid w:val="00274E6E"/>
    <w:rsid w:val="0027741D"/>
    <w:rsid w:val="0028102F"/>
    <w:rsid w:val="00282820"/>
    <w:rsid w:val="002855F7"/>
    <w:rsid w:val="00291432"/>
    <w:rsid w:val="002956B7"/>
    <w:rsid w:val="002A066E"/>
    <w:rsid w:val="002A54BD"/>
    <w:rsid w:val="002A6428"/>
    <w:rsid w:val="002A6BBF"/>
    <w:rsid w:val="002A75D6"/>
    <w:rsid w:val="002B13D0"/>
    <w:rsid w:val="002B31E1"/>
    <w:rsid w:val="002B3B2D"/>
    <w:rsid w:val="002B3C6B"/>
    <w:rsid w:val="002B4CA8"/>
    <w:rsid w:val="002B6C08"/>
    <w:rsid w:val="002B74E6"/>
    <w:rsid w:val="002C2D4E"/>
    <w:rsid w:val="002C63AE"/>
    <w:rsid w:val="002C7858"/>
    <w:rsid w:val="002C7C2E"/>
    <w:rsid w:val="002C7D91"/>
    <w:rsid w:val="002D0F3B"/>
    <w:rsid w:val="002D46C0"/>
    <w:rsid w:val="002D6228"/>
    <w:rsid w:val="002D6724"/>
    <w:rsid w:val="002E2F60"/>
    <w:rsid w:val="002E3F55"/>
    <w:rsid w:val="002E4D76"/>
    <w:rsid w:val="002E5A13"/>
    <w:rsid w:val="002E7385"/>
    <w:rsid w:val="002F43CC"/>
    <w:rsid w:val="002F5563"/>
    <w:rsid w:val="002F6366"/>
    <w:rsid w:val="002F6C7C"/>
    <w:rsid w:val="00302EBE"/>
    <w:rsid w:val="00305487"/>
    <w:rsid w:val="00306741"/>
    <w:rsid w:val="00306F80"/>
    <w:rsid w:val="00311B2A"/>
    <w:rsid w:val="00314226"/>
    <w:rsid w:val="00315A6C"/>
    <w:rsid w:val="00316E95"/>
    <w:rsid w:val="003172D9"/>
    <w:rsid w:val="00321E1D"/>
    <w:rsid w:val="00322483"/>
    <w:rsid w:val="003248E4"/>
    <w:rsid w:val="00326FD8"/>
    <w:rsid w:val="00327662"/>
    <w:rsid w:val="00333C00"/>
    <w:rsid w:val="003377F0"/>
    <w:rsid w:val="0034057A"/>
    <w:rsid w:val="00340DCC"/>
    <w:rsid w:val="003540D9"/>
    <w:rsid w:val="00355C4D"/>
    <w:rsid w:val="00360437"/>
    <w:rsid w:val="00361AF9"/>
    <w:rsid w:val="00372994"/>
    <w:rsid w:val="00380836"/>
    <w:rsid w:val="003821E4"/>
    <w:rsid w:val="0038238A"/>
    <w:rsid w:val="003829ED"/>
    <w:rsid w:val="00382B3A"/>
    <w:rsid w:val="00383DF8"/>
    <w:rsid w:val="00390D5A"/>
    <w:rsid w:val="00393C0B"/>
    <w:rsid w:val="003952CF"/>
    <w:rsid w:val="00396B5F"/>
    <w:rsid w:val="00397D48"/>
    <w:rsid w:val="003A17C4"/>
    <w:rsid w:val="003A272F"/>
    <w:rsid w:val="003A75AB"/>
    <w:rsid w:val="003B103C"/>
    <w:rsid w:val="003B2E35"/>
    <w:rsid w:val="003B54DA"/>
    <w:rsid w:val="003B7700"/>
    <w:rsid w:val="003B7D40"/>
    <w:rsid w:val="003C2CBB"/>
    <w:rsid w:val="003C3870"/>
    <w:rsid w:val="003C3C8A"/>
    <w:rsid w:val="003C4D21"/>
    <w:rsid w:val="003D5279"/>
    <w:rsid w:val="003D7A0C"/>
    <w:rsid w:val="003E1038"/>
    <w:rsid w:val="003E172E"/>
    <w:rsid w:val="003E3088"/>
    <w:rsid w:val="003E4575"/>
    <w:rsid w:val="003E5F62"/>
    <w:rsid w:val="003F1C31"/>
    <w:rsid w:val="003F3569"/>
    <w:rsid w:val="003F4FB8"/>
    <w:rsid w:val="003F6C40"/>
    <w:rsid w:val="003F78D0"/>
    <w:rsid w:val="00401140"/>
    <w:rsid w:val="004021FF"/>
    <w:rsid w:val="00403F70"/>
    <w:rsid w:val="00410986"/>
    <w:rsid w:val="00412191"/>
    <w:rsid w:val="004144B4"/>
    <w:rsid w:val="004206CE"/>
    <w:rsid w:val="00421580"/>
    <w:rsid w:val="004261B0"/>
    <w:rsid w:val="00426D7D"/>
    <w:rsid w:val="00430548"/>
    <w:rsid w:val="00433598"/>
    <w:rsid w:val="004357C6"/>
    <w:rsid w:val="0043728C"/>
    <w:rsid w:val="004417B5"/>
    <w:rsid w:val="0044436B"/>
    <w:rsid w:val="00444994"/>
    <w:rsid w:val="00444F6E"/>
    <w:rsid w:val="00446C61"/>
    <w:rsid w:val="00452D7B"/>
    <w:rsid w:val="00456D7F"/>
    <w:rsid w:val="00460603"/>
    <w:rsid w:val="0046357A"/>
    <w:rsid w:val="00464303"/>
    <w:rsid w:val="0046483C"/>
    <w:rsid w:val="00464868"/>
    <w:rsid w:val="00466E27"/>
    <w:rsid w:val="004673C0"/>
    <w:rsid w:val="00471409"/>
    <w:rsid w:val="00472170"/>
    <w:rsid w:val="00472C89"/>
    <w:rsid w:val="004761D0"/>
    <w:rsid w:val="00483AFE"/>
    <w:rsid w:val="00484199"/>
    <w:rsid w:val="004845A0"/>
    <w:rsid w:val="004850C4"/>
    <w:rsid w:val="00485A4B"/>
    <w:rsid w:val="004867CD"/>
    <w:rsid w:val="00490369"/>
    <w:rsid w:val="004938D3"/>
    <w:rsid w:val="004A038F"/>
    <w:rsid w:val="004A1E23"/>
    <w:rsid w:val="004A1EF7"/>
    <w:rsid w:val="004B015D"/>
    <w:rsid w:val="004B094E"/>
    <w:rsid w:val="004B1995"/>
    <w:rsid w:val="004B35BE"/>
    <w:rsid w:val="004B6286"/>
    <w:rsid w:val="004B6840"/>
    <w:rsid w:val="004B7154"/>
    <w:rsid w:val="004B7F1A"/>
    <w:rsid w:val="004C1A50"/>
    <w:rsid w:val="004C7EA4"/>
    <w:rsid w:val="004D0E6F"/>
    <w:rsid w:val="004D27F7"/>
    <w:rsid w:val="004D2C32"/>
    <w:rsid w:val="004D4F45"/>
    <w:rsid w:val="004D56B3"/>
    <w:rsid w:val="004D6FC1"/>
    <w:rsid w:val="004D75BF"/>
    <w:rsid w:val="004E11DB"/>
    <w:rsid w:val="004E12A6"/>
    <w:rsid w:val="004E5511"/>
    <w:rsid w:val="004E629C"/>
    <w:rsid w:val="004E6914"/>
    <w:rsid w:val="004F15B3"/>
    <w:rsid w:val="004F18EA"/>
    <w:rsid w:val="004F2316"/>
    <w:rsid w:val="004F2D4B"/>
    <w:rsid w:val="004F2D52"/>
    <w:rsid w:val="004F7D3F"/>
    <w:rsid w:val="00501F27"/>
    <w:rsid w:val="0050206C"/>
    <w:rsid w:val="00506390"/>
    <w:rsid w:val="00506697"/>
    <w:rsid w:val="00507944"/>
    <w:rsid w:val="00510EDC"/>
    <w:rsid w:val="00511965"/>
    <w:rsid w:val="005137DD"/>
    <w:rsid w:val="00513A62"/>
    <w:rsid w:val="00513F78"/>
    <w:rsid w:val="005164FA"/>
    <w:rsid w:val="00523B6D"/>
    <w:rsid w:val="00524082"/>
    <w:rsid w:val="0052711C"/>
    <w:rsid w:val="005271B7"/>
    <w:rsid w:val="005346CC"/>
    <w:rsid w:val="005372AC"/>
    <w:rsid w:val="00547109"/>
    <w:rsid w:val="005475E7"/>
    <w:rsid w:val="00553782"/>
    <w:rsid w:val="005538FF"/>
    <w:rsid w:val="00555B7B"/>
    <w:rsid w:val="00557325"/>
    <w:rsid w:val="00565F35"/>
    <w:rsid w:val="00566765"/>
    <w:rsid w:val="00566C36"/>
    <w:rsid w:val="005702DF"/>
    <w:rsid w:val="005742F1"/>
    <w:rsid w:val="0057433B"/>
    <w:rsid w:val="00575C68"/>
    <w:rsid w:val="0058000C"/>
    <w:rsid w:val="00580F45"/>
    <w:rsid w:val="005834A2"/>
    <w:rsid w:val="00585E5D"/>
    <w:rsid w:val="00586301"/>
    <w:rsid w:val="00586F4E"/>
    <w:rsid w:val="00587CE0"/>
    <w:rsid w:val="00590B2A"/>
    <w:rsid w:val="0059144F"/>
    <w:rsid w:val="00591BA9"/>
    <w:rsid w:val="0059616C"/>
    <w:rsid w:val="005A0D52"/>
    <w:rsid w:val="005A188A"/>
    <w:rsid w:val="005A583D"/>
    <w:rsid w:val="005B0097"/>
    <w:rsid w:val="005B12F0"/>
    <w:rsid w:val="005B1318"/>
    <w:rsid w:val="005B4230"/>
    <w:rsid w:val="005B60A7"/>
    <w:rsid w:val="005B6559"/>
    <w:rsid w:val="005C20D9"/>
    <w:rsid w:val="005C2232"/>
    <w:rsid w:val="005C2468"/>
    <w:rsid w:val="005C3A72"/>
    <w:rsid w:val="005C48B6"/>
    <w:rsid w:val="005D0FE6"/>
    <w:rsid w:val="005D5E02"/>
    <w:rsid w:val="005E52E2"/>
    <w:rsid w:val="005E53B0"/>
    <w:rsid w:val="005E5784"/>
    <w:rsid w:val="005F01E4"/>
    <w:rsid w:val="005F04BD"/>
    <w:rsid w:val="005F0667"/>
    <w:rsid w:val="005F0D14"/>
    <w:rsid w:val="005F2E7A"/>
    <w:rsid w:val="005F33B2"/>
    <w:rsid w:val="005F6D0A"/>
    <w:rsid w:val="00600DCB"/>
    <w:rsid w:val="00605C20"/>
    <w:rsid w:val="00605F77"/>
    <w:rsid w:val="00612F50"/>
    <w:rsid w:val="00614D4E"/>
    <w:rsid w:val="0062180D"/>
    <w:rsid w:val="0062736C"/>
    <w:rsid w:val="00630978"/>
    <w:rsid w:val="00633198"/>
    <w:rsid w:val="006338A1"/>
    <w:rsid w:val="00634765"/>
    <w:rsid w:val="00636C47"/>
    <w:rsid w:val="006460BA"/>
    <w:rsid w:val="00662005"/>
    <w:rsid w:val="00662E6B"/>
    <w:rsid w:val="00663503"/>
    <w:rsid w:val="006658A6"/>
    <w:rsid w:val="00671660"/>
    <w:rsid w:val="0067282C"/>
    <w:rsid w:val="00674A67"/>
    <w:rsid w:val="0067765A"/>
    <w:rsid w:val="00677F8B"/>
    <w:rsid w:val="006810B5"/>
    <w:rsid w:val="00681535"/>
    <w:rsid w:val="00682A45"/>
    <w:rsid w:val="00683630"/>
    <w:rsid w:val="0068398F"/>
    <w:rsid w:val="00690416"/>
    <w:rsid w:val="00692592"/>
    <w:rsid w:val="006937B8"/>
    <w:rsid w:val="00693E74"/>
    <w:rsid w:val="00696A54"/>
    <w:rsid w:val="006A420D"/>
    <w:rsid w:val="006B41C0"/>
    <w:rsid w:val="006B4263"/>
    <w:rsid w:val="006B7020"/>
    <w:rsid w:val="006B70E6"/>
    <w:rsid w:val="006C017A"/>
    <w:rsid w:val="006C08D0"/>
    <w:rsid w:val="006C2EF9"/>
    <w:rsid w:val="006C37E7"/>
    <w:rsid w:val="006C39F6"/>
    <w:rsid w:val="006C6C6A"/>
    <w:rsid w:val="006C6F70"/>
    <w:rsid w:val="006C7211"/>
    <w:rsid w:val="006D3376"/>
    <w:rsid w:val="006D4A38"/>
    <w:rsid w:val="006D6132"/>
    <w:rsid w:val="006D791A"/>
    <w:rsid w:val="006E1FDF"/>
    <w:rsid w:val="006E4F6A"/>
    <w:rsid w:val="006F0AD6"/>
    <w:rsid w:val="006F21D6"/>
    <w:rsid w:val="006F34FD"/>
    <w:rsid w:val="006F7A55"/>
    <w:rsid w:val="00700EB7"/>
    <w:rsid w:val="00703CC4"/>
    <w:rsid w:val="00707983"/>
    <w:rsid w:val="00713D16"/>
    <w:rsid w:val="00717244"/>
    <w:rsid w:val="00721E81"/>
    <w:rsid w:val="00721EB1"/>
    <w:rsid w:val="0072676D"/>
    <w:rsid w:val="007336CF"/>
    <w:rsid w:val="007359D4"/>
    <w:rsid w:val="00752550"/>
    <w:rsid w:val="00756976"/>
    <w:rsid w:val="00760A85"/>
    <w:rsid w:val="00760B5B"/>
    <w:rsid w:val="00760FBB"/>
    <w:rsid w:val="0076325A"/>
    <w:rsid w:val="0076408F"/>
    <w:rsid w:val="007665DE"/>
    <w:rsid w:val="00770E52"/>
    <w:rsid w:val="00771514"/>
    <w:rsid w:val="0077442D"/>
    <w:rsid w:val="00774567"/>
    <w:rsid w:val="007751FE"/>
    <w:rsid w:val="00775895"/>
    <w:rsid w:val="00777E8E"/>
    <w:rsid w:val="00780122"/>
    <w:rsid w:val="0078058F"/>
    <w:rsid w:val="00783B0B"/>
    <w:rsid w:val="00784662"/>
    <w:rsid w:val="007870BB"/>
    <w:rsid w:val="00790193"/>
    <w:rsid w:val="00793702"/>
    <w:rsid w:val="00794A1B"/>
    <w:rsid w:val="007950EF"/>
    <w:rsid w:val="0079682B"/>
    <w:rsid w:val="007A0FA3"/>
    <w:rsid w:val="007A4FEF"/>
    <w:rsid w:val="007A75F1"/>
    <w:rsid w:val="007B0DBF"/>
    <w:rsid w:val="007B3A1F"/>
    <w:rsid w:val="007B4531"/>
    <w:rsid w:val="007B6F80"/>
    <w:rsid w:val="007C286F"/>
    <w:rsid w:val="007C3C28"/>
    <w:rsid w:val="007C42E1"/>
    <w:rsid w:val="007C7BDD"/>
    <w:rsid w:val="007D2E43"/>
    <w:rsid w:val="007D345A"/>
    <w:rsid w:val="007D5DF1"/>
    <w:rsid w:val="007D63FA"/>
    <w:rsid w:val="007E279A"/>
    <w:rsid w:val="007E2836"/>
    <w:rsid w:val="007E28A6"/>
    <w:rsid w:val="007E3E3E"/>
    <w:rsid w:val="007E5140"/>
    <w:rsid w:val="007E5333"/>
    <w:rsid w:val="007E7C8E"/>
    <w:rsid w:val="007E7EFC"/>
    <w:rsid w:val="007F28C2"/>
    <w:rsid w:val="007F40EC"/>
    <w:rsid w:val="008012F4"/>
    <w:rsid w:val="008015BD"/>
    <w:rsid w:val="00801CDA"/>
    <w:rsid w:val="00801D4A"/>
    <w:rsid w:val="00801E66"/>
    <w:rsid w:val="008036AC"/>
    <w:rsid w:val="00807309"/>
    <w:rsid w:val="00816B5A"/>
    <w:rsid w:val="008200F8"/>
    <w:rsid w:val="00820B6A"/>
    <w:rsid w:val="00821554"/>
    <w:rsid w:val="00825B64"/>
    <w:rsid w:val="00830398"/>
    <w:rsid w:val="00830431"/>
    <w:rsid w:val="0083119D"/>
    <w:rsid w:val="00832013"/>
    <w:rsid w:val="008322F7"/>
    <w:rsid w:val="00834287"/>
    <w:rsid w:val="00834B82"/>
    <w:rsid w:val="00835D5B"/>
    <w:rsid w:val="00835DF5"/>
    <w:rsid w:val="00844DA9"/>
    <w:rsid w:val="00847AE7"/>
    <w:rsid w:val="00847FE6"/>
    <w:rsid w:val="00847FF5"/>
    <w:rsid w:val="00852964"/>
    <w:rsid w:val="0085432D"/>
    <w:rsid w:val="00854A3B"/>
    <w:rsid w:val="0085574E"/>
    <w:rsid w:val="00855AB9"/>
    <w:rsid w:val="008611EA"/>
    <w:rsid w:val="008707FD"/>
    <w:rsid w:val="00873511"/>
    <w:rsid w:val="00874BFF"/>
    <w:rsid w:val="00877936"/>
    <w:rsid w:val="008827CF"/>
    <w:rsid w:val="00884E04"/>
    <w:rsid w:val="008865DD"/>
    <w:rsid w:val="008865FC"/>
    <w:rsid w:val="00891427"/>
    <w:rsid w:val="008A04ED"/>
    <w:rsid w:val="008A16BF"/>
    <w:rsid w:val="008A2169"/>
    <w:rsid w:val="008A3201"/>
    <w:rsid w:val="008A425D"/>
    <w:rsid w:val="008A43D2"/>
    <w:rsid w:val="008A4619"/>
    <w:rsid w:val="008A4B69"/>
    <w:rsid w:val="008A4F90"/>
    <w:rsid w:val="008A6FA6"/>
    <w:rsid w:val="008A78F8"/>
    <w:rsid w:val="008B2BDA"/>
    <w:rsid w:val="008B56AD"/>
    <w:rsid w:val="008B5C7F"/>
    <w:rsid w:val="008B6781"/>
    <w:rsid w:val="008B6881"/>
    <w:rsid w:val="008B6F67"/>
    <w:rsid w:val="008C00E6"/>
    <w:rsid w:val="008C1F86"/>
    <w:rsid w:val="008C2B15"/>
    <w:rsid w:val="008C7377"/>
    <w:rsid w:val="008C7F6B"/>
    <w:rsid w:val="008D4D67"/>
    <w:rsid w:val="008D569A"/>
    <w:rsid w:val="008E07AA"/>
    <w:rsid w:val="008E7395"/>
    <w:rsid w:val="008F1694"/>
    <w:rsid w:val="008F2F05"/>
    <w:rsid w:val="008F5560"/>
    <w:rsid w:val="008F5B0A"/>
    <w:rsid w:val="00904403"/>
    <w:rsid w:val="009053BE"/>
    <w:rsid w:val="0090660D"/>
    <w:rsid w:val="00913D5F"/>
    <w:rsid w:val="009177EC"/>
    <w:rsid w:val="00920C00"/>
    <w:rsid w:val="0092232B"/>
    <w:rsid w:val="0092325F"/>
    <w:rsid w:val="00931407"/>
    <w:rsid w:val="009327F4"/>
    <w:rsid w:val="00932F6F"/>
    <w:rsid w:val="00933F95"/>
    <w:rsid w:val="00941B43"/>
    <w:rsid w:val="00941C69"/>
    <w:rsid w:val="00942E9B"/>
    <w:rsid w:val="00942ECF"/>
    <w:rsid w:val="00944E8A"/>
    <w:rsid w:val="0094679B"/>
    <w:rsid w:val="00957166"/>
    <w:rsid w:val="00961BCA"/>
    <w:rsid w:val="00963A49"/>
    <w:rsid w:val="009672C4"/>
    <w:rsid w:val="00970944"/>
    <w:rsid w:val="009709FC"/>
    <w:rsid w:val="00970DF8"/>
    <w:rsid w:val="009714E6"/>
    <w:rsid w:val="00973DCE"/>
    <w:rsid w:val="00975EE6"/>
    <w:rsid w:val="009760A3"/>
    <w:rsid w:val="009868EB"/>
    <w:rsid w:val="00986A71"/>
    <w:rsid w:val="0098721B"/>
    <w:rsid w:val="00991F5B"/>
    <w:rsid w:val="00992414"/>
    <w:rsid w:val="00993B47"/>
    <w:rsid w:val="009A4688"/>
    <w:rsid w:val="009A55F4"/>
    <w:rsid w:val="009A6CBA"/>
    <w:rsid w:val="009B1ABA"/>
    <w:rsid w:val="009B1AC8"/>
    <w:rsid w:val="009B294A"/>
    <w:rsid w:val="009B7153"/>
    <w:rsid w:val="009C5B09"/>
    <w:rsid w:val="009D5A5D"/>
    <w:rsid w:val="009D5A9D"/>
    <w:rsid w:val="009D62DC"/>
    <w:rsid w:val="009E0E58"/>
    <w:rsid w:val="009E1BCF"/>
    <w:rsid w:val="009E212F"/>
    <w:rsid w:val="009E22A7"/>
    <w:rsid w:val="009E4AA8"/>
    <w:rsid w:val="009E58F3"/>
    <w:rsid w:val="00A011A5"/>
    <w:rsid w:val="00A01EEC"/>
    <w:rsid w:val="00A038F0"/>
    <w:rsid w:val="00A10999"/>
    <w:rsid w:val="00A116E0"/>
    <w:rsid w:val="00A1764B"/>
    <w:rsid w:val="00A2074D"/>
    <w:rsid w:val="00A21A18"/>
    <w:rsid w:val="00A2451B"/>
    <w:rsid w:val="00A26111"/>
    <w:rsid w:val="00A27ED5"/>
    <w:rsid w:val="00A27F79"/>
    <w:rsid w:val="00A317E5"/>
    <w:rsid w:val="00A36BB5"/>
    <w:rsid w:val="00A408CB"/>
    <w:rsid w:val="00A4121F"/>
    <w:rsid w:val="00A42DF0"/>
    <w:rsid w:val="00A44B58"/>
    <w:rsid w:val="00A44E8F"/>
    <w:rsid w:val="00A51AA3"/>
    <w:rsid w:val="00A64636"/>
    <w:rsid w:val="00A75A38"/>
    <w:rsid w:val="00A801CE"/>
    <w:rsid w:val="00A83C56"/>
    <w:rsid w:val="00A85DD3"/>
    <w:rsid w:val="00A87EA5"/>
    <w:rsid w:val="00A90356"/>
    <w:rsid w:val="00A932E3"/>
    <w:rsid w:val="00A94ADD"/>
    <w:rsid w:val="00A979BA"/>
    <w:rsid w:val="00AA098F"/>
    <w:rsid w:val="00AA2664"/>
    <w:rsid w:val="00AA3860"/>
    <w:rsid w:val="00AA593E"/>
    <w:rsid w:val="00AB17C9"/>
    <w:rsid w:val="00AB1CEB"/>
    <w:rsid w:val="00AB2804"/>
    <w:rsid w:val="00AB4442"/>
    <w:rsid w:val="00AB50F8"/>
    <w:rsid w:val="00AC1AB7"/>
    <w:rsid w:val="00AC1D2E"/>
    <w:rsid w:val="00AC284B"/>
    <w:rsid w:val="00AC4F10"/>
    <w:rsid w:val="00AD174E"/>
    <w:rsid w:val="00AD2E43"/>
    <w:rsid w:val="00AD5382"/>
    <w:rsid w:val="00AD6633"/>
    <w:rsid w:val="00AD6BCD"/>
    <w:rsid w:val="00AD73C0"/>
    <w:rsid w:val="00AD7D49"/>
    <w:rsid w:val="00AE46B9"/>
    <w:rsid w:val="00AE7B8A"/>
    <w:rsid w:val="00AF38D0"/>
    <w:rsid w:val="00AF5C73"/>
    <w:rsid w:val="00AF7DCE"/>
    <w:rsid w:val="00B121E5"/>
    <w:rsid w:val="00B12890"/>
    <w:rsid w:val="00B17573"/>
    <w:rsid w:val="00B21460"/>
    <w:rsid w:val="00B22650"/>
    <w:rsid w:val="00B25240"/>
    <w:rsid w:val="00B25664"/>
    <w:rsid w:val="00B26FFA"/>
    <w:rsid w:val="00B27115"/>
    <w:rsid w:val="00B31DB1"/>
    <w:rsid w:val="00B322BA"/>
    <w:rsid w:val="00B3746A"/>
    <w:rsid w:val="00B512EC"/>
    <w:rsid w:val="00B528F9"/>
    <w:rsid w:val="00B5667D"/>
    <w:rsid w:val="00B6107B"/>
    <w:rsid w:val="00B64338"/>
    <w:rsid w:val="00B66261"/>
    <w:rsid w:val="00B70946"/>
    <w:rsid w:val="00B72F64"/>
    <w:rsid w:val="00B823B0"/>
    <w:rsid w:val="00B84097"/>
    <w:rsid w:val="00B850E8"/>
    <w:rsid w:val="00B90004"/>
    <w:rsid w:val="00B93D46"/>
    <w:rsid w:val="00B9428F"/>
    <w:rsid w:val="00B94336"/>
    <w:rsid w:val="00BA1938"/>
    <w:rsid w:val="00BA353D"/>
    <w:rsid w:val="00BA6602"/>
    <w:rsid w:val="00BB05BD"/>
    <w:rsid w:val="00BB18D0"/>
    <w:rsid w:val="00BB5352"/>
    <w:rsid w:val="00BB5E91"/>
    <w:rsid w:val="00BB6669"/>
    <w:rsid w:val="00BB7C12"/>
    <w:rsid w:val="00BB7D70"/>
    <w:rsid w:val="00BC3A6D"/>
    <w:rsid w:val="00BC4278"/>
    <w:rsid w:val="00BC6D25"/>
    <w:rsid w:val="00BD016F"/>
    <w:rsid w:val="00BD0223"/>
    <w:rsid w:val="00BD2963"/>
    <w:rsid w:val="00BD4F2D"/>
    <w:rsid w:val="00BD568B"/>
    <w:rsid w:val="00BD6B8D"/>
    <w:rsid w:val="00BE002D"/>
    <w:rsid w:val="00BE35FE"/>
    <w:rsid w:val="00BE3E27"/>
    <w:rsid w:val="00BE48C3"/>
    <w:rsid w:val="00BE765A"/>
    <w:rsid w:val="00BF012A"/>
    <w:rsid w:val="00BF39CA"/>
    <w:rsid w:val="00BF3AC9"/>
    <w:rsid w:val="00C027F0"/>
    <w:rsid w:val="00C03669"/>
    <w:rsid w:val="00C04EE9"/>
    <w:rsid w:val="00C06EEF"/>
    <w:rsid w:val="00C13936"/>
    <w:rsid w:val="00C1500B"/>
    <w:rsid w:val="00C175FC"/>
    <w:rsid w:val="00C2156A"/>
    <w:rsid w:val="00C21788"/>
    <w:rsid w:val="00C3412D"/>
    <w:rsid w:val="00C36523"/>
    <w:rsid w:val="00C429FC"/>
    <w:rsid w:val="00C47FA7"/>
    <w:rsid w:val="00C552A4"/>
    <w:rsid w:val="00C56051"/>
    <w:rsid w:val="00C569B0"/>
    <w:rsid w:val="00C66D08"/>
    <w:rsid w:val="00C6782E"/>
    <w:rsid w:val="00C73C10"/>
    <w:rsid w:val="00C74EEE"/>
    <w:rsid w:val="00C80646"/>
    <w:rsid w:val="00C8505F"/>
    <w:rsid w:val="00C864CF"/>
    <w:rsid w:val="00C91E76"/>
    <w:rsid w:val="00C92DFC"/>
    <w:rsid w:val="00C93811"/>
    <w:rsid w:val="00C93E1A"/>
    <w:rsid w:val="00C9565C"/>
    <w:rsid w:val="00CA11ED"/>
    <w:rsid w:val="00CA2516"/>
    <w:rsid w:val="00CA53EC"/>
    <w:rsid w:val="00CA63DC"/>
    <w:rsid w:val="00CA7A6C"/>
    <w:rsid w:val="00CC1598"/>
    <w:rsid w:val="00CC551B"/>
    <w:rsid w:val="00CC76FA"/>
    <w:rsid w:val="00CD2344"/>
    <w:rsid w:val="00CE25A4"/>
    <w:rsid w:val="00CE2C56"/>
    <w:rsid w:val="00CE336F"/>
    <w:rsid w:val="00CE3475"/>
    <w:rsid w:val="00CE3683"/>
    <w:rsid w:val="00CE7F74"/>
    <w:rsid w:val="00CF239C"/>
    <w:rsid w:val="00CF3095"/>
    <w:rsid w:val="00CF5F9E"/>
    <w:rsid w:val="00D0066D"/>
    <w:rsid w:val="00D012DC"/>
    <w:rsid w:val="00D01828"/>
    <w:rsid w:val="00D053A9"/>
    <w:rsid w:val="00D05604"/>
    <w:rsid w:val="00D06DD8"/>
    <w:rsid w:val="00D07013"/>
    <w:rsid w:val="00D106FB"/>
    <w:rsid w:val="00D11C7B"/>
    <w:rsid w:val="00D15BB5"/>
    <w:rsid w:val="00D17AA7"/>
    <w:rsid w:val="00D24704"/>
    <w:rsid w:val="00D25349"/>
    <w:rsid w:val="00D25D0A"/>
    <w:rsid w:val="00D26F9A"/>
    <w:rsid w:val="00D27C91"/>
    <w:rsid w:val="00D3052E"/>
    <w:rsid w:val="00D30ACA"/>
    <w:rsid w:val="00D3140A"/>
    <w:rsid w:val="00D33057"/>
    <w:rsid w:val="00D3369D"/>
    <w:rsid w:val="00D351A8"/>
    <w:rsid w:val="00D35522"/>
    <w:rsid w:val="00D37960"/>
    <w:rsid w:val="00D4024F"/>
    <w:rsid w:val="00D41842"/>
    <w:rsid w:val="00D43535"/>
    <w:rsid w:val="00D43C8F"/>
    <w:rsid w:val="00D44478"/>
    <w:rsid w:val="00D45538"/>
    <w:rsid w:val="00D463B8"/>
    <w:rsid w:val="00D50EEB"/>
    <w:rsid w:val="00D5737F"/>
    <w:rsid w:val="00D636BC"/>
    <w:rsid w:val="00D6454B"/>
    <w:rsid w:val="00D670CE"/>
    <w:rsid w:val="00D71CBB"/>
    <w:rsid w:val="00D72018"/>
    <w:rsid w:val="00D72E8D"/>
    <w:rsid w:val="00D76606"/>
    <w:rsid w:val="00D77BFC"/>
    <w:rsid w:val="00D822DC"/>
    <w:rsid w:val="00D8249B"/>
    <w:rsid w:val="00D83FD2"/>
    <w:rsid w:val="00D85B11"/>
    <w:rsid w:val="00D90B8F"/>
    <w:rsid w:val="00D939B4"/>
    <w:rsid w:val="00D9409C"/>
    <w:rsid w:val="00D945ED"/>
    <w:rsid w:val="00D96DE1"/>
    <w:rsid w:val="00DA18CD"/>
    <w:rsid w:val="00DA3230"/>
    <w:rsid w:val="00DA48C1"/>
    <w:rsid w:val="00DA5E3F"/>
    <w:rsid w:val="00DB4BF7"/>
    <w:rsid w:val="00DB4D37"/>
    <w:rsid w:val="00DB57DE"/>
    <w:rsid w:val="00DC480E"/>
    <w:rsid w:val="00DC51E5"/>
    <w:rsid w:val="00DC673D"/>
    <w:rsid w:val="00DD0990"/>
    <w:rsid w:val="00DD22F7"/>
    <w:rsid w:val="00DD2DC6"/>
    <w:rsid w:val="00DD3C06"/>
    <w:rsid w:val="00DD747E"/>
    <w:rsid w:val="00DD757D"/>
    <w:rsid w:val="00DE292B"/>
    <w:rsid w:val="00DE469E"/>
    <w:rsid w:val="00DE4AC6"/>
    <w:rsid w:val="00DE596A"/>
    <w:rsid w:val="00DF6142"/>
    <w:rsid w:val="00DF77A0"/>
    <w:rsid w:val="00DF7AE2"/>
    <w:rsid w:val="00E00486"/>
    <w:rsid w:val="00E02889"/>
    <w:rsid w:val="00E03FD4"/>
    <w:rsid w:val="00E1145B"/>
    <w:rsid w:val="00E120B3"/>
    <w:rsid w:val="00E1223F"/>
    <w:rsid w:val="00E173BF"/>
    <w:rsid w:val="00E17576"/>
    <w:rsid w:val="00E206D3"/>
    <w:rsid w:val="00E321B1"/>
    <w:rsid w:val="00E326AA"/>
    <w:rsid w:val="00E33F21"/>
    <w:rsid w:val="00E34DDF"/>
    <w:rsid w:val="00E359B8"/>
    <w:rsid w:val="00E40443"/>
    <w:rsid w:val="00E40B3B"/>
    <w:rsid w:val="00E42208"/>
    <w:rsid w:val="00E4333E"/>
    <w:rsid w:val="00E4674B"/>
    <w:rsid w:val="00E46B72"/>
    <w:rsid w:val="00E475E9"/>
    <w:rsid w:val="00E476B3"/>
    <w:rsid w:val="00E530D6"/>
    <w:rsid w:val="00E5424F"/>
    <w:rsid w:val="00E54CDC"/>
    <w:rsid w:val="00E54E79"/>
    <w:rsid w:val="00E56211"/>
    <w:rsid w:val="00E574AC"/>
    <w:rsid w:val="00E6656F"/>
    <w:rsid w:val="00E71FFD"/>
    <w:rsid w:val="00E74489"/>
    <w:rsid w:val="00E74F0C"/>
    <w:rsid w:val="00E75A7E"/>
    <w:rsid w:val="00E76148"/>
    <w:rsid w:val="00E81324"/>
    <w:rsid w:val="00E82C25"/>
    <w:rsid w:val="00E8315A"/>
    <w:rsid w:val="00E84123"/>
    <w:rsid w:val="00E868CB"/>
    <w:rsid w:val="00E92B1D"/>
    <w:rsid w:val="00E94B2C"/>
    <w:rsid w:val="00E951AC"/>
    <w:rsid w:val="00EA0A29"/>
    <w:rsid w:val="00EA385D"/>
    <w:rsid w:val="00EA4D40"/>
    <w:rsid w:val="00EB038F"/>
    <w:rsid w:val="00EB2A62"/>
    <w:rsid w:val="00EB6F5B"/>
    <w:rsid w:val="00EC3B03"/>
    <w:rsid w:val="00ED14F2"/>
    <w:rsid w:val="00ED245A"/>
    <w:rsid w:val="00EE0F65"/>
    <w:rsid w:val="00EE127F"/>
    <w:rsid w:val="00EE1A7A"/>
    <w:rsid w:val="00EE26F2"/>
    <w:rsid w:val="00EE71BA"/>
    <w:rsid w:val="00EF01AC"/>
    <w:rsid w:val="00EF05EA"/>
    <w:rsid w:val="00EF0A6A"/>
    <w:rsid w:val="00EF392B"/>
    <w:rsid w:val="00EF77BE"/>
    <w:rsid w:val="00F0351D"/>
    <w:rsid w:val="00F038B2"/>
    <w:rsid w:val="00F042EC"/>
    <w:rsid w:val="00F066FE"/>
    <w:rsid w:val="00F069F9"/>
    <w:rsid w:val="00F0732C"/>
    <w:rsid w:val="00F07F70"/>
    <w:rsid w:val="00F13364"/>
    <w:rsid w:val="00F2050D"/>
    <w:rsid w:val="00F20BBF"/>
    <w:rsid w:val="00F24825"/>
    <w:rsid w:val="00F37F1E"/>
    <w:rsid w:val="00F44768"/>
    <w:rsid w:val="00F508A3"/>
    <w:rsid w:val="00F524EF"/>
    <w:rsid w:val="00F52673"/>
    <w:rsid w:val="00F52AE7"/>
    <w:rsid w:val="00F56ECE"/>
    <w:rsid w:val="00F575A8"/>
    <w:rsid w:val="00F60D3D"/>
    <w:rsid w:val="00F61CED"/>
    <w:rsid w:val="00F63085"/>
    <w:rsid w:val="00F71FA3"/>
    <w:rsid w:val="00F72403"/>
    <w:rsid w:val="00F73E19"/>
    <w:rsid w:val="00F743B8"/>
    <w:rsid w:val="00F82336"/>
    <w:rsid w:val="00F845FF"/>
    <w:rsid w:val="00F87A34"/>
    <w:rsid w:val="00F932C6"/>
    <w:rsid w:val="00F93713"/>
    <w:rsid w:val="00F97E85"/>
    <w:rsid w:val="00FA3D11"/>
    <w:rsid w:val="00FA4C19"/>
    <w:rsid w:val="00FB15AF"/>
    <w:rsid w:val="00FB3AB7"/>
    <w:rsid w:val="00FC3BF7"/>
    <w:rsid w:val="00FC6797"/>
    <w:rsid w:val="00FD0130"/>
    <w:rsid w:val="00FD2661"/>
    <w:rsid w:val="00FD6719"/>
    <w:rsid w:val="00FD7EC7"/>
    <w:rsid w:val="00FE5536"/>
    <w:rsid w:val="00FE6221"/>
    <w:rsid w:val="00FE6B6B"/>
    <w:rsid w:val="00FE7F4D"/>
    <w:rsid w:val="00FF40F2"/>
    <w:rsid w:val="00FF49C4"/>
    <w:rsid w:val="73B0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uiPriority="39" w:semiHidden="0" w:name="toc 9"/>
    <w:lsdException w:qFormat="1" w:uiPriority="99" w:semiHidden="0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nhideWhenUsed="0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48"/>
    <w:qFormat/>
    <w:uiPriority w:val="9"/>
    <w:pPr>
      <w:keepNext/>
      <w:keepLines/>
      <w:spacing w:before="240"/>
      <w:outlineLvl w:val="0"/>
    </w:pPr>
    <w:rPr>
      <w:rFonts w:ascii="Calibri Light" w:hAnsi="Calibri Light" w:cs="Times New Roman"/>
      <w:b/>
      <w:sz w:val="44"/>
      <w:szCs w:val="32"/>
    </w:rPr>
  </w:style>
  <w:style w:type="paragraph" w:styleId="3">
    <w:name w:val="heading 2"/>
    <w:basedOn w:val="1"/>
    <w:next w:val="1"/>
    <w:link w:val="49"/>
    <w:unhideWhenUsed/>
    <w:qFormat/>
    <w:uiPriority w:val="9"/>
    <w:pPr>
      <w:keepNext/>
      <w:keepLines/>
      <w:spacing w:before="40"/>
      <w:outlineLvl w:val="1"/>
    </w:pPr>
    <w:rPr>
      <w:rFonts w:ascii="Calibri Light" w:hAnsi="Calibri Light" w:cs="Times New Roman"/>
      <w:b/>
      <w:sz w:val="32"/>
      <w:szCs w:val="28"/>
    </w:rPr>
  </w:style>
  <w:style w:type="paragraph" w:styleId="4">
    <w:name w:val="heading 3"/>
    <w:basedOn w:val="1"/>
    <w:next w:val="1"/>
    <w:link w:val="51"/>
    <w:unhideWhenUsed/>
    <w:qFormat/>
    <w:uiPriority w:val="9"/>
    <w:pPr>
      <w:keepNext/>
      <w:keepLines/>
      <w:spacing w:before="40"/>
      <w:outlineLvl w:val="2"/>
    </w:pPr>
    <w:rPr>
      <w:rFonts w:ascii="Calibri Light" w:hAnsi="Calibri Light" w:cs="Times New Roman"/>
      <w:b/>
      <w:sz w:val="28"/>
      <w:szCs w:val="24"/>
    </w:rPr>
  </w:style>
  <w:style w:type="paragraph" w:styleId="5">
    <w:name w:val="heading 4"/>
    <w:basedOn w:val="1"/>
    <w:next w:val="1"/>
    <w:link w:val="52"/>
    <w:unhideWhenUsed/>
    <w:qFormat/>
    <w:uiPriority w:val="9"/>
    <w:pPr>
      <w:keepNext/>
      <w:keepLines/>
      <w:spacing w:before="40"/>
      <w:outlineLvl w:val="3"/>
    </w:pPr>
    <w:rPr>
      <w:rFonts w:ascii="Calibri Light" w:hAnsi="Calibri Light" w:cs="Times New Roman"/>
      <w:b/>
      <w:iCs/>
    </w:rPr>
  </w:style>
  <w:style w:type="paragraph" w:styleId="6">
    <w:name w:val="heading 5"/>
    <w:basedOn w:val="1"/>
    <w:next w:val="1"/>
    <w:link w:val="53"/>
    <w:unhideWhenUsed/>
    <w:qFormat/>
    <w:uiPriority w:val="9"/>
    <w:pPr>
      <w:keepNext/>
      <w:keepLines/>
      <w:spacing w:before="40"/>
      <w:outlineLvl w:val="4"/>
    </w:pPr>
    <w:rPr>
      <w:rFonts w:ascii="Calibri Light" w:hAnsi="Calibri Light" w:cs="Times New Roman"/>
      <w:color w:val="2E74B5"/>
    </w:rPr>
  </w:style>
  <w:style w:type="paragraph" w:styleId="7">
    <w:name w:val="heading 6"/>
    <w:basedOn w:val="1"/>
    <w:next w:val="1"/>
    <w:link w:val="54"/>
    <w:unhideWhenUsed/>
    <w:qFormat/>
    <w:uiPriority w:val="9"/>
    <w:pPr>
      <w:keepNext/>
      <w:keepLines/>
      <w:spacing w:before="40"/>
      <w:outlineLvl w:val="5"/>
    </w:pPr>
    <w:rPr>
      <w:rFonts w:ascii="Calibri Light" w:hAnsi="Calibri Light" w:cs="Times New Roman"/>
      <w:color w:val="1F4E79"/>
    </w:rPr>
  </w:style>
  <w:style w:type="paragraph" w:styleId="8">
    <w:name w:val="heading 7"/>
    <w:basedOn w:val="1"/>
    <w:next w:val="1"/>
    <w:link w:val="55"/>
    <w:unhideWhenUsed/>
    <w:qFormat/>
    <w:uiPriority w:val="9"/>
    <w:pPr>
      <w:keepNext/>
      <w:keepLines/>
      <w:spacing w:before="40"/>
      <w:outlineLvl w:val="6"/>
    </w:pPr>
    <w:rPr>
      <w:rFonts w:ascii="Calibri Light" w:hAnsi="Calibri Light" w:cs="Times New Roman"/>
      <w:i/>
      <w:iCs/>
      <w:color w:val="1F4E79"/>
    </w:rPr>
  </w:style>
  <w:style w:type="paragraph" w:styleId="9">
    <w:name w:val="heading 8"/>
    <w:basedOn w:val="1"/>
    <w:next w:val="1"/>
    <w:link w:val="56"/>
    <w:unhideWhenUsed/>
    <w:qFormat/>
    <w:uiPriority w:val="9"/>
    <w:pPr>
      <w:keepNext/>
      <w:keepLines/>
      <w:spacing w:before="40"/>
      <w:outlineLvl w:val="7"/>
    </w:pPr>
    <w:rPr>
      <w:rFonts w:ascii="Calibri Light" w:hAnsi="Calibri Light" w:cs="Times New Roman"/>
      <w:color w:val="262626"/>
      <w:szCs w:val="21"/>
    </w:rPr>
  </w:style>
  <w:style w:type="paragraph" w:styleId="10">
    <w:name w:val="heading 9"/>
    <w:basedOn w:val="1"/>
    <w:next w:val="1"/>
    <w:link w:val="57"/>
    <w:unhideWhenUsed/>
    <w:qFormat/>
    <w:uiPriority w:val="9"/>
    <w:pPr>
      <w:keepNext/>
      <w:keepLines/>
      <w:spacing w:before="40"/>
      <w:outlineLvl w:val="8"/>
    </w:pPr>
    <w:rPr>
      <w:rFonts w:ascii="Calibri Light" w:hAnsi="Calibri Light" w:cs="Times New Roman"/>
      <w:i/>
      <w:iCs/>
      <w:color w:val="262626"/>
      <w:szCs w:val="21"/>
    </w:rPr>
  </w:style>
  <w:style w:type="character" w:default="1" w:styleId="35">
    <w:name w:val="Default Paragraph Font"/>
    <w:semiHidden/>
    <w:unhideWhenUsed/>
    <w:uiPriority w:val="1"/>
  </w:style>
  <w:style w:type="table" w:default="1" w:styleId="4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84"/>
    <w:semiHidden/>
    <w:unhideWhenUsed/>
    <w:uiPriority w:val="99"/>
    <w:pPr>
      <w:spacing w:line="240" w:lineRule="auto"/>
    </w:pPr>
    <w:rPr>
      <w:rFonts w:ascii="宋体" w:hAnsi="宋体" w:eastAsia="宋体"/>
      <w:b/>
      <w:bCs/>
      <w:sz w:val="21"/>
      <w:szCs w:val="22"/>
    </w:rPr>
  </w:style>
  <w:style w:type="paragraph" w:styleId="12">
    <w:name w:val="annotation text"/>
    <w:basedOn w:val="1"/>
    <w:link w:val="68"/>
    <w:unhideWhenUsed/>
    <w:qFormat/>
    <w:uiPriority w:val="99"/>
    <w:pPr>
      <w:spacing w:line="360" w:lineRule="auto"/>
    </w:pPr>
    <w:rPr>
      <w:rFonts w:ascii="Times New Roman" w:hAnsi="Times New Roman" w:eastAsia="仿宋_GB2312"/>
      <w:sz w:val="24"/>
      <w:szCs w:val="24"/>
    </w:rPr>
  </w:style>
  <w:style w:type="paragraph" w:styleId="13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14">
    <w:name w:val="Normal Indent"/>
    <w:basedOn w:val="1"/>
    <w:unhideWhenUsed/>
    <w:qFormat/>
    <w:uiPriority w:val="99"/>
    <w:pPr>
      <w:ind w:firstLine="420" w:firstLineChars="200"/>
    </w:pPr>
    <w:rPr>
      <w:kern w:val="2"/>
    </w:rPr>
  </w:style>
  <w:style w:type="paragraph" w:styleId="15">
    <w:name w:val="caption"/>
    <w:basedOn w:val="1"/>
    <w:next w:val="1"/>
    <w:unhideWhenUsed/>
    <w:qFormat/>
    <w:uiPriority w:val="35"/>
    <w:pPr>
      <w:spacing w:after="200"/>
    </w:pPr>
    <w:rPr>
      <w:iCs/>
      <w:sz w:val="18"/>
      <w:szCs w:val="18"/>
    </w:rPr>
  </w:style>
  <w:style w:type="paragraph" w:styleId="16">
    <w:name w:val="Body Text"/>
    <w:basedOn w:val="1"/>
    <w:link w:val="80"/>
    <w:qFormat/>
    <w:uiPriority w:val="0"/>
    <w:pPr>
      <w:widowControl w:val="0"/>
      <w:spacing w:after="120"/>
      <w:jc w:val="both"/>
    </w:pPr>
    <w:rPr>
      <w:rFonts w:ascii="Times New Roman" w:hAnsi="Times New Roman" w:cs="Times New Roman"/>
      <w:kern w:val="2"/>
      <w:szCs w:val="20"/>
    </w:rPr>
  </w:style>
  <w:style w:type="paragraph" w:styleId="17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8">
    <w:name w:val="toc 3"/>
    <w:basedOn w:val="1"/>
    <w:next w:val="1"/>
    <w:qFormat/>
    <w:uiPriority w:val="39"/>
    <w:pPr>
      <w:ind w:left="840" w:leftChars="400"/>
    </w:pPr>
  </w:style>
  <w:style w:type="paragraph" w:styleId="19">
    <w:name w:val="Plain Text"/>
    <w:basedOn w:val="1"/>
    <w:link w:val="59"/>
    <w:unhideWhenUsed/>
    <w:qFormat/>
    <w:uiPriority w:val="99"/>
    <w:pPr>
      <w:widowControl w:val="0"/>
      <w:spacing w:line="276" w:lineRule="auto"/>
      <w:jc w:val="both"/>
    </w:pPr>
    <w:rPr>
      <w:rFonts w:hAnsi="Courier New" w:cs="Courier New" w:asciiTheme="minorEastAsia" w:eastAsiaTheme="minorEastAsia"/>
      <w:color w:val="000000" w:themeColor="text1"/>
      <w:kern w:val="2"/>
      <w14:textFill>
        <w14:solidFill>
          <w14:schemeClr w14:val="tx1"/>
        </w14:solidFill>
      </w14:textFill>
    </w:rPr>
  </w:style>
  <w:style w:type="paragraph" w:styleId="20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21">
    <w:name w:val="Date"/>
    <w:basedOn w:val="1"/>
    <w:next w:val="1"/>
    <w:link w:val="69"/>
    <w:unhideWhenUsed/>
    <w:qFormat/>
    <w:uiPriority w:val="99"/>
    <w:pPr>
      <w:widowControl w:val="0"/>
      <w:spacing w:line="276" w:lineRule="auto"/>
      <w:ind w:left="100" w:leftChars="2500"/>
      <w:jc w:val="both"/>
    </w:pPr>
    <w:rPr>
      <w:rFonts w:asciiTheme="minorHAnsi" w:hAnsiTheme="minorHAnsi" w:cstheme="minorBidi"/>
      <w:color w:val="000000" w:themeColor="text1"/>
      <w:kern w:val="2"/>
      <w14:textFill>
        <w14:solidFill>
          <w14:schemeClr w14:val="tx1"/>
        </w14:solidFill>
      </w14:textFill>
    </w:rPr>
  </w:style>
  <w:style w:type="paragraph" w:styleId="22">
    <w:name w:val="Balloon Text"/>
    <w:basedOn w:val="1"/>
    <w:link w:val="67"/>
    <w:unhideWhenUsed/>
    <w:qFormat/>
    <w:uiPriority w:val="99"/>
    <w:rPr>
      <w:sz w:val="18"/>
      <w:szCs w:val="18"/>
    </w:rPr>
  </w:style>
  <w:style w:type="paragraph" w:styleId="23">
    <w:name w:val="footer"/>
    <w:basedOn w:val="1"/>
    <w:link w:val="77"/>
    <w:unhideWhenUsed/>
    <w:qFormat/>
    <w:uiPriority w:val="99"/>
    <w:pPr>
      <w:tabs>
        <w:tab w:val="center" w:pos="4153"/>
        <w:tab w:val="right" w:pos="8306"/>
      </w:tabs>
      <w:snapToGrid w:val="0"/>
      <w:ind w:left="500" w:leftChars="500"/>
    </w:pPr>
    <w:rPr>
      <w:sz w:val="16"/>
      <w:szCs w:val="18"/>
    </w:rPr>
  </w:style>
  <w:style w:type="paragraph" w:styleId="24">
    <w:name w:val="header"/>
    <w:basedOn w:val="1"/>
    <w:link w:val="7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paragraph" w:styleId="25">
    <w:name w:val="toc 1"/>
    <w:basedOn w:val="1"/>
    <w:next w:val="1"/>
    <w:unhideWhenUsed/>
    <w:qFormat/>
    <w:uiPriority w:val="39"/>
  </w:style>
  <w:style w:type="paragraph" w:styleId="2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27">
    <w:name w:val="Subtitle"/>
    <w:basedOn w:val="28"/>
    <w:next w:val="1"/>
    <w:link w:val="64"/>
    <w:qFormat/>
    <w:uiPriority w:val="11"/>
    <w:rPr>
      <w:spacing w:val="15"/>
      <w:sz w:val="32"/>
    </w:rPr>
  </w:style>
  <w:style w:type="paragraph" w:styleId="28">
    <w:name w:val="Title"/>
    <w:basedOn w:val="1"/>
    <w:next w:val="1"/>
    <w:link w:val="50"/>
    <w:qFormat/>
    <w:uiPriority w:val="10"/>
    <w:pPr>
      <w:spacing w:line="720" w:lineRule="auto"/>
      <w:contextualSpacing/>
      <w:jc w:val="center"/>
      <w:textAlignment w:val="center"/>
    </w:pPr>
    <w:rPr>
      <w:rFonts w:ascii="Calibri Light" w:hAnsi="Calibri Light" w:cs="Times New Roman"/>
      <w:b/>
      <w:spacing w:val="-10"/>
      <w:sz w:val="44"/>
      <w:szCs w:val="56"/>
    </w:rPr>
  </w:style>
  <w:style w:type="paragraph" w:styleId="29">
    <w:name w:val="List"/>
    <w:basedOn w:val="1"/>
    <w:qFormat/>
    <w:uiPriority w:val="0"/>
    <w:pPr>
      <w:spacing w:before="50" w:beforeLines="50" w:after="50" w:afterLines="50"/>
      <w:ind w:left="200" w:hanging="200" w:hangingChars="200"/>
    </w:pPr>
    <w:rPr>
      <w:rFonts w:ascii="Times New Roman" w:hAnsi="Times New Roman"/>
      <w:szCs w:val="24"/>
    </w:rPr>
  </w:style>
  <w:style w:type="paragraph" w:styleId="30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31">
    <w:name w:val="table of figures"/>
    <w:basedOn w:val="1"/>
    <w:next w:val="1"/>
    <w:uiPriority w:val="99"/>
    <w:pPr>
      <w:ind w:left="200" w:leftChars="200" w:hanging="200" w:hangingChars="200"/>
    </w:pPr>
  </w:style>
  <w:style w:type="paragraph" w:styleId="32">
    <w:name w:val="toc 2"/>
    <w:basedOn w:val="1"/>
    <w:next w:val="1"/>
    <w:uiPriority w:val="39"/>
    <w:pPr>
      <w:ind w:left="420" w:leftChars="200"/>
    </w:pPr>
  </w:style>
  <w:style w:type="paragraph" w:styleId="33">
    <w:name w:val="toc 9"/>
    <w:basedOn w:val="1"/>
    <w:next w:val="1"/>
    <w:unhideWhenUsed/>
    <w:uiPriority w:val="39"/>
    <w:pPr>
      <w:ind w:left="3360" w:leftChars="1600"/>
    </w:pPr>
  </w:style>
  <w:style w:type="paragraph" w:styleId="34">
    <w:name w:val="Normal (Web)"/>
    <w:basedOn w:val="1"/>
    <w:unhideWhenUsed/>
    <w:qFormat/>
    <w:uiPriority w:val="99"/>
    <w:pPr>
      <w:spacing w:before="100" w:beforeAutospacing="1" w:after="100" w:afterAutospacing="1" w:line="276" w:lineRule="auto"/>
    </w:pPr>
    <w:rPr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styleId="36">
    <w:name w:val="Strong"/>
    <w:qFormat/>
    <w:uiPriority w:val="22"/>
    <w:rPr>
      <w:b/>
      <w:bCs/>
      <w:color w:val="auto"/>
    </w:rPr>
  </w:style>
  <w:style w:type="character" w:styleId="37">
    <w:name w:val="page number"/>
    <w:basedOn w:val="35"/>
    <w:unhideWhenUsed/>
    <w:qFormat/>
    <w:uiPriority w:val="99"/>
    <w:rPr>
      <w:rFonts w:ascii="Times New Roman" w:hAnsi="Times New Roman" w:eastAsia="宋体"/>
      <w:sz w:val="16"/>
    </w:rPr>
  </w:style>
  <w:style w:type="character" w:styleId="38">
    <w:name w:val="FollowedHyperlink"/>
    <w:basedOn w:val="35"/>
    <w:unhideWhenUsed/>
    <w:uiPriority w:val="99"/>
    <w:rPr>
      <w:color w:val="800080"/>
      <w:u w:val="single"/>
    </w:rPr>
  </w:style>
  <w:style w:type="character" w:styleId="39">
    <w:name w:val="Emphasis"/>
    <w:qFormat/>
    <w:uiPriority w:val="20"/>
    <w:rPr>
      <w:i/>
      <w:iCs/>
      <w:color w:val="auto"/>
    </w:rPr>
  </w:style>
  <w:style w:type="character" w:styleId="40">
    <w:name w:val="Hyperlink"/>
    <w:basedOn w:val="35"/>
    <w:unhideWhenUsed/>
    <w:qFormat/>
    <w:uiPriority w:val="99"/>
    <w:rPr>
      <w:color w:val="0000FF"/>
      <w:u w:val="single"/>
    </w:rPr>
  </w:style>
  <w:style w:type="character" w:styleId="41">
    <w:name w:val="annotation reference"/>
    <w:unhideWhenUsed/>
    <w:uiPriority w:val="99"/>
    <w:rPr>
      <w:sz w:val="21"/>
      <w:szCs w:val="21"/>
    </w:rPr>
  </w:style>
  <w:style w:type="table" w:styleId="43">
    <w:name w:val="Table Grid"/>
    <w:basedOn w:val="42"/>
    <w:qFormat/>
    <w:uiPriority w:val="0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paragraph" w:customStyle="1" w:styleId="44">
    <w:name w:val="_Style 2"/>
    <w:basedOn w:val="1"/>
    <w:next w:val="1"/>
    <w:qFormat/>
    <w:uiPriority w:val="34"/>
    <w:pPr>
      <w:ind w:firstLine="420" w:firstLineChars="200"/>
    </w:pPr>
    <w:rPr>
      <w:rFonts w:ascii="等线" w:hAnsi="等线" w:eastAsia="等线" w:cs="Times New Roman"/>
      <w:kern w:val="2"/>
      <w:sz w:val="18"/>
      <w:szCs w:val="18"/>
    </w:rPr>
  </w:style>
  <w:style w:type="paragraph" w:customStyle="1" w:styleId="45">
    <w:name w:val="_Style 5"/>
    <w:basedOn w:val="1"/>
    <w:qFormat/>
    <w:uiPriority w:val="34"/>
    <w:pPr>
      <w:ind w:firstLine="420" w:firstLineChars="200"/>
    </w:pPr>
    <w:rPr>
      <w:rFonts w:ascii="等线" w:hAnsi="等线" w:eastAsia="等线" w:cs="Times New Roman"/>
      <w:kern w:val="2"/>
      <w:sz w:val="18"/>
      <w:szCs w:val="18"/>
    </w:rPr>
  </w:style>
  <w:style w:type="paragraph" w:customStyle="1" w:styleId="46">
    <w:name w:val="Default"/>
    <w:qFormat/>
    <w:uiPriority w:val="0"/>
    <w:pPr>
      <w:widowControl w:val="0"/>
      <w:autoSpaceDE w:val="0"/>
      <w:autoSpaceDN w:val="0"/>
      <w:adjustRightInd w:val="0"/>
      <w:spacing w:after="160" w:line="259" w:lineRule="auto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paragraph" w:customStyle="1" w:styleId="47">
    <w:name w:val="TOC Heading"/>
    <w:basedOn w:val="2"/>
    <w:next w:val="1"/>
    <w:unhideWhenUsed/>
    <w:qFormat/>
    <w:uiPriority w:val="39"/>
    <w:pPr>
      <w:spacing w:before="340" w:after="330" w:line="578" w:lineRule="auto"/>
      <w:outlineLvl w:val="9"/>
    </w:pPr>
    <w:rPr>
      <w:rFonts w:ascii="宋体" w:hAnsi="宋体" w:cs="宋体"/>
      <w:bCs/>
      <w:kern w:val="44"/>
      <w:szCs w:val="44"/>
    </w:rPr>
  </w:style>
  <w:style w:type="character" w:customStyle="1" w:styleId="48">
    <w:name w:val="标题 1 Char"/>
    <w:link w:val="2"/>
    <w:qFormat/>
    <w:uiPriority w:val="9"/>
    <w:rPr>
      <w:rFonts w:ascii="Calibri Light" w:hAnsi="Calibri Light" w:eastAsia="宋体" w:cs="Times New Roman"/>
      <w:b/>
      <w:kern w:val="0"/>
      <w:sz w:val="44"/>
      <w:szCs w:val="32"/>
    </w:rPr>
  </w:style>
  <w:style w:type="character" w:customStyle="1" w:styleId="49">
    <w:name w:val="标题 2 Char"/>
    <w:link w:val="3"/>
    <w:qFormat/>
    <w:uiPriority w:val="9"/>
    <w:rPr>
      <w:rFonts w:ascii="Calibri Light" w:hAnsi="Calibri Light" w:eastAsia="宋体" w:cs="Times New Roman"/>
      <w:b/>
      <w:kern w:val="0"/>
      <w:sz w:val="32"/>
      <w:szCs w:val="28"/>
    </w:rPr>
  </w:style>
  <w:style w:type="character" w:customStyle="1" w:styleId="50">
    <w:name w:val="标题 Char"/>
    <w:link w:val="28"/>
    <w:qFormat/>
    <w:uiPriority w:val="10"/>
    <w:rPr>
      <w:rFonts w:ascii="Calibri Light" w:hAnsi="Calibri Light" w:eastAsia="宋体" w:cs="Times New Roman"/>
      <w:b/>
      <w:spacing w:val="-10"/>
      <w:kern w:val="0"/>
      <w:sz w:val="44"/>
      <w:szCs w:val="56"/>
    </w:rPr>
  </w:style>
  <w:style w:type="character" w:customStyle="1" w:styleId="51">
    <w:name w:val="标题 3 Char"/>
    <w:link w:val="4"/>
    <w:qFormat/>
    <w:uiPriority w:val="9"/>
    <w:rPr>
      <w:rFonts w:ascii="Calibri Light" w:hAnsi="Calibri Light" w:eastAsia="宋体" w:cs="Times New Roman"/>
      <w:b/>
      <w:kern w:val="0"/>
      <w:sz w:val="28"/>
      <w:szCs w:val="24"/>
    </w:rPr>
  </w:style>
  <w:style w:type="character" w:customStyle="1" w:styleId="52">
    <w:name w:val="标题 4 Char"/>
    <w:link w:val="5"/>
    <w:qFormat/>
    <w:uiPriority w:val="9"/>
    <w:rPr>
      <w:rFonts w:ascii="Calibri Light" w:hAnsi="Calibri Light" w:eastAsia="宋体" w:cs="Times New Roman"/>
      <w:b/>
      <w:iCs/>
      <w:kern w:val="0"/>
    </w:rPr>
  </w:style>
  <w:style w:type="character" w:customStyle="1" w:styleId="53">
    <w:name w:val="标题 5 Char"/>
    <w:link w:val="6"/>
    <w:qFormat/>
    <w:uiPriority w:val="9"/>
    <w:rPr>
      <w:rFonts w:ascii="Calibri Light" w:hAnsi="Calibri Light" w:eastAsia="宋体" w:cs="Times New Roman"/>
      <w:color w:val="2E74B5"/>
      <w:kern w:val="0"/>
    </w:rPr>
  </w:style>
  <w:style w:type="character" w:customStyle="1" w:styleId="54">
    <w:name w:val="标题 6 Char"/>
    <w:link w:val="7"/>
    <w:qFormat/>
    <w:uiPriority w:val="9"/>
    <w:rPr>
      <w:rFonts w:ascii="Calibri Light" w:hAnsi="Calibri Light" w:eastAsia="宋体" w:cs="Times New Roman"/>
      <w:color w:val="1F4E79"/>
      <w:kern w:val="0"/>
    </w:rPr>
  </w:style>
  <w:style w:type="character" w:customStyle="1" w:styleId="55">
    <w:name w:val="标题 7 Char"/>
    <w:link w:val="8"/>
    <w:uiPriority w:val="9"/>
    <w:rPr>
      <w:rFonts w:ascii="Calibri Light" w:hAnsi="Calibri Light" w:eastAsia="宋体" w:cs="Times New Roman"/>
      <w:i/>
      <w:iCs/>
      <w:color w:val="1F4E79"/>
      <w:kern w:val="0"/>
    </w:rPr>
  </w:style>
  <w:style w:type="character" w:customStyle="1" w:styleId="56">
    <w:name w:val="标题 8 Char"/>
    <w:link w:val="9"/>
    <w:uiPriority w:val="9"/>
    <w:rPr>
      <w:rFonts w:ascii="Calibri Light" w:hAnsi="Calibri Light" w:eastAsia="宋体" w:cs="Times New Roman"/>
      <w:color w:val="262626"/>
      <w:kern w:val="0"/>
      <w:szCs w:val="21"/>
    </w:rPr>
  </w:style>
  <w:style w:type="character" w:customStyle="1" w:styleId="57">
    <w:name w:val="标题 9 Char"/>
    <w:link w:val="10"/>
    <w:qFormat/>
    <w:uiPriority w:val="9"/>
    <w:rPr>
      <w:rFonts w:ascii="Calibri Light" w:hAnsi="Calibri Light" w:eastAsia="宋体" w:cs="Times New Roman"/>
      <w:i/>
      <w:iCs/>
      <w:color w:val="262626"/>
      <w:kern w:val="0"/>
      <w:szCs w:val="21"/>
    </w:rPr>
  </w:style>
  <w:style w:type="paragraph" w:customStyle="1" w:styleId="58">
    <w:name w:val="表格"/>
    <w:qFormat/>
    <w:uiPriority w:val="0"/>
    <w:rPr>
      <w:rFonts w:ascii="Times New Roman" w:hAnsi="Times New Roman" w:eastAsia="宋体" w:cs="Times New Roman"/>
      <w:b/>
      <w:kern w:val="0"/>
      <w:sz w:val="21"/>
      <w:szCs w:val="20"/>
      <w:lang w:val="en-US" w:eastAsia="zh-CN" w:bidi="ar-SA"/>
    </w:rPr>
  </w:style>
  <w:style w:type="character" w:customStyle="1" w:styleId="59">
    <w:name w:val="纯文本 Char"/>
    <w:basedOn w:val="35"/>
    <w:link w:val="19"/>
    <w:uiPriority w:val="99"/>
    <w:rPr>
      <w:rFonts w:hAnsi="Courier New" w:cs="Courier New" w:asciiTheme="minorEastAsia"/>
      <w:color w:val="000000" w:themeColor="text1"/>
      <w14:textFill>
        <w14:solidFill>
          <w14:schemeClr w14:val="tx1"/>
        </w14:solidFill>
      </w14:textFill>
    </w:rPr>
  </w:style>
  <w:style w:type="paragraph" w:customStyle="1" w:styleId="60">
    <w:name w:val="一级标题"/>
    <w:next w:val="1"/>
    <w:link w:val="61"/>
    <w:qFormat/>
    <w:uiPriority w:val="0"/>
    <w:pPr>
      <w:numPr>
        <w:ilvl w:val="0"/>
        <w:numId w:val="1"/>
      </w:numPr>
      <w:outlineLvl w:val="0"/>
    </w:pPr>
    <w:rPr>
      <w:rFonts w:eastAsia="宋体" w:asciiTheme="minorHAnsi" w:hAnsiTheme="minorHAnsi" w:cstheme="minorBidi"/>
      <w:b/>
      <w:color w:val="000000" w:themeColor="text1"/>
      <w:kern w:val="2"/>
      <w:sz w:val="32"/>
      <w:szCs w:val="22"/>
      <w:lang w:val="en-US" w:eastAsia="zh-CN" w:bidi="ar-SA"/>
      <w14:textFill>
        <w14:solidFill>
          <w14:schemeClr w14:val="tx1"/>
        </w14:solidFill>
      </w14:textFill>
    </w:rPr>
  </w:style>
  <w:style w:type="character" w:customStyle="1" w:styleId="61">
    <w:name w:val="一级标题 字符"/>
    <w:basedOn w:val="35"/>
    <w:link w:val="60"/>
    <w:qFormat/>
    <w:uiPriority w:val="0"/>
    <w:rPr>
      <w:rFonts w:eastAsia="宋体"/>
      <w:b/>
      <w:color w:val="000000" w:themeColor="text1"/>
      <w:sz w:val="32"/>
      <w14:textFill>
        <w14:solidFill>
          <w14:schemeClr w14:val="tx1"/>
        </w14:solidFill>
      </w14:textFill>
    </w:rPr>
  </w:style>
  <w:style w:type="paragraph" w:customStyle="1" w:styleId="62">
    <w:name w:val="二级标题"/>
    <w:basedOn w:val="60"/>
    <w:next w:val="1"/>
    <w:link w:val="63"/>
    <w:qFormat/>
    <w:uiPriority w:val="0"/>
    <w:pPr>
      <w:numPr>
        <w:ilvl w:val="1"/>
      </w:numPr>
      <w:outlineLvl w:val="1"/>
    </w:pPr>
    <w:rPr>
      <w:sz w:val="30"/>
    </w:rPr>
  </w:style>
  <w:style w:type="character" w:customStyle="1" w:styleId="63">
    <w:name w:val="二级标题 字符"/>
    <w:basedOn w:val="35"/>
    <w:link w:val="62"/>
    <w:qFormat/>
    <w:uiPriority w:val="0"/>
    <w:rPr>
      <w:rFonts w:eastAsia="宋体"/>
      <w:b/>
      <w:color w:val="000000" w:themeColor="text1"/>
      <w:sz w:val="30"/>
      <w14:textFill>
        <w14:solidFill>
          <w14:schemeClr w14:val="tx1"/>
        </w14:solidFill>
      </w14:textFill>
    </w:rPr>
  </w:style>
  <w:style w:type="character" w:customStyle="1" w:styleId="64">
    <w:name w:val="副标题 Char"/>
    <w:link w:val="27"/>
    <w:qFormat/>
    <w:uiPriority w:val="11"/>
    <w:rPr>
      <w:rFonts w:ascii="Calibri Light" w:hAnsi="Calibri Light" w:eastAsia="宋体" w:cs="Times New Roman"/>
      <w:b/>
      <w:spacing w:val="15"/>
      <w:kern w:val="0"/>
      <w:sz w:val="32"/>
      <w:szCs w:val="56"/>
    </w:rPr>
  </w:style>
  <w:style w:type="paragraph" w:styleId="65">
    <w:name w:val="List Paragraph"/>
    <w:basedOn w:val="1"/>
    <w:qFormat/>
    <w:uiPriority w:val="34"/>
    <w:pPr>
      <w:widowControl w:val="0"/>
      <w:spacing w:line="276" w:lineRule="auto"/>
      <w:ind w:firstLine="420" w:firstLineChars="200"/>
      <w:jc w:val="both"/>
    </w:pPr>
    <w:rPr>
      <w:rFonts w:asciiTheme="minorHAnsi" w:hAnsiTheme="minorHAnsi" w:cstheme="minorBidi"/>
      <w:color w:val="000000" w:themeColor="text1"/>
      <w:kern w:val="2"/>
      <w14:textFill>
        <w14:solidFill>
          <w14:schemeClr w14:val="tx1"/>
        </w14:solidFill>
      </w14:textFill>
    </w:rPr>
  </w:style>
  <w:style w:type="paragraph" w:customStyle="1" w:styleId="66">
    <w:name w:val="列出段落1"/>
    <w:basedOn w:val="1"/>
    <w:qFormat/>
    <w:uiPriority w:val="34"/>
    <w:pPr>
      <w:ind w:firstLine="420" w:firstLineChars="200"/>
    </w:pPr>
  </w:style>
  <w:style w:type="character" w:customStyle="1" w:styleId="67">
    <w:name w:val="批注框文本 Char"/>
    <w:link w:val="22"/>
    <w:qFormat/>
    <w:uiPriority w:val="99"/>
    <w:rPr>
      <w:rFonts w:ascii="宋体" w:hAnsi="宋体" w:eastAsia="宋体" w:cs="宋体"/>
      <w:kern w:val="0"/>
      <w:sz w:val="18"/>
      <w:szCs w:val="18"/>
    </w:rPr>
  </w:style>
  <w:style w:type="character" w:customStyle="1" w:styleId="68">
    <w:name w:val="批注文字 Char"/>
    <w:link w:val="12"/>
    <w:qFormat/>
    <w:uiPriority w:val="99"/>
    <w:rPr>
      <w:rFonts w:ascii="Times New Roman" w:hAnsi="Times New Roman" w:eastAsia="仿宋_GB2312" w:cs="宋体"/>
      <w:kern w:val="0"/>
      <w:sz w:val="24"/>
      <w:szCs w:val="24"/>
    </w:rPr>
  </w:style>
  <w:style w:type="character" w:customStyle="1" w:styleId="69">
    <w:name w:val="日期 Char"/>
    <w:basedOn w:val="35"/>
    <w:link w:val="21"/>
    <w:qFormat/>
    <w:uiPriority w:val="99"/>
    <w:rPr>
      <w:rFonts w:eastAsia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70">
    <w:name w:val="三级标题"/>
    <w:basedOn w:val="62"/>
    <w:next w:val="1"/>
    <w:link w:val="71"/>
    <w:qFormat/>
    <w:uiPriority w:val="0"/>
    <w:pPr>
      <w:numPr>
        <w:ilvl w:val="2"/>
      </w:numPr>
      <w:outlineLvl w:val="2"/>
    </w:pPr>
    <w:rPr>
      <w:rFonts w:ascii="宋体" w:hAnsi="宋体"/>
      <w:sz w:val="28"/>
    </w:rPr>
  </w:style>
  <w:style w:type="character" w:customStyle="1" w:styleId="71">
    <w:name w:val="三级标题 字符"/>
    <w:basedOn w:val="35"/>
    <w:link w:val="70"/>
    <w:qFormat/>
    <w:uiPriority w:val="0"/>
    <w:rPr>
      <w:rFonts w:ascii="宋体" w:hAnsi="宋体" w:eastAsia="宋体"/>
      <w:b/>
      <w:color w:val="000000" w:themeColor="text1"/>
      <w:sz w:val="28"/>
      <w14:textFill>
        <w14:solidFill>
          <w14:schemeClr w14:val="tx1"/>
        </w14:solidFill>
      </w14:textFill>
    </w:rPr>
  </w:style>
  <w:style w:type="paragraph" w:customStyle="1" w:styleId="72">
    <w:name w:val="四级标题"/>
    <w:basedOn w:val="70"/>
    <w:next w:val="1"/>
    <w:link w:val="73"/>
    <w:qFormat/>
    <w:uiPriority w:val="0"/>
    <w:pPr>
      <w:numPr>
        <w:ilvl w:val="3"/>
      </w:numPr>
      <w:outlineLvl w:val="3"/>
    </w:pPr>
    <w:rPr>
      <w:sz w:val="24"/>
    </w:rPr>
  </w:style>
  <w:style w:type="character" w:customStyle="1" w:styleId="73">
    <w:name w:val="四级标题 字符"/>
    <w:basedOn w:val="71"/>
    <w:link w:val="72"/>
    <w:qFormat/>
    <w:uiPriority w:val="0"/>
    <w:rPr>
      <w:rFonts w:ascii="宋体" w:hAnsi="宋体" w:eastAsia="宋体"/>
      <w:color w:val="000000" w:themeColor="text1"/>
      <w:sz w:val="24"/>
      <w14:textFill>
        <w14:solidFill>
          <w14:schemeClr w14:val="tx1"/>
        </w14:solidFill>
      </w14:textFill>
    </w:rPr>
  </w:style>
  <w:style w:type="paragraph" w:styleId="74">
    <w:name w:val="No Spacing"/>
    <w:qFormat/>
    <w:uiPriority w:val="1"/>
    <w:pPr>
      <w:widowControl w:val="0"/>
      <w:jc w:val="both"/>
    </w:pPr>
    <w:rPr>
      <w:rFonts w:eastAsia="宋体" w:asciiTheme="minorHAnsi" w:hAnsiTheme="minorHAnsi" w:cstheme="minorBidi"/>
      <w:color w:val="000000" w:themeColor="text1"/>
      <w:kern w:val="2"/>
      <w:sz w:val="21"/>
      <w:szCs w:val="22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75">
    <w:name w:val="无间隔1"/>
    <w:qFormat/>
    <w:uiPriority w:val="1"/>
    <w:pPr>
      <w:widowControl w:val="0"/>
      <w:jc w:val="both"/>
    </w:pPr>
    <w:rPr>
      <w:rFonts w:eastAsia="宋体" w:asciiTheme="minorHAnsi" w:hAnsiTheme="minorHAnsi" w:cstheme="minorBidi"/>
      <w:color w:val="000000" w:themeColor="text1"/>
      <w:kern w:val="2"/>
      <w:sz w:val="21"/>
      <w:szCs w:val="22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76">
    <w:name w:val="小四正文"/>
    <w:basedOn w:val="19"/>
    <w:uiPriority w:val="0"/>
    <w:pPr>
      <w:spacing w:line="400" w:lineRule="exact"/>
      <w:ind w:firstLine="200" w:firstLineChars="200"/>
    </w:pPr>
    <w:rPr>
      <w:rFonts w:ascii="Times New Roman" w:hAnsi="Times New Roman" w:eastAsia="宋体" w:cs="宋体"/>
      <w:color w:val="auto"/>
      <w:sz w:val="24"/>
      <w:szCs w:val="21"/>
    </w:rPr>
  </w:style>
  <w:style w:type="character" w:customStyle="1" w:styleId="77">
    <w:name w:val="页脚 Char"/>
    <w:link w:val="23"/>
    <w:qFormat/>
    <w:uiPriority w:val="99"/>
    <w:rPr>
      <w:rFonts w:ascii="宋体" w:hAnsi="宋体" w:eastAsia="宋体" w:cs="宋体"/>
      <w:kern w:val="0"/>
      <w:sz w:val="16"/>
      <w:szCs w:val="18"/>
    </w:rPr>
  </w:style>
  <w:style w:type="character" w:customStyle="1" w:styleId="78">
    <w:name w:val="页眉 Char"/>
    <w:link w:val="24"/>
    <w:uiPriority w:val="99"/>
    <w:rPr>
      <w:rFonts w:ascii="宋体" w:hAnsi="宋体" w:eastAsia="宋体" w:cs="宋体"/>
      <w:kern w:val="0"/>
      <w:sz w:val="16"/>
      <w:szCs w:val="18"/>
    </w:rPr>
  </w:style>
  <w:style w:type="paragraph" w:customStyle="1" w:styleId="79">
    <w:name w:val="引用标志"/>
    <w:basedOn w:val="1"/>
    <w:next w:val="1"/>
    <w:qFormat/>
    <w:uiPriority w:val="0"/>
  </w:style>
  <w:style w:type="character" w:customStyle="1" w:styleId="80">
    <w:name w:val="正文文本 Char"/>
    <w:basedOn w:val="35"/>
    <w:link w:val="16"/>
    <w:qFormat/>
    <w:uiPriority w:val="0"/>
    <w:rPr>
      <w:rFonts w:ascii="Times New Roman" w:hAnsi="Times New Roman" w:eastAsia="宋体" w:cs="Times New Roman"/>
      <w:szCs w:val="20"/>
    </w:rPr>
  </w:style>
  <w:style w:type="paragraph" w:customStyle="1" w:styleId="81">
    <w:name w:val="Axure表格标题文字"/>
    <w:basedOn w:val="1"/>
    <w:qFormat/>
    <w:uiPriority w:val="0"/>
    <w:pPr>
      <w:spacing w:before="60" w:after="60"/>
    </w:pPr>
    <w:rPr>
      <w:rFonts w:ascii="Arial" w:hAnsi="Arial" w:cs="Arial" w:eastAsiaTheme="minorEastAsia"/>
      <w:b/>
      <w:sz w:val="16"/>
      <w:szCs w:val="24"/>
      <w:lang w:eastAsia="en-US"/>
    </w:rPr>
  </w:style>
  <w:style w:type="paragraph" w:customStyle="1" w:styleId="82">
    <w:name w:val="Axure表格常规文字"/>
    <w:basedOn w:val="1"/>
    <w:uiPriority w:val="0"/>
    <w:pPr>
      <w:spacing w:before="60" w:after="60"/>
    </w:pPr>
    <w:rPr>
      <w:rFonts w:ascii="Arial" w:hAnsi="Arial" w:cs="Arial" w:eastAsiaTheme="minorEastAsia"/>
      <w:sz w:val="16"/>
      <w:szCs w:val="24"/>
      <w:lang w:eastAsia="en-US"/>
    </w:rPr>
  </w:style>
  <w:style w:type="table" w:customStyle="1" w:styleId="83">
    <w:name w:val="Axure表格样式"/>
    <w:basedOn w:val="42"/>
    <w:qFormat/>
    <w:uiPriority w:val="99"/>
    <w:rPr>
      <w:rFonts w:ascii="Arial" w:hAnsi="Arial" w:cs="Times New Roman"/>
      <w:kern w:val="0"/>
      <w:sz w:val="16"/>
      <w:szCs w:val="20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84">
    <w:name w:val="批注主题 Char"/>
    <w:basedOn w:val="68"/>
    <w:link w:val="11"/>
    <w:semiHidden/>
    <w:uiPriority w:val="99"/>
    <w:rPr>
      <w:rFonts w:ascii="宋体" w:hAnsi="宋体" w:eastAsia="宋体" w:cs="宋体"/>
      <w:b/>
      <w:bCs/>
      <w:kern w:val="0"/>
      <w:sz w:val="24"/>
      <w:szCs w:val="24"/>
    </w:rPr>
  </w:style>
  <w:style w:type="paragraph" w:customStyle="1" w:styleId="85">
    <w:name w:val="Revision"/>
    <w:hidden/>
    <w:semiHidden/>
    <w:uiPriority w:val="99"/>
    <w:rPr>
      <w:rFonts w:ascii="宋体" w:hAnsi="宋体" w:eastAsia="宋体" w:cs="宋体"/>
      <w:kern w:val="0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4.emf"/><Relationship Id="rId23" Type="http://schemas.openxmlformats.org/officeDocument/2006/relationships/oleObject" Target="embeddings/oleObject2.bin"/><Relationship Id="rId22" Type="http://schemas.openxmlformats.org/officeDocument/2006/relationships/image" Target="media/image13.emf"/><Relationship Id="rId21" Type="http://schemas.openxmlformats.org/officeDocument/2006/relationships/oleObject" Target="embeddings/oleObject1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PRD-2017-G01-&#25991;&#26723;&#32534;&#20889;&#35828;&#26126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64"/>
    <customShpInfo spid="_x0000_s2063"/>
    <customShpInfo spid="_x0000_s2062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F904EB9-0071-4C6B-8D2B-0564DFF2A8F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PRD-2017-G01-文档编写说明.dotm</Template>
  <Company>Microsoft</Company>
  <Pages>23</Pages>
  <Words>612</Words>
  <Characters>3490</Characters>
  <Lines>29</Lines>
  <Paragraphs>8</Paragraphs>
  <TotalTime>0</TotalTime>
  <ScaleCrop>false</ScaleCrop>
  <LinksUpToDate>false</LinksUpToDate>
  <CharactersWithSpaces>4094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2018-05-06T11:23:00Z</dcterms:created>
  <dc:creator>PLANE</dc:creator>
  <cp:lastModifiedBy>User</cp:lastModifiedBy>
  <dcterms:modified xsi:type="dcterms:W3CDTF">2018-05-07T08:57:34Z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